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1A16" w:rsidRPr="00D82351" w:rsidRDefault="000C23F8" w:rsidP="00CA5D25">
      <w:pPr>
        <w:pStyle w:val="ProductName"/>
        <w:spacing w:line="240" w:lineRule="auto"/>
      </w:pPr>
      <w:r>
        <w:pict>
          <v:line id="_x0000_s1066" style="position:absolute;left:0;text-align:left;z-index:251658240" from="0,147.75pt" to="7in,147.8pt" strokecolor="#330" strokeweight="4.5pt">
            <v:stroke linestyle="thickThin"/>
          </v:line>
        </w:pict>
      </w:r>
      <w:r w:rsidR="00FE0791">
        <w:rPr>
          <w:rFonts w:hint="eastAsia"/>
        </w:rPr>
        <w:br/>
      </w:r>
      <w:r w:rsidR="00296E21">
        <w:t>API</w:t>
      </w:r>
      <w:r w:rsidR="00CB0995">
        <w:t xml:space="preserve"> Reference</w:t>
      </w:r>
    </w:p>
    <w:p w:rsidR="00481A16" w:rsidRDefault="007A1E57" w:rsidP="00CA5D25">
      <w:pPr>
        <w:pStyle w:val="ProductDescription"/>
        <w:spacing w:line="240" w:lineRule="auto"/>
      </w:pPr>
      <w:r>
        <w:t xml:space="preserve">PI5008 </w:t>
      </w:r>
      <w:r w:rsidR="00296E21">
        <w:t>API Reference</w:t>
      </w:r>
      <w:r w:rsidR="00296E21">
        <w:rPr>
          <w:rFonts w:hint="eastAsia"/>
        </w:rPr>
        <w:t xml:space="preserve"> </w:t>
      </w:r>
    </w:p>
    <w:p w:rsidR="00B1118B" w:rsidRPr="007A1E57" w:rsidRDefault="00B1118B" w:rsidP="00CA5D25">
      <w:pPr>
        <w:pStyle w:val="ProductDescription"/>
        <w:spacing w:line="240" w:lineRule="auto"/>
      </w:pPr>
    </w:p>
    <w:p w:rsidR="00481A16" w:rsidRDefault="00B1118B" w:rsidP="00492EC5">
      <w:pPr>
        <w:pStyle w:val="RevisionNumber"/>
        <w:spacing w:line="360" w:lineRule="auto"/>
      </w:pPr>
      <w:r>
        <w:rPr>
          <w:rFonts w:hint="eastAsia"/>
        </w:rPr>
        <w:t>Version</w:t>
      </w:r>
      <w:r w:rsidR="00553195">
        <w:rPr>
          <w:rFonts w:hint="eastAsia"/>
        </w:rPr>
        <w:t xml:space="preserve"> </w:t>
      </w:r>
      <w:fldSimple w:instr=" DOCPROPERTY  Revision_Number  \* MERGEFORMAT ">
        <w:r w:rsidR="00C764A1">
          <w:rPr>
            <w:rFonts w:hint="eastAsia"/>
          </w:rPr>
          <w:t>0</w:t>
        </w:r>
        <w:r w:rsidR="006C5DF1">
          <w:t>.</w:t>
        </w:r>
      </w:fldSimple>
      <w:r w:rsidR="003B51EE">
        <w:t>2</w:t>
      </w:r>
    </w:p>
    <w:p w:rsidR="00E0276F" w:rsidRPr="0030211B" w:rsidRDefault="00603CA1" w:rsidP="00492EC5">
      <w:pPr>
        <w:pStyle w:val="RevisionDate"/>
        <w:spacing w:line="360" w:lineRule="auto"/>
      </w:pPr>
      <w:r>
        <w:t>Mar</w:t>
      </w:r>
      <w:r w:rsidR="00296E21">
        <w:t>.</w:t>
      </w:r>
      <w:r w:rsidR="00243FF4">
        <w:t xml:space="preserve"> </w:t>
      </w:r>
      <w:r w:rsidR="00382A64">
        <w:rPr>
          <w:rFonts w:hint="eastAsia"/>
        </w:rPr>
        <w:t>201</w:t>
      </w:r>
      <w:r w:rsidR="00296E21">
        <w:t>7</w:t>
      </w:r>
    </w:p>
    <w:p w:rsidR="00481A16" w:rsidRPr="008F49E5" w:rsidRDefault="008365D0" w:rsidP="00492EC5">
      <w:pPr>
        <w:pStyle w:val="DocumentName"/>
        <w:spacing w:line="360" w:lineRule="auto"/>
      </w:pPr>
      <w:fldSimple w:instr=" DOCPROPERTY  Document_Name  \* MERGEFORMAT ">
        <w:r w:rsidR="00296E21">
          <w:t>API Reference</w:t>
        </w:r>
      </w:fldSimple>
    </w:p>
    <w:p w:rsidR="0080654A" w:rsidRPr="00B1619F" w:rsidRDefault="005F5714" w:rsidP="000357C0">
      <w:pPr>
        <w:pStyle w:val="DocumentName"/>
        <w:spacing w:line="360" w:lineRule="auto"/>
        <w:ind w:firstLineChars="200" w:firstLine="1040"/>
        <w:sectPr w:rsidR="0080654A" w:rsidRPr="00B1619F" w:rsidSect="003852C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2040" w:right="780" w:bottom="1920" w:left="780" w:header="1200" w:footer="1200" w:gutter="240"/>
          <w:cols w:space="708"/>
          <w:titlePg/>
          <w:docGrid w:linePitch="360"/>
        </w:sectPr>
      </w:pPr>
      <w:r>
        <w:rPr>
          <w:b w:val="0"/>
          <w:shadow w:val="0"/>
        </w:rPr>
        <w:drawing>
          <wp:anchor distT="0" distB="0" distL="114300" distR="114300" simplePos="0" relativeHeight="251657216" behindDoc="1" locked="1" layoutInCell="1" allowOverlap="1">
            <wp:simplePos x="0" y="0"/>
            <wp:positionH relativeFrom="column">
              <wp:posOffset>-122555</wp:posOffset>
            </wp:positionH>
            <wp:positionV relativeFrom="page">
              <wp:posOffset>6467475</wp:posOffset>
            </wp:positionV>
            <wp:extent cx="7581900" cy="1381125"/>
            <wp:effectExtent l="0" t="0" r="0" b="0"/>
            <wp:wrapNone/>
            <wp:docPr id="50" name="그림 412" descr="휭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12" descr="휭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654A" w:rsidRDefault="00B1118B" w:rsidP="00492EC5">
      <w:pPr>
        <w:pStyle w:val="TOCHeading"/>
        <w:spacing w:line="360" w:lineRule="auto"/>
      </w:pPr>
      <w:bookmarkStart w:id="0" w:name="_Toc263962360"/>
      <w:bookmarkStart w:id="1" w:name="_Toc277411102"/>
      <w:bookmarkStart w:id="2" w:name="_Toc306353247"/>
      <w:bookmarkStart w:id="3" w:name="_Toc306356788"/>
      <w:bookmarkStart w:id="4" w:name="_Toc306359972"/>
      <w:bookmarkStart w:id="5" w:name="_Toc306360048"/>
      <w:bookmarkStart w:id="6" w:name="_Toc306368443"/>
      <w:bookmarkStart w:id="7" w:name="_Toc321412839"/>
      <w:bookmarkStart w:id="8" w:name="_Toc321412921"/>
      <w:bookmarkStart w:id="9" w:name="_Toc321414093"/>
      <w:bookmarkStart w:id="10" w:name="_Toc321414208"/>
      <w:bookmarkStart w:id="11" w:name="_Toc321414461"/>
      <w:bookmarkStart w:id="12" w:name="_Toc367208522"/>
      <w:bookmarkStart w:id="13" w:name="_Toc367212059"/>
      <w:bookmarkStart w:id="14" w:name="_Toc367709214"/>
      <w:bookmarkStart w:id="15" w:name="_Toc367709299"/>
      <w:bookmarkStart w:id="16" w:name="_Toc415675047"/>
      <w:bookmarkStart w:id="17" w:name="_Toc415677065"/>
      <w:bookmarkStart w:id="18" w:name="_Toc415746298"/>
      <w:bookmarkStart w:id="19" w:name="_Toc417645849"/>
      <w:bookmarkStart w:id="20" w:name="_Toc417665108"/>
      <w:bookmarkStart w:id="21" w:name="_Toc417763089"/>
      <w:bookmarkStart w:id="22" w:name="_Toc417907732"/>
      <w:bookmarkStart w:id="23" w:name="_Toc417918655"/>
      <w:bookmarkStart w:id="24" w:name="_Toc477870913"/>
      <w:r>
        <w:rPr>
          <w:rFonts w:hint="eastAsia"/>
          <w:lang w:eastAsia="ko-KR"/>
        </w:rPr>
        <w:lastRenderedPageBreak/>
        <w:t xml:space="preserve">Document </w:t>
      </w:r>
      <w:r w:rsidR="0080654A" w:rsidRPr="00354C66">
        <w:t>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tbl>
      <w:tblPr>
        <w:tblW w:w="100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3"/>
        <w:gridCol w:w="1663"/>
        <w:gridCol w:w="5855"/>
        <w:gridCol w:w="1116"/>
      </w:tblGrid>
      <w:tr w:rsidR="00BE14BA" w:rsidRPr="00EA274F" w:rsidTr="00F1290C">
        <w:trPr>
          <w:jc w:val="center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BE14BA" w:rsidRPr="00BE14BA" w:rsidRDefault="00B1118B" w:rsidP="00492EC5">
            <w:pPr>
              <w:pStyle w:val="TableColumn"/>
              <w:spacing w:line="360" w:lineRule="auto"/>
            </w:pPr>
            <w:r>
              <w:rPr>
                <w:rFonts w:hint="eastAsia"/>
              </w:rPr>
              <w:t>Version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BE14BA" w:rsidRPr="00BE14BA" w:rsidRDefault="00BE14BA" w:rsidP="00492EC5">
            <w:pPr>
              <w:pStyle w:val="TableColumn"/>
              <w:spacing w:line="360" w:lineRule="auto"/>
            </w:pPr>
            <w:r w:rsidRPr="00A75053">
              <w:t>Date</w:t>
            </w:r>
          </w:p>
        </w:tc>
        <w:tc>
          <w:tcPr>
            <w:tcW w:w="5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BE14BA" w:rsidRPr="00BE14BA" w:rsidRDefault="00BE14BA" w:rsidP="00492EC5">
            <w:pPr>
              <w:pStyle w:val="TableColumn"/>
              <w:spacing w:line="360" w:lineRule="auto"/>
            </w:pPr>
            <w:r w:rsidRPr="00A75053">
              <w:t>Description</w:t>
            </w: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BE14BA" w:rsidRPr="00BE14BA" w:rsidRDefault="00BE14BA" w:rsidP="00492EC5">
            <w:pPr>
              <w:pStyle w:val="TableColumn"/>
              <w:spacing w:line="360" w:lineRule="auto"/>
            </w:pPr>
            <w:r w:rsidRPr="00A75053">
              <w:t>Author(s)</w:t>
            </w:r>
          </w:p>
        </w:tc>
      </w:tr>
      <w:tr w:rsidR="00BE14BA" w:rsidRPr="00EA274F" w:rsidTr="00F1290C">
        <w:trPr>
          <w:jc w:val="center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14BA" w:rsidRPr="00BE14BA" w:rsidRDefault="00B1118B" w:rsidP="00B1118B">
            <w:pPr>
              <w:pStyle w:val="TableTextCenter"/>
              <w:spacing w:line="360" w:lineRule="auto"/>
            </w:pPr>
            <w:r>
              <w:rPr>
                <w:rFonts w:hint="eastAsia"/>
              </w:rPr>
              <w:t>0</w:t>
            </w:r>
            <w:r w:rsidR="00BE14BA">
              <w:t>.</w:t>
            </w:r>
            <w:r>
              <w:rPr>
                <w:rFonts w:hint="eastAsia"/>
              </w:rPr>
              <w:t>1</w:t>
            </w:r>
            <w:r w:rsidR="00BE14BA">
              <w:t>0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14BA" w:rsidRPr="00BE14BA" w:rsidRDefault="00296E21" w:rsidP="00AB5798">
            <w:pPr>
              <w:pStyle w:val="TableTextLeft"/>
              <w:spacing w:line="360" w:lineRule="auto"/>
            </w:pPr>
            <w:r>
              <w:t>Feb</w:t>
            </w:r>
            <w:r w:rsidR="00243FF4">
              <w:t>.</w:t>
            </w:r>
            <w:r w:rsidR="003207D7">
              <w:t xml:space="preserve"> </w:t>
            </w:r>
            <w:r w:rsidR="00AB5798">
              <w:rPr>
                <w:rFonts w:hint="eastAsia"/>
              </w:rPr>
              <w:t>10</w:t>
            </w:r>
            <w:r w:rsidR="00BE14BA" w:rsidRPr="00D0778D">
              <w:t>, 20</w:t>
            </w:r>
            <w:r w:rsidR="000F1E66"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5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14BA" w:rsidRDefault="00FF50AE" w:rsidP="00FF50AE">
            <w:pPr>
              <w:pStyle w:val="TableList"/>
              <w:numPr>
                <w:ilvl w:val="0"/>
                <w:numId w:val="0"/>
              </w:numPr>
              <w:spacing w:line="360" w:lineRule="auto"/>
              <w:ind w:left="240"/>
            </w:pPr>
            <w:r>
              <w:rPr>
                <w:rFonts w:hint="eastAsia"/>
              </w:rPr>
              <w:t xml:space="preserve">API </w:t>
            </w:r>
            <w:r>
              <w:rPr>
                <w:rFonts w:hint="eastAsia"/>
              </w:rPr>
              <w:t>초안</w:t>
            </w:r>
          </w:p>
          <w:p w:rsidR="00B0165C" w:rsidRPr="00BE14BA" w:rsidRDefault="00B0165C" w:rsidP="00FF50AE">
            <w:pPr>
              <w:pStyle w:val="TableList"/>
              <w:numPr>
                <w:ilvl w:val="0"/>
                <w:numId w:val="0"/>
              </w:numPr>
              <w:spacing w:line="360" w:lineRule="auto"/>
              <w:ind w:left="240"/>
            </w:pPr>
            <w:r>
              <w:rPr>
                <w:rFonts w:hint="eastAsia"/>
              </w:rPr>
              <w:t xml:space="preserve">VPU </w:t>
            </w:r>
            <w:r>
              <w:t xml:space="preserve">API </w:t>
            </w:r>
            <w:r>
              <w:rPr>
                <w:rFonts w:hint="eastAsia"/>
              </w:rPr>
              <w:t>추가</w:t>
            </w: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14BA" w:rsidRPr="00BE14BA" w:rsidRDefault="00296E21" w:rsidP="00492EC5">
            <w:pPr>
              <w:pStyle w:val="TableTextCenter"/>
              <w:spacing w:line="360" w:lineRule="auto"/>
            </w:pPr>
            <w:r>
              <w:rPr>
                <w:rFonts w:hint="eastAsia"/>
              </w:rPr>
              <w:t>yhcho</w:t>
            </w:r>
          </w:p>
        </w:tc>
      </w:tr>
      <w:tr w:rsidR="00BE14BA" w:rsidRPr="00EA274F" w:rsidTr="00F1290C">
        <w:trPr>
          <w:jc w:val="center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14BA" w:rsidRPr="00BE14BA" w:rsidRDefault="004E46D7" w:rsidP="00492EC5">
            <w:pPr>
              <w:pStyle w:val="TableTextCenter"/>
              <w:spacing w:line="360" w:lineRule="auto"/>
            </w:pPr>
            <w:r>
              <w:rPr>
                <w:rFonts w:hint="eastAsia"/>
              </w:rPr>
              <w:t>0</w:t>
            </w:r>
            <w:r>
              <w:t>.20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14BA" w:rsidRPr="00BE14BA" w:rsidRDefault="00B0165C" w:rsidP="00492EC5">
            <w:pPr>
              <w:pStyle w:val="TableTextLeft"/>
              <w:spacing w:line="360" w:lineRule="auto"/>
            </w:pPr>
            <w:r>
              <w:rPr>
                <w:rFonts w:hint="eastAsia"/>
              </w:rPr>
              <w:t>Mar. 13, 2017</w:t>
            </w:r>
          </w:p>
        </w:tc>
        <w:tc>
          <w:tcPr>
            <w:tcW w:w="5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165C" w:rsidRDefault="00B0165C" w:rsidP="00492EC5">
            <w:pPr>
              <w:pStyle w:val="TableList"/>
              <w:numPr>
                <w:ilvl w:val="0"/>
                <w:numId w:val="0"/>
              </w:numPr>
              <w:spacing w:line="360" w:lineRule="auto"/>
              <w:ind w:left="240"/>
            </w:pPr>
            <w:r>
              <w:t>S</w:t>
            </w:r>
            <w:r>
              <w:rPr>
                <w:rFonts w:hint="eastAsia"/>
              </w:rPr>
              <w:t xml:space="preserve">ystem </w:t>
            </w:r>
            <w:r>
              <w:t xml:space="preserve">API </w:t>
            </w:r>
            <w:r>
              <w:rPr>
                <w:rFonts w:hint="eastAsia"/>
              </w:rPr>
              <w:t>추가</w:t>
            </w:r>
          </w:p>
          <w:p w:rsidR="00BE14BA" w:rsidRDefault="00B0165C" w:rsidP="00492EC5">
            <w:pPr>
              <w:pStyle w:val="TableList"/>
              <w:numPr>
                <w:ilvl w:val="0"/>
                <w:numId w:val="0"/>
              </w:numPr>
              <w:spacing w:line="360" w:lineRule="auto"/>
              <w:ind w:left="240"/>
            </w:pPr>
            <w:r>
              <w:rPr>
                <w:rFonts w:hint="eastAsia"/>
              </w:rPr>
              <w:t xml:space="preserve">SVM API </w:t>
            </w:r>
            <w:r>
              <w:rPr>
                <w:rFonts w:hint="eastAsia"/>
              </w:rPr>
              <w:t>추가</w:t>
            </w:r>
          </w:p>
          <w:p w:rsidR="00B0165C" w:rsidRDefault="00B0165C" w:rsidP="00492EC5">
            <w:pPr>
              <w:pStyle w:val="TableList"/>
              <w:numPr>
                <w:ilvl w:val="0"/>
                <w:numId w:val="0"/>
              </w:numPr>
              <w:spacing w:line="360" w:lineRule="auto"/>
              <w:ind w:left="240"/>
            </w:pPr>
            <w:r>
              <w:rPr>
                <w:rFonts w:hint="eastAsia"/>
              </w:rPr>
              <w:t xml:space="preserve">VPU API </w:t>
            </w:r>
            <w:r>
              <w:rPr>
                <w:rFonts w:hint="eastAsia"/>
              </w:rPr>
              <w:t>수정</w:t>
            </w:r>
          </w:p>
          <w:p w:rsidR="00B0165C" w:rsidRPr="00BE14BA" w:rsidRDefault="00B0165C" w:rsidP="00492EC5">
            <w:pPr>
              <w:pStyle w:val="TableList"/>
              <w:numPr>
                <w:ilvl w:val="0"/>
                <w:numId w:val="0"/>
              </w:numPr>
              <w:spacing w:line="360" w:lineRule="auto"/>
              <w:ind w:left="240"/>
            </w:pPr>
            <w:r>
              <w:rPr>
                <w:rFonts w:hint="eastAsia"/>
              </w:rPr>
              <w:t xml:space="preserve"> - </w:t>
            </w:r>
            <w:r>
              <w:t xml:space="preserve">DMA copy </w:t>
            </w:r>
            <w:r>
              <w:rPr>
                <w:rFonts w:hint="eastAsia"/>
              </w:rPr>
              <w:t>추가</w:t>
            </w: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165C" w:rsidRDefault="00B0165C" w:rsidP="00492EC5">
            <w:pPr>
              <w:pStyle w:val="TableTextCenter"/>
              <w:spacing w:line="360" w:lineRule="auto"/>
            </w:pPr>
            <w:r>
              <w:rPr>
                <w:rFonts w:hint="eastAsia"/>
              </w:rPr>
              <w:t>ihkong</w:t>
            </w:r>
          </w:p>
          <w:p w:rsidR="00B0165C" w:rsidRDefault="00B0165C" w:rsidP="00492EC5">
            <w:pPr>
              <w:pStyle w:val="TableTextCenter"/>
              <w:spacing w:line="360" w:lineRule="auto"/>
            </w:pPr>
            <w:r>
              <w:rPr>
                <w:rFonts w:hint="eastAsia"/>
              </w:rPr>
              <w:t>yhcho</w:t>
            </w:r>
          </w:p>
          <w:p w:rsidR="00B0165C" w:rsidRPr="00BE14BA" w:rsidRDefault="00B0165C" w:rsidP="00B0165C">
            <w:pPr>
              <w:pStyle w:val="TableTextCenter"/>
              <w:spacing w:line="360" w:lineRule="auto"/>
            </w:pPr>
            <w:r>
              <w:t>mijin</w:t>
            </w:r>
          </w:p>
        </w:tc>
      </w:tr>
      <w:tr w:rsidR="00BE14BA" w:rsidRPr="00EA274F" w:rsidTr="00F1290C">
        <w:trPr>
          <w:jc w:val="center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14BA" w:rsidRPr="00BE14BA" w:rsidRDefault="00BE14BA" w:rsidP="00492EC5">
            <w:pPr>
              <w:pStyle w:val="TableTextCenter"/>
              <w:spacing w:line="360" w:lineRule="auto"/>
            </w:pP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14BA" w:rsidRPr="00BE14BA" w:rsidRDefault="00BE14BA" w:rsidP="00492EC5">
            <w:pPr>
              <w:pStyle w:val="TableTextLeft"/>
              <w:spacing w:line="360" w:lineRule="auto"/>
            </w:pPr>
          </w:p>
        </w:tc>
        <w:tc>
          <w:tcPr>
            <w:tcW w:w="5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14BA" w:rsidRPr="00BE14BA" w:rsidRDefault="00BE14BA" w:rsidP="00492EC5">
            <w:pPr>
              <w:pStyle w:val="TableList"/>
              <w:numPr>
                <w:ilvl w:val="0"/>
                <w:numId w:val="0"/>
              </w:numPr>
              <w:spacing w:line="360" w:lineRule="auto"/>
              <w:ind w:left="240"/>
            </w:pP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14BA" w:rsidRPr="00BE14BA" w:rsidRDefault="00BE14BA" w:rsidP="00492EC5">
            <w:pPr>
              <w:pStyle w:val="TableTextCenter"/>
              <w:spacing w:line="360" w:lineRule="auto"/>
            </w:pPr>
          </w:p>
        </w:tc>
      </w:tr>
    </w:tbl>
    <w:p w:rsidR="0089176E" w:rsidRDefault="0080654A" w:rsidP="00492EC5">
      <w:pPr>
        <w:pStyle w:val="TOCHeading"/>
        <w:spacing w:line="360" w:lineRule="auto"/>
        <w:rPr>
          <w:noProof/>
        </w:rPr>
      </w:pPr>
      <w:bookmarkStart w:id="25" w:name="_Toc263962361"/>
      <w:bookmarkStart w:id="26" w:name="_Toc277411104"/>
      <w:bookmarkStart w:id="27" w:name="_Toc306356790"/>
      <w:bookmarkStart w:id="28" w:name="_Toc306359974"/>
      <w:bookmarkStart w:id="29" w:name="_Toc306360050"/>
      <w:bookmarkStart w:id="30" w:name="_Toc306368445"/>
      <w:bookmarkStart w:id="31" w:name="_Toc321412841"/>
      <w:bookmarkStart w:id="32" w:name="_Toc321412923"/>
      <w:bookmarkStart w:id="33" w:name="_Toc321414095"/>
      <w:bookmarkStart w:id="34" w:name="_Toc321414210"/>
      <w:bookmarkStart w:id="35" w:name="_Toc321414463"/>
      <w:bookmarkStart w:id="36" w:name="_Toc367208524"/>
      <w:bookmarkStart w:id="37" w:name="_Toc367212061"/>
      <w:bookmarkStart w:id="38" w:name="_Toc367709216"/>
      <w:bookmarkStart w:id="39" w:name="_Toc367709301"/>
      <w:bookmarkStart w:id="40" w:name="_Toc415675049"/>
      <w:bookmarkStart w:id="41" w:name="_Toc415677067"/>
      <w:bookmarkStart w:id="42" w:name="_Toc415746300"/>
      <w:bookmarkStart w:id="43" w:name="_Toc417645851"/>
      <w:bookmarkStart w:id="44" w:name="_Toc417665110"/>
      <w:bookmarkStart w:id="45" w:name="_Toc417763091"/>
      <w:bookmarkStart w:id="46" w:name="_Toc417907734"/>
      <w:bookmarkStart w:id="47" w:name="_Toc417918657"/>
      <w:bookmarkStart w:id="48" w:name="_Toc306353249"/>
      <w:bookmarkStart w:id="49" w:name="_Toc477870914"/>
      <w:r w:rsidRPr="00354C66">
        <w:lastRenderedPageBreak/>
        <w:t>Contents</w:t>
      </w:r>
      <w:bookmarkStart w:id="50" w:name="_Toc263962362"/>
      <w:bookmarkStart w:id="51" w:name="_Toc277411105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9"/>
      <w:r w:rsidR="00176655">
        <w:fldChar w:fldCharType="begin"/>
      </w:r>
      <w:r w:rsidR="001D663E">
        <w:instrText xml:space="preserve"> TOC \o "1-3" \h \z \u </w:instrText>
      </w:r>
      <w:r w:rsidR="00176655">
        <w:fldChar w:fldCharType="separate"/>
      </w:r>
    </w:p>
    <w:p w:rsidR="0089176E" w:rsidRDefault="0089176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2"/>
          <w:sz w:val="20"/>
          <w:szCs w:val="22"/>
          <w:lang w:val="en-US"/>
        </w:rPr>
      </w:pPr>
      <w:hyperlink w:anchor="_Toc477870913" w:history="1">
        <w:r w:rsidRPr="00DB42C1">
          <w:rPr>
            <w:rStyle w:val="af"/>
            <w:noProof/>
          </w:rPr>
          <w:t>Document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2"/>
          <w:sz w:val="20"/>
          <w:szCs w:val="22"/>
          <w:lang w:val="en-US"/>
        </w:rPr>
      </w:pPr>
      <w:hyperlink w:anchor="_Toc477870914" w:history="1">
        <w:r w:rsidRPr="00DB42C1">
          <w:rPr>
            <w:rStyle w:val="af"/>
            <w:noProof/>
          </w:rPr>
          <w:t>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2"/>
          <w:sz w:val="20"/>
          <w:szCs w:val="22"/>
          <w:lang w:val="en-US"/>
        </w:rPr>
      </w:pPr>
      <w:hyperlink w:anchor="_Toc477870915" w:history="1">
        <w:r w:rsidRPr="00DB42C1">
          <w:rPr>
            <w:rStyle w:val="af"/>
            <w:rFonts w:eastAsia="굴림"/>
            <w:noProof/>
          </w:rPr>
          <w:t>1</w:t>
        </w:r>
        <w:r w:rsidRPr="00DB42C1">
          <w:rPr>
            <w:rStyle w:val="af"/>
            <w:noProof/>
          </w:rPr>
          <w:t xml:space="preserve">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2"/>
          <w:sz w:val="20"/>
          <w:szCs w:val="22"/>
          <w:lang w:val="en-US"/>
        </w:rPr>
      </w:pPr>
      <w:hyperlink w:anchor="_Toc477870916" w:history="1">
        <w:r w:rsidRPr="00DB42C1">
          <w:rPr>
            <w:rStyle w:val="af"/>
            <w:rFonts w:eastAsia="굴림"/>
            <w:noProof/>
          </w:rPr>
          <w:t>2</w:t>
        </w:r>
        <w:r w:rsidRPr="00DB42C1">
          <w:rPr>
            <w:rStyle w:val="af"/>
            <w:noProof/>
          </w:rPr>
          <w:t xml:space="preserve"> Error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2"/>
          <w:sz w:val="20"/>
          <w:szCs w:val="22"/>
          <w:lang w:val="en-US"/>
        </w:rPr>
      </w:pPr>
      <w:hyperlink w:anchor="_Toc477870917" w:history="1">
        <w:r w:rsidRPr="00DB42C1">
          <w:rPr>
            <w:rStyle w:val="af"/>
            <w:rFonts w:eastAsia="굴림"/>
            <w:noProof/>
          </w:rPr>
          <w:t>3</w:t>
        </w:r>
        <w:r w:rsidRPr="00DB42C1">
          <w:rPr>
            <w:rStyle w:val="af"/>
            <w:noProof/>
          </w:rPr>
          <w:t xml:space="preserve"> SYSTEM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21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18" w:history="1">
        <w:r w:rsidRPr="00DB42C1">
          <w:rPr>
            <w:rStyle w:val="af"/>
            <w:rFonts w:eastAsia="굴림"/>
            <w:noProof/>
          </w:rPr>
          <w:t>3.1</w:t>
        </w:r>
        <w:r w:rsidRPr="00DB42C1">
          <w:rPr>
            <w:rStyle w:val="af"/>
            <w:noProof/>
          </w:rPr>
          <w:t xml:space="preserve"> Data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19" w:history="1">
        <w:r w:rsidRPr="00DB42C1">
          <w:rPr>
            <w:rStyle w:val="af"/>
            <w:rFonts w:eastAsia="굴림"/>
            <w:noProof/>
          </w:rPr>
          <w:t>3.1.1</w:t>
        </w:r>
        <w:r w:rsidRPr="00DB42C1">
          <w:rPr>
            <w:rStyle w:val="af"/>
            <w:noProof/>
          </w:rPr>
          <w:t xml:space="preserve"> UART_BAUDRATE_E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20" w:history="1">
        <w:r w:rsidRPr="00DB42C1">
          <w:rPr>
            <w:rStyle w:val="af"/>
            <w:rFonts w:eastAsia="굴림"/>
            <w:noProof/>
          </w:rPr>
          <w:t>3.1.2</w:t>
        </w:r>
        <w:r w:rsidRPr="00DB42C1">
          <w:rPr>
            <w:rStyle w:val="af"/>
            <w:noProof/>
          </w:rPr>
          <w:t xml:space="preserve"> UART_DATABIT_E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21" w:history="1">
        <w:r w:rsidRPr="00DB42C1">
          <w:rPr>
            <w:rStyle w:val="af"/>
            <w:rFonts w:eastAsia="굴림"/>
            <w:noProof/>
          </w:rPr>
          <w:t>3.1.3</w:t>
        </w:r>
        <w:r w:rsidRPr="00DB42C1">
          <w:rPr>
            <w:rStyle w:val="af"/>
            <w:noProof/>
          </w:rPr>
          <w:t xml:space="preserve"> UART_PARITY_E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22" w:history="1">
        <w:r w:rsidRPr="00DB42C1">
          <w:rPr>
            <w:rStyle w:val="af"/>
            <w:rFonts w:eastAsia="굴림"/>
            <w:noProof/>
          </w:rPr>
          <w:t>3.1.4</w:t>
        </w:r>
        <w:r w:rsidRPr="00DB42C1">
          <w:rPr>
            <w:rStyle w:val="af"/>
            <w:noProof/>
          </w:rPr>
          <w:t xml:space="preserve"> UART_STOP_BIT_E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23" w:history="1">
        <w:r w:rsidRPr="00DB42C1">
          <w:rPr>
            <w:rStyle w:val="af"/>
            <w:rFonts w:eastAsia="굴림"/>
            <w:noProof/>
          </w:rPr>
          <w:t>3.1.5</w:t>
        </w:r>
        <w:r w:rsidRPr="00DB42C1">
          <w:rPr>
            <w:rStyle w:val="af"/>
            <w:noProof/>
          </w:rPr>
          <w:t xml:space="preserve"> DMA_EVENT_RESULT_E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24" w:history="1">
        <w:r w:rsidRPr="00DB42C1">
          <w:rPr>
            <w:rStyle w:val="af"/>
            <w:rFonts w:eastAsia="굴림"/>
            <w:noProof/>
          </w:rPr>
          <w:t>3.1.6</w:t>
        </w:r>
        <w:r w:rsidRPr="00DB42C1">
          <w:rPr>
            <w:rStyle w:val="af"/>
            <w:noProof/>
          </w:rPr>
          <w:t xml:space="preserve"> SYSDMA_CALLBACK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21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25" w:history="1">
        <w:r w:rsidRPr="00DB42C1">
          <w:rPr>
            <w:rStyle w:val="af"/>
            <w:rFonts w:eastAsia="굴림"/>
            <w:noProof/>
          </w:rPr>
          <w:t>3.2</w:t>
        </w:r>
        <w:r w:rsidRPr="00DB42C1">
          <w:rPr>
            <w:rStyle w:val="af"/>
            <w:noProof/>
          </w:rPr>
          <w:t xml:space="preserve">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26" w:history="1">
        <w:r w:rsidRPr="00DB42C1">
          <w:rPr>
            <w:rStyle w:val="af"/>
            <w:rFonts w:eastAsia="굴림"/>
            <w:noProof/>
          </w:rPr>
          <w:t>3.2.1</w:t>
        </w:r>
        <w:r w:rsidRPr="00DB42C1">
          <w:rPr>
            <w:rStyle w:val="af"/>
            <w:noProof/>
          </w:rPr>
          <w:t xml:space="preserve"> SYSAPI_initialize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27" w:history="1">
        <w:r w:rsidRPr="00DB42C1">
          <w:rPr>
            <w:rStyle w:val="af"/>
            <w:rFonts w:eastAsia="굴림"/>
            <w:noProof/>
          </w:rPr>
          <w:t>3.2.2</w:t>
        </w:r>
        <w:r w:rsidRPr="00DB42C1">
          <w:rPr>
            <w:rStyle w:val="af"/>
            <w:noProof/>
          </w:rPr>
          <w:t xml:space="preserve"> SYSAPI_UART_initialize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28" w:history="1">
        <w:r w:rsidRPr="00DB42C1">
          <w:rPr>
            <w:rStyle w:val="af"/>
            <w:rFonts w:eastAsia="굴림"/>
            <w:noProof/>
          </w:rPr>
          <w:t>3.2.3</w:t>
        </w:r>
        <w:r w:rsidRPr="00DB42C1">
          <w:rPr>
            <w:rStyle w:val="af"/>
            <w:noProof/>
          </w:rPr>
          <w:t xml:space="preserve"> SYSAPI_DMA_initialize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29" w:history="1">
        <w:r w:rsidRPr="00DB42C1">
          <w:rPr>
            <w:rStyle w:val="af"/>
            <w:rFonts w:eastAsia="굴림"/>
            <w:noProof/>
          </w:rPr>
          <w:t>3.2.4</w:t>
        </w:r>
        <w:r w:rsidRPr="00DB42C1">
          <w:rPr>
            <w:rStyle w:val="af"/>
            <w:noProof/>
          </w:rPr>
          <w:t xml:space="preserve"> SYSAPI_DMA_m2m_word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30" w:history="1">
        <w:r w:rsidRPr="00DB42C1">
          <w:rPr>
            <w:rStyle w:val="af"/>
            <w:rFonts w:eastAsia="굴림"/>
            <w:noProof/>
          </w:rPr>
          <w:t>3.2.5</w:t>
        </w:r>
        <w:r w:rsidRPr="00DB42C1">
          <w:rPr>
            <w:rStyle w:val="af"/>
            <w:noProof/>
          </w:rPr>
          <w:t xml:space="preserve"> SYSAPI_DMA_check_result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31" w:history="1">
        <w:r w:rsidRPr="00DB42C1">
          <w:rPr>
            <w:rStyle w:val="af"/>
            <w:rFonts w:eastAsia="굴림"/>
            <w:noProof/>
          </w:rPr>
          <w:t>3.2.6</w:t>
        </w:r>
        <w:r w:rsidRPr="00DB42C1">
          <w:rPr>
            <w:rStyle w:val="af"/>
            <w:noProof/>
          </w:rPr>
          <w:t xml:space="preserve"> SYSAPI_DMA_abort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bookmarkStart w:id="52" w:name="_GoBack"/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r w:rsidRPr="00DB42C1">
        <w:rPr>
          <w:rStyle w:val="af"/>
          <w:noProof/>
        </w:rPr>
        <w:fldChar w:fldCharType="begin"/>
      </w:r>
      <w:r w:rsidRPr="00DB42C1">
        <w:rPr>
          <w:rStyle w:val="af"/>
          <w:noProof/>
        </w:rPr>
        <w:instrText xml:space="preserve"> </w:instrText>
      </w:r>
      <w:r>
        <w:rPr>
          <w:noProof/>
        </w:rPr>
        <w:instrText>HYPERLINK \l "_Toc477870932"</w:instrText>
      </w:r>
      <w:r w:rsidRPr="00DB42C1">
        <w:rPr>
          <w:rStyle w:val="af"/>
          <w:noProof/>
        </w:rPr>
        <w:instrText xml:space="preserve"> </w:instrText>
      </w:r>
      <w:r w:rsidRPr="00DB42C1">
        <w:rPr>
          <w:rStyle w:val="af"/>
          <w:noProof/>
        </w:rPr>
      </w:r>
      <w:r w:rsidRPr="00DB42C1">
        <w:rPr>
          <w:rStyle w:val="af"/>
          <w:noProof/>
        </w:rPr>
        <w:fldChar w:fldCharType="separate"/>
      </w:r>
      <w:r w:rsidRPr="00DB42C1">
        <w:rPr>
          <w:rStyle w:val="af"/>
          <w:rFonts w:eastAsia="굴림"/>
          <w:noProof/>
        </w:rPr>
        <w:t>3.2.7</w:t>
      </w:r>
      <w:r w:rsidRPr="00DB42C1">
        <w:rPr>
          <w:rStyle w:val="af"/>
          <w:noProof/>
        </w:rPr>
        <w:t xml:space="preserve"> SYSAPI_CACHE_writeback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_Toc477870932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14</w:t>
      </w:r>
      <w:r>
        <w:rPr>
          <w:noProof/>
          <w:webHidden/>
        </w:rPr>
        <w:fldChar w:fldCharType="end"/>
      </w:r>
      <w:r w:rsidRPr="00DB42C1">
        <w:rPr>
          <w:rStyle w:val="af"/>
          <w:noProof/>
        </w:rPr>
        <w:fldChar w:fldCharType="end"/>
      </w:r>
    </w:p>
    <w:bookmarkEnd w:id="52"/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r w:rsidRPr="00DB42C1">
        <w:rPr>
          <w:rStyle w:val="af"/>
          <w:noProof/>
        </w:rPr>
        <w:fldChar w:fldCharType="begin"/>
      </w:r>
      <w:r w:rsidRPr="00DB42C1">
        <w:rPr>
          <w:rStyle w:val="af"/>
          <w:noProof/>
        </w:rPr>
        <w:instrText xml:space="preserve"> </w:instrText>
      </w:r>
      <w:r>
        <w:rPr>
          <w:noProof/>
        </w:rPr>
        <w:instrText>HYPERLINK \l "_Toc477870933"</w:instrText>
      </w:r>
      <w:r w:rsidRPr="00DB42C1">
        <w:rPr>
          <w:rStyle w:val="af"/>
          <w:noProof/>
        </w:rPr>
        <w:instrText xml:space="preserve"> </w:instrText>
      </w:r>
      <w:r w:rsidRPr="00DB42C1">
        <w:rPr>
          <w:rStyle w:val="af"/>
          <w:noProof/>
        </w:rPr>
      </w:r>
      <w:r w:rsidRPr="00DB42C1">
        <w:rPr>
          <w:rStyle w:val="af"/>
          <w:noProof/>
        </w:rPr>
        <w:fldChar w:fldCharType="separate"/>
      </w:r>
      <w:r w:rsidRPr="00DB42C1">
        <w:rPr>
          <w:rStyle w:val="af"/>
          <w:rFonts w:eastAsia="굴림"/>
          <w:noProof/>
        </w:rPr>
        <w:t>3.2.8</w:t>
      </w:r>
      <w:r w:rsidRPr="00DB42C1">
        <w:rPr>
          <w:rStyle w:val="af"/>
          <w:noProof/>
        </w:rPr>
        <w:t xml:space="preserve"> SYSAPI_CACHE_invalidate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_Toc477870933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14</w:t>
      </w:r>
      <w:r>
        <w:rPr>
          <w:noProof/>
          <w:webHidden/>
        </w:rPr>
        <w:fldChar w:fldCharType="end"/>
      </w:r>
      <w:r w:rsidRPr="00DB42C1">
        <w:rPr>
          <w:rStyle w:val="af"/>
          <w:noProof/>
        </w:rPr>
        <w:fldChar w:fldCharType="end"/>
      </w:r>
    </w:p>
    <w:p w:rsidR="0089176E" w:rsidRDefault="0089176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2"/>
          <w:sz w:val="20"/>
          <w:szCs w:val="22"/>
          <w:lang w:val="en-US"/>
        </w:rPr>
      </w:pPr>
      <w:hyperlink w:anchor="_Toc477870934" w:history="1">
        <w:r w:rsidRPr="00DB42C1">
          <w:rPr>
            <w:rStyle w:val="af"/>
            <w:rFonts w:eastAsia="굴림"/>
            <w:noProof/>
          </w:rPr>
          <w:t>4</w:t>
        </w:r>
        <w:r w:rsidRPr="00DB42C1">
          <w:rPr>
            <w:rStyle w:val="af"/>
            <w:noProof/>
          </w:rPr>
          <w:t xml:space="preserve"> VPU(Video Processing Unit)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21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35" w:history="1">
        <w:r w:rsidRPr="00DB42C1">
          <w:rPr>
            <w:rStyle w:val="af"/>
            <w:rFonts w:eastAsia="굴림"/>
            <w:noProof/>
          </w:rPr>
          <w:t>4.1</w:t>
        </w:r>
        <w:r w:rsidRPr="00DB42C1">
          <w:rPr>
            <w:rStyle w:val="af"/>
            <w:noProof/>
          </w:rPr>
          <w:t xml:space="preserve"> Data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36" w:history="1">
        <w:r w:rsidRPr="00DB42C1">
          <w:rPr>
            <w:rStyle w:val="af"/>
            <w:rFonts w:eastAsia="굴림"/>
            <w:noProof/>
          </w:rPr>
          <w:t>4.1.1</w:t>
        </w:r>
        <w:r w:rsidRPr="00DB42C1">
          <w:rPr>
            <w:rStyle w:val="af"/>
            <w:noProof/>
          </w:rPr>
          <w:t xml:space="preserve"> VPU_CHANNEL_E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37" w:history="1">
        <w:r w:rsidRPr="00DB42C1">
          <w:rPr>
            <w:rStyle w:val="af"/>
            <w:rFonts w:eastAsia="굴림"/>
            <w:noProof/>
          </w:rPr>
          <w:t>4.1.2</w:t>
        </w:r>
        <w:r w:rsidRPr="00DB42C1">
          <w:rPr>
            <w:rStyle w:val="af"/>
            <w:noProof/>
          </w:rPr>
          <w:t xml:space="preserve"> VPU_FRAME_E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38" w:history="1">
        <w:r w:rsidRPr="00DB42C1">
          <w:rPr>
            <w:rStyle w:val="af"/>
            <w:rFonts w:eastAsia="굴림"/>
            <w:noProof/>
          </w:rPr>
          <w:t>4.1.3</w:t>
        </w:r>
        <w:r w:rsidRPr="00DB42C1">
          <w:rPr>
            <w:rStyle w:val="af"/>
            <w:noProof/>
          </w:rPr>
          <w:t xml:space="preserve"> VPU_SIZE_T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39" w:history="1">
        <w:r w:rsidRPr="00DB42C1">
          <w:rPr>
            <w:rStyle w:val="af"/>
            <w:rFonts w:eastAsia="굴림"/>
            <w:noProof/>
          </w:rPr>
          <w:t>4.1.4</w:t>
        </w:r>
        <w:r w:rsidRPr="00DB42C1">
          <w:rPr>
            <w:rStyle w:val="af"/>
            <w:noProof/>
          </w:rPr>
          <w:t xml:space="preserve"> VPU_RECT_T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40" w:history="1">
        <w:r w:rsidRPr="00DB42C1">
          <w:rPr>
            <w:rStyle w:val="af"/>
            <w:rFonts w:eastAsia="굴림"/>
            <w:noProof/>
          </w:rPr>
          <w:t>4.1.5</w:t>
        </w:r>
        <w:r w:rsidRPr="00DB42C1">
          <w:rPr>
            <w:rStyle w:val="af"/>
            <w:noProof/>
          </w:rPr>
          <w:t xml:space="preserve"> VPU_FAST_PARAM_T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41" w:history="1">
        <w:r w:rsidRPr="00DB42C1">
          <w:rPr>
            <w:rStyle w:val="af"/>
            <w:rFonts w:eastAsia="굴림"/>
            <w:noProof/>
          </w:rPr>
          <w:t>4.1.6</w:t>
        </w:r>
        <w:r w:rsidRPr="00DB42C1">
          <w:rPr>
            <w:rStyle w:val="af"/>
            <w:noProof/>
          </w:rPr>
          <w:t xml:space="preserve"> VPU_BRIEF_LUT_VALUE_T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42" w:history="1">
        <w:r w:rsidRPr="00DB42C1">
          <w:rPr>
            <w:rStyle w:val="af"/>
            <w:rFonts w:eastAsia="굴림"/>
            <w:noProof/>
          </w:rPr>
          <w:t>4.1.7</w:t>
        </w:r>
        <w:r w:rsidRPr="00DB42C1">
          <w:rPr>
            <w:rStyle w:val="af"/>
            <w:noProof/>
          </w:rPr>
          <w:t xml:space="preserve"> VPU_BRIEF_LUT_T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43" w:history="1">
        <w:r w:rsidRPr="00DB42C1">
          <w:rPr>
            <w:rStyle w:val="af"/>
            <w:rFonts w:eastAsia="굴림"/>
            <w:noProof/>
          </w:rPr>
          <w:t>4.1.8</w:t>
        </w:r>
        <w:r w:rsidRPr="00DB42C1">
          <w:rPr>
            <w:rStyle w:val="af"/>
            <w:noProof/>
          </w:rPr>
          <w:t xml:space="preserve"> VPU_FAST_RESULT_POS_T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44" w:history="1">
        <w:r w:rsidRPr="00DB42C1">
          <w:rPr>
            <w:rStyle w:val="af"/>
            <w:rFonts w:eastAsia="굴림"/>
            <w:noProof/>
          </w:rPr>
          <w:t>4.1.9</w:t>
        </w:r>
        <w:r w:rsidRPr="00DB42C1">
          <w:rPr>
            <w:rStyle w:val="af"/>
            <w:noProof/>
          </w:rPr>
          <w:t xml:space="preserve"> VPU_BRIEF_RESULT_DESC_T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21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45" w:history="1">
        <w:r w:rsidRPr="00DB42C1">
          <w:rPr>
            <w:rStyle w:val="af"/>
            <w:rFonts w:eastAsia="굴림"/>
            <w:noProof/>
          </w:rPr>
          <w:t>4.2</w:t>
        </w:r>
        <w:r w:rsidRPr="00DB42C1">
          <w:rPr>
            <w:rStyle w:val="af"/>
            <w:noProof/>
          </w:rPr>
          <w:t xml:space="preserve">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46" w:history="1">
        <w:r w:rsidRPr="00DB42C1">
          <w:rPr>
            <w:rStyle w:val="af"/>
            <w:rFonts w:eastAsia="굴림"/>
            <w:noProof/>
          </w:rPr>
          <w:t>4.2.1</w:t>
        </w:r>
        <w:r w:rsidRPr="00DB42C1">
          <w:rPr>
            <w:rStyle w:val="af"/>
            <w:noProof/>
          </w:rPr>
          <w:t xml:space="preserve"> VPUAPI_FB_initialize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47" w:history="1">
        <w:r w:rsidRPr="00DB42C1">
          <w:rPr>
            <w:rStyle w:val="af"/>
            <w:rFonts w:eastAsia="굴림"/>
            <w:noProof/>
          </w:rPr>
          <w:t>4.2.2</w:t>
        </w:r>
        <w:r w:rsidRPr="00DB42C1">
          <w:rPr>
            <w:rStyle w:val="af"/>
            <w:noProof/>
          </w:rPr>
          <w:t xml:space="preserve"> VPUAPI_FB_deInitialize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48" w:history="1">
        <w:r w:rsidRPr="00DB42C1">
          <w:rPr>
            <w:rStyle w:val="af"/>
            <w:rFonts w:eastAsia="굴림"/>
            <w:noProof/>
          </w:rPr>
          <w:t>4.2.3</w:t>
        </w:r>
        <w:r w:rsidRPr="00DB42C1">
          <w:rPr>
            <w:rStyle w:val="af"/>
            <w:noProof/>
          </w:rPr>
          <w:t xml:space="preserve"> VPUAPI_FB_setChannel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49" w:history="1">
        <w:r w:rsidRPr="00DB42C1">
          <w:rPr>
            <w:rStyle w:val="af"/>
            <w:rFonts w:eastAsia="굴림"/>
            <w:noProof/>
          </w:rPr>
          <w:t>4.2.4</w:t>
        </w:r>
        <w:r w:rsidRPr="00DB42C1">
          <w:rPr>
            <w:rStyle w:val="af"/>
            <w:noProof/>
          </w:rPr>
          <w:t xml:space="preserve"> VPUAPI_FB_setScale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50" w:history="1">
        <w:r w:rsidRPr="00DB42C1">
          <w:rPr>
            <w:rStyle w:val="af"/>
            <w:rFonts w:eastAsia="굴림"/>
            <w:noProof/>
          </w:rPr>
          <w:t>4.2.5</w:t>
        </w:r>
        <w:r w:rsidRPr="00DB42C1">
          <w:rPr>
            <w:rStyle w:val="af"/>
            <w:noProof/>
          </w:rPr>
          <w:t xml:space="preserve"> VPUAPI_FB_setScaleEnable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51" w:history="1">
        <w:r w:rsidRPr="00DB42C1">
          <w:rPr>
            <w:rStyle w:val="af"/>
            <w:rFonts w:eastAsia="굴림"/>
            <w:noProof/>
          </w:rPr>
          <w:t>4.2.6</w:t>
        </w:r>
        <w:r w:rsidRPr="00DB42C1">
          <w:rPr>
            <w:rStyle w:val="af"/>
            <w:noProof/>
          </w:rPr>
          <w:t xml:space="preserve"> VPUAPI_FB_setROI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52" w:history="1">
        <w:r w:rsidRPr="00DB42C1">
          <w:rPr>
            <w:rStyle w:val="af"/>
            <w:rFonts w:eastAsia="굴림"/>
            <w:noProof/>
          </w:rPr>
          <w:t>4.2.7</w:t>
        </w:r>
        <w:r w:rsidRPr="00DB42C1">
          <w:rPr>
            <w:rStyle w:val="af"/>
            <w:noProof/>
          </w:rPr>
          <w:t xml:space="preserve"> VPUAPI_FB_setROIEnable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53" w:history="1">
        <w:r w:rsidRPr="00DB42C1">
          <w:rPr>
            <w:rStyle w:val="af"/>
            <w:rFonts w:eastAsia="굴림"/>
            <w:noProof/>
          </w:rPr>
          <w:t>4.2.8</w:t>
        </w:r>
        <w:r w:rsidRPr="00DB42C1">
          <w:rPr>
            <w:rStyle w:val="af"/>
            <w:noProof/>
          </w:rPr>
          <w:t xml:space="preserve"> VPUAPI_FB_setZone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54" w:history="1">
        <w:r w:rsidRPr="00DB42C1">
          <w:rPr>
            <w:rStyle w:val="af"/>
            <w:rFonts w:eastAsia="굴림"/>
            <w:noProof/>
          </w:rPr>
          <w:t>4.2.9</w:t>
        </w:r>
        <w:r w:rsidRPr="00DB42C1">
          <w:rPr>
            <w:rStyle w:val="af"/>
            <w:noProof/>
          </w:rPr>
          <w:t xml:space="preserve"> VPUAPI_FAST_setParam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55" w:history="1">
        <w:r w:rsidRPr="00DB42C1">
          <w:rPr>
            <w:rStyle w:val="af"/>
            <w:rFonts w:eastAsia="굴림"/>
            <w:noProof/>
          </w:rPr>
          <w:t>4.2.10</w:t>
        </w:r>
        <w:r w:rsidRPr="00DB42C1">
          <w:rPr>
            <w:rStyle w:val="af"/>
            <w:noProof/>
          </w:rPr>
          <w:t xml:space="preserve"> VPUAPI_BRIEF_setLut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56" w:history="1">
        <w:r w:rsidRPr="00DB42C1">
          <w:rPr>
            <w:rStyle w:val="af"/>
            <w:rFonts w:eastAsia="굴림"/>
            <w:noProof/>
          </w:rPr>
          <w:t>4.2.11</w:t>
        </w:r>
        <w:r w:rsidRPr="00DB42C1">
          <w:rPr>
            <w:rStyle w:val="af"/>
            <w:noProof/>
          </w:rPr>
          <w:t xml:space="preserve"> VPUAPI_BRIEF_getLut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57" w:history="1">
        <w:r w:rsidRPr="00DB42C1">
          <w:rPr>
            <w:rStyle w:val="af"/>
            <w:rFonts w:eastAsia="굴림"/>
            <w:noProof/>
          </w:rPr>
          <w:t>4.2.12</w:t>
        </w:r>
        <w:r w:rsidRPr="00DB42C1">
          <w:rPr>
            <w:rStyle w:val="af"/>
            <w:noProof/>
          </w:rPr>
          <w:t xml:space="preserve"> VPUAPI_FB_start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58" w:history="1">
        <w:r w:rsidRPr="00DB42C1">
          <w:rPr>
            <w:rStyle w:val="af"/>
            <w:rFonts w:eastAsia="굴림"/>
            <w:noProof/>
          </w:rPr>
          <w:t>4.2.13</w:t>
        </w:r>
        <w:r w:rsidRPr="00DB42C1">
          <w:rPr>
            <w:rStyle w:val="af"/>
            <w:noProof/>
          </w:rPr>
          <w:t xml:space="preserve"> VPUAPI_FAST_getResult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59" w:history="1">
        <w:r w:rsidRPr="00DB42C1">
          <w:rPr>
            <w:rStyle w:val="af"/>
            <w:rFonts w:eastAsia="굴림"/>
            <w:noProof/>
          </w:rPr>
          <w:t>4.2.14</w:t>
        </w:r>
        <w:r w:rsidRPr="00DB42C1">
          <w:rPr>
            <w:rStyle w:val="af"/>
            <w:noProof/>
          </w:rPr>
          <w:t xml:space="preserve"> VPUAPI_BRIEF_getResult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60" w:history="1">
        <w:r w:rsidRPr="00DB42C1">
          <w:rPr>
            <w:rStyle w:val="af"/>
            <w:rFonts w:eastAsia="굴림"/>
            <w:noProof/>
          </w:rPr>
          <w:t>4.2.15</w:t>
        </w:r>
        <w:r w:rsidRPr="00DB42C1">
          <w:rPr>
            <w:rStyle w:val="af"/>
            <w:noProof/>
          </w:rPr>
          <w:t xml:space="preserve"> VPUAPI_getHammingDistance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61" w:history="1">
        <w:r w:rsidRPr="00DB42C1">
          <w:rPr>
            <w:rStyle w:val="af"/>
            <w:rFonts w:eastAsia="굴림"/>
            <w:noProof/>
          </w:rPr>
          <w:t>4.2.16</w:t>
        </w:r>
        <w:r w:rsidRPr="00DB42C1">
          <w:rPr>
            <w:rStyle w:val="af"/>
            <w:noProof/>
          </w:rPr>
          <w:t xml:space="preserve"> VPUAPI_getHammingDistance_mem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62" w:history="1">
        <w:r w:rsidRPr="00DB42C1">
          <w:rPr>
            <w:rStyle w:val="af"/>
            <w:rFonts w:eastAsia="굴림"/>
            <w:noProof/>
          </w:rPr>
          <w:t>4.2.17</w:t>
        </w:r>
        <w:r w:rsidRPr="00DB42C1">
          <w:rPr>
            <w:rStyle w:val="af"/>
            <w:noProof/>
          </w:rPr>
          <w:t xml:space="preserve"> VPUAPI_FB_DMA_copy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2"/>
          <w:sz w:val="20"/>
          <w:szCs w:val="22"/>
          <w:lang w:val="en-US"/>
        </w:rPr>
      </w:pPr>
      <w:hyperlink w:anchor="_Toc477870963" w:history="1">
        <w:r w:rsidRPr="00DB42C1">
          <w:rPr>
            <w:rStyle w:val="af"/>
            <w:rFonts w:eastAsia="굴림"/>
            <w:noProof/>
          </w:rPr>
          <w:t>5</w:t>
        </w:r>
        <w:r w:rsidRPr="00DB42C1">
          <w:rPr>
            <w:rStyle w:val="af"/>
            <w:noProof/>
          </w:rPr>
          <w:t xml:space="preserve"> SVM(Surround View Monitoring)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21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64" w:history="1">
        <w:r w:rsidRPr="00DB42C1">
          <w:rPr>
            <w:rStyle w:val="af"/>
            <w:rFonts w:eastAsia="굴림"/>
            <w:noProof/>
          </w:rPr>
          <w:t>5.1</w:t>
        </w:r>
        <w:r w:rsidRPr="00DB42C1">
          <w:rPr>
            <w:rStyle w:val="af"/>
            <w:noProof/>
          </w:rPr>
          <w:t xml:space="preserve"> Error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21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65" w:history="1">
        <w:r w:rsidRPr="00DB42C1">
          <w:rPr>
            <w:rStyle w:val="af"/>
            <w:rFonts w:eastAsia="굴림"/>
            <w:noProof/>
          </w:rPr>
          <w:t>5.2</w:t>
        </w:r>
        <w:r w:rsidRPr="00DB42C1">
          <w:rPr>
            <w:rStyle w:val="af"/>
            <w:noProof/>
          </w:rPr>
          <w:t xml:space="preserve"> Data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66" w:history="1">
        <w:r w:rsidRPr="00DB42C1">
          <w:rPr>
            <w:rStyle w:val="af"/>
            <w:rFonts w:eastAsia="굴림"/>
            <w:noProof/>
          </w:rPr>
          <w:t>5.2.1</w:t>
        </w:r>
        <w:r w:rsidRPr="00DB42C1">
          <w:rPr>
            <w:rStyle w:val="af"/>
            <w:noProof/>
          </w:rPr>
          <w:t xml:space="preserve"> SVM_USE_LUT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67" w:history="1">
        <w:r w:rsidRPr="00DB42C1">
          <w:rPr>
            <w:rStyle w:val="af"/>
            <w:rFonts w:eastAsia="굴림"/>
            <w:noProof/>
          </w:rPr>
          <w:t>5.2.2</w:t>
        </w:r>
        <w:r w:rsidRPr="00DB42C1">
          <w:rPr>
            <w:rStyle w:val="af"/>
            <w:noProof/>
          </w:rPr>
          <w:t xml:space="preserve"> SVM_UNUSE_LUT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68" w:history="1">
        <w:r w:rsidRPr="00DB42C1">
          <w:rPr>
            <w:rStyle w:val="af"/>
            <w:rFonts w:eastAsia="굴림"/>
            <w:noProof/>
          </w:rPr>
          <w:t>5.2.3</w:t>
        </w:r>
        <w:r w:rsidRPr="00DB42C1">
          <w:rPr>
            <w:rStyle w:val="af"/>
            <w:noProof/>
          </w:rPr>
          <w:t xml:space="preserve"> SVM_USE_CAR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69" w:history="1">
        <w:r w:rsidRPr="00DB42C1">
          <w:rPr>
            <w:rStyle w:val="af"/>
            <w:rFonts w:eastAsia="굴림"/>
            <w:noProof/>
          </w:rPr>
          <w:t>5.2.4</w:t>
        </w:r>
        <w:r w:rsidRPr="00DB42C1">
          <w:rPr>
            <w:rStyle w:val="af"/>
            <w:noProof/>
          </w:rPr>
          <w:t xml:space="preserve"> SVM_UNUSE_CAR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70" w:history="1">
        <w:r w:rsidRPr="00DB42C1">
          <w:rPr>
            <w:rStyle w:val="af"/>
            <w:rFonts w:eastAsia="굴림"/>
            <w:noProof/>
          </w:rPr>
          <w:t>5.2.5</w:t>
        </w:r>
        <w:r w:rsidRPr="00DB42C1">
          <w:rPr>
            <w:rStyle w:val="af"/>
            <w:noProof/>
          </w:rPr>
          <w:t xml:space="preserve"> SVM_CHANNEL_E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71" w:history="1">
        <w:r w:rsidRPr="00DB42C1">
          <w:rPr>
            <w:rStyle w:val="af"/>
            <w:rFonts w:eastAsia="굴림"/>
            <w:noProof/>
          </w:rPr>
          <w:t>5.2.6</w:t>
        </w:r>
        <w:r w:rsidRPr="00DB42C1">
          <w:rPr>
            <w:rStyle w:val="af"/>
            <w:noProof/>
          </w:rPr>
          <w:t xml:space="preserve"> SVM_BURST_LENGTH_E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72" w:history="1">
        <w:r w:rsidRPr="00DB42C1">
          <w:rPr>
            <w:rStyle w:val="af"/>
            <w:rFonts w:eastAsia="굴림"/>
            <w:noProof/>
          </w:rPr>
          <w:t>5.2.7</w:t>
        </w:r>
        <w:r w:rsidRPr="00DB42C1">
          <w:rPr>
            <w:rStyle w:val="af"/>
            <w:noProof/>
          </w:rPr>
          <w:t xml:space="preserve"> SVM_OUTPUTMODE 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73" w:history="1">
        <w:r w:rsidRPr="00DB42C1">
          <w:rPr>
            <w:rStyle w:val="af"/>
            <w:rFonts w:eastAsia="굴림"/>
            <w:noProof/>
          </w:rPr>
          <w:t>5.2.8</w:t>
        </w:r>
        <w:r w:rsidRPr="00DB42C1">
          <w:rPr>
            <w:rStyle w:val="af"/>
            <w:noProof/>
          </w:rPr>
          <w:t xml:space="preserve"> SVM_COMPRESSION_RATIO_E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74" w:history="1">
        <w:r w:rsidRPr="00DB42C1">
          <w:rPr>
            <w:rStyle w:val="af"/>
            <w:rFonts w:eastAsia="굴림"/>
            <w:noProof/>
          </w:rPr>
          <w:t>5.2.9</w:t>
        </w:r>
        <w:r w:rsidRPr="00DB42C1">
          <w:rPr>
            <w:rStyle w:val="af"/>
            <w:noProof/>
          </w:rPr>
          <w:t xml:space="preserve"> SVM_BOUNDARYSCALE_E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75" w:history="1">
        <w:r w:rsidRPr="00DB42C1">
          <w:rPr>
            <w:rStyle w:val="af"/>
            <w:rFonts w:eastAsia="굴림"/>
            <w:noProof/>
          </w:rPr>
          <w:t>5.2.10</w:t>
        </w:r>
        <w:r w:rsidRPr="00DB42C1">
          <w:rPr>
            <w:rStyle w:val="af"/>
            <w:noProof/>
          </w:rPr>
          <w:t xml:space="preserve"> SVM_BOUNDARYAEAR_E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76" w:history="1">
        <w:r w:rsidRPr="00DB42C1">
          <w:rPr>
            <w:rStyle w:val="af"/>
            <w:rFonts w:eastAsia="굴림"/>
            <w:noProof/>
          </w:rPr>
          <w:t>5.2.11</w:t>
        </w:r>
        <w:r w:rsidRPr="00DB42C1">
          <w:rPr>
            <w:rStyle w:val="af"/>
            <w:noProof/>
          </w:rPr>
          <w:t xml:space="preserve"> SVM_EDGE_MODE_E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77" w:history="1">
        <w:r w:rsidRPr="00DB42C1">
          <w:rPr>
            <w:rStyle w:val="af"/>
            <w:rFonts w:eastAsia="굴림"/>
            <w:noProof/>
          </w:rPr>
          <w:t>5.2.12</w:t>
        </w:r>
        <w:r w:rsidRPr="00DB42C1">
          <w:rPr>
            <w:rStyle w:val="af"/>
            <w:noProof/>
          </w:rPr>
          <w:t xml:space="preserve"> SVM_COLOR_E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78" w:history="1">
        <w:r w:rsidRPr="00DB42C1">
          <w:rPr>
            <w:rStyle w:val="af"/>
            <w:rFonts w:eastAsia="굴림"/>
            <w:noProof/>
          </w:rPr>
          <w:t>5.2.13</w:t>
        </w:r>
        <w:r w:rsidRPr="00DB42C1">
          <w:rPr>
            <w:rStyle w:val="af"/>
            <w:noProof/>
          </w:rPr>
          <w:t xml:space="preserve"> SVM_OUTPUT_PART_E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79" w:history="1">
        <w:r w:rsidRPr="00DB42C1">
          <w:rPr>
            <w:rStyle w:val="af"/>
            <w:rFonts w:eastAsia="굴림"/>
            <w:noProof/>
          </w:rPr>
          <w:t>5.2.14</w:t>
        </w:r>
        <w:r w:rsidRPr="00DB42C1">
          <w:rPr>
            <w:rStyle w:val="af"/>
            <w:noProof/>
          </w:rPr>
          <w:t xml:space="preserve"> SVM_SUBPART_E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80" w:history="1">
        <w:r w:rsidRPr="00DB42C1">
          <w:rPr>
            <w:rStyle w:val="af"/>
            <w:rFonts w:eastAsia="굴림"/>
            <w:noProof/>
          </w:rPr>
          <w:t>5.2.15</w:t>
        </w:r>
        <w:r w:rsidRPr="00DB42C1">
          <w:rPr>
            <w:rStyle w:val="af"/>
            <w:noProof/>
          </w:rPr>
          <w:t xml:space="preserve"> SVM_FB_PART_E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81" w:history="1">
        <w:r w:rsidRPr="00DB42C1">
          <w:rPr>
            <w:rStyle w:val="af"/>
            <w:rFonts w:eastAsia="굴림"/>
            <w:noProof/>
          </w:rPr>
          <w:t>5.2.16</w:t>
        </w:r>
        <w:r w:rsidRPr="00DB42C1">
          <w:rPr>
            <w:rStyle w:val="af"/>
            <w:noProof/>
          </w:rPr>
          <w:t xml:space="preserve"> SVM_LR_PART_E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82" w:history="1">
        <w:r w:rsidRPr="00DB42C1">
          <w:rPr>
            <w:rStyle w:val="af"/>
            <w:rFonts w:eastAsia="굴림"/>
            <w:noProof/>
          </w:rPr>
          <w:t>5.2.17</w:t>
        </w:r>
        <w:r w:rsidRPr="00DB42C1">
          <w:rPr>
            <w:rStyle w:val="af"/>
            <w:noProof/>
          </w:rPr>
          <w:t xml:space="preserve"> SVM_PAGEFLIPPING_NUMBER_E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83" w:history="1">
        <w:r w:rsidRPr="00DB42C1">
          <w:rPr>
            <w:rStyle w:val="af"/>
            <w:rFonts w:eastAsia="굴림"/>
            <w:noProof/>
          </w:rPr>
          <w:t>5.2.18</w:t>
        </w:r>
        <w:r w:rsidRPr="00DB42C1">
          <w:rPr>
            <w:rStyle w:val="af"/>
            <w:noProof/>
          </w:rPr>
          <w:t xml:space="preserve"> SVM_SECTION_NUMBER_E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84" w:history="1">
        <w:r w:rsidRPr="00DB42C1">
          <w:rPr>
            <w:rStyle w:val="af"/>
            <w:rFonts w:eastAsia="굴림"/>
            <w:noProof/>
          </w:rPr>
          <w:t>5.2.19</w:t>
        </w:r>
        <w:r w:rsidRPr="00DB42C1">
          <w:rPr>
            <w:rStyle w:val="af"/>
            <w:noProof/>
          </w:rPr>
          <w:t xml:space="preserve"> SVM_ROI_AREA_T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85" w:history="1">
        <w:r w:rsidRPr="00DB42C1">
          <w:rPr>
            <w:rStyle w:val="af"/>
            <w:rFonts w:eastAsia="굴림"/>
            <w:noProof/>
          </w:rPr>
          <w:t>5.2.20</w:t>
        </w:r>
        <w:r w:rsidRPr="00DB42C1">
          <w:rPr>
            <w:rStyle w:val="af"/>
            <w:noProof/>
          </w:rPr>
          <w:t xml:space="preserve"> SVM_BOUNDARY_RANGE_T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86" w:history="1">
        <w:r w:rsidRPr="00DB42C1">
          <w:rPr>
            <w:rStyle w:val="af"/>
            <w:rFonts w:eastAsia="굴림"/>
            <w:noProof/>
          </w:rPr>
          <w:t>5.2.21</w:t>
        </w:r>
        <w:r w:rsidRPr="00DB42C1">
          <w:rPr>
            <w:rStyle w:val="af"/>
            <w:noProof/>
          </w:rPr>
          <w:t xml:space="preserve"> SVM_BOUNDARY_T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87" w:history="1">
        <w:r w:rsidRPr="00DB42C1">
          <w:rPr>
            <w:rStyle w:val="af"/>
            <w:rFonts w:eastAsia="굴림"/>
            <w:noProof/>
          </w:rPr>
          <w:t>5.2.22</w:t>
        </w:r>
        <w:r w:rsidRPr="00DB42C1">
          <w:rPr>
            <w:rStyle w:val="af"/>
            <w:noProof/>
          </w:rPr>
          <w:t xml:space="preserve"> SVM_COLORCOEF_R2Y_T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88" w:history="1">
        <w:r w:rsidRPr="00DB42C1">
          <w:rPr>
            <w:rStyle w:val="af"/>
            <w:rFonts w:eastAsia="굴림"/>
            <w:noProof/>
          </w:rPr>
          <w:t>5.2.23</w:t>
        </w:r>
        <w:r w:rsidRPr="00DB42C1">
          <w:rPr>
            <w:rStyle w:val="af"/>
            <w:noProof/>
          </w:rPr>
          <w:t xml:space="preserve"> SVM_COLORCOEF_Y2R_T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89" w:history="1">
        <w:r w:rsidRPr="00DB42C1">
          <w:rPr>
            <w:rStyle w:val="af"/>
            <w:rFonts w:eastAsia="굴림"/>
            <w:noProof/>
          </w:rPr>
          <w:t>5.2.24</w:t>
        </w:r>
        <w:r w:rsidRPr="00DB42C1">
          <w:rPr>
            <w:rStyle w:val="af"/>
            <w:noProof/>
          </w:rPr>
          <w:t xml:space="preserve"> SVM_COLORCOEF_T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90" w:history="1">
        <w:r w:rsidRPr="00DB42C1">
          <w:rPr>
            <w:rStyle w:val="af"/>
            <w:rFonts w:eastAsia="굴림"/>
            <w:noProof/>
          </w:rPr>
          <w:t>5.2.25</w:t>
        </w:r>
        <w:r w:rsidRPr="00DB42C1">
          <w:rPr>
            <w:rStyle w:val="af"/>
            <w:noProof/>
          </w:rPr>
          <w:t xml:space="preserve"> SVM_RECT_T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91" w:history="1">
        <w:r w:rsidRPr="00DB42C1">
          <w:rPr>
            <w:rStyle w:val="af"/>
            <w:rFonts w:eastAsia="굴림"/>
            <w:noProof/>
          </w:rPr>
          <w:t>5.2.26</w:t>
        </w:r>
        <w:r w:rsidRPr="00DB42C1">
          <w:rPr>
            <w:rStyle w:val="af"/>
            <w:noProof/>
          </w:rPr>
          <w:t xml:space="preserve"> SVM_COLORCOEF_T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92" w:history="1">
        <w:r w:rsidRPr="00DB42C1">
          <w:rPr>
            <w:rStyle w:val="af"/>
            <w:rFonts w:eastAsia="굴림"/>
            <w:noProof/>
          </w:rPr>
          <w:t>5.2.27</w:t>
        </w:r>
        <w:r w:rsidRPr="00DB42C1">
          <w:rPr>
            <w:rStyle w:val="af"/>
            <w:noProof/>
          </w:rPr>
          <w:t xml:space="preserve"> SVM_RGB_STATISTICS_T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21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93" w:history="1">
        <w:r w:rsidRPr="00DB42C1">
          <w:rPr>
            <w:rStyle w:val="af"/>
            <w:rFonts w:eastAsia="굴림"/>
            <w:noProof/>
          </w:rPr>
          <w:t>5.3</w:t>
        </w:r>
        <w:r w:rsidRPr="00DB42C1">
          <w:rPr>
            <w:rStyle w:val="af"/>
            <w:noProof/>
          </w:rPr>
          <w:t xml:space="preserve">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94" w:history="1">
        <w:r w:rsidRPr="00DB42C1">
          <w:rPr>
            <w:rStyle w:val="af"/>
            <w:rFonts w:eastAsia="굴림"/>
            <w:noProof/>
          </w:rPr>
          <w:t>5.3.1</w:t>
        </w:r>
        <w:r w:rsidRPr="00DB42C1">
          <w:rPr>
            <w:rStyle w:val="af"/>
            <w:noProof/>
          </w:rPr>
          <w:t xml:space="preserve"> SVMAPI_initialize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95" w:history="1">
        <w:r w:rsidRPr="00DB42C1">
          <w:rPr>
            <w:rStyle w:val="af"/>
            <w:rFonts w:eastAsia="굴림"/>
            <w:noProof/>
          </w:rPr>
          <w:t>5.3.2</w:t>
        </w:r>
        <w:r w:rsidRPr="00DB42C1">
          <w:rPr>
            <w:rStyle w:val="af"/>
            <w:noProof/>
          </w:rPr>
          <w:t xml:space="preserve"> SVMAPI_deInitialize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96" w:history="1">
        <w:r w:rsidRPr="00DB42C1">
          <w:rPr>
            <w:rStyle w:val="af"/>
            <w:rFonts w:eastAsia="굴림"/>
            <w:noProof/>
          </w:rPr>
          <w:t>5.3.3</w:t>
        </w:r>
        <w:r w:rsidRPr="00DB42C1">
          <w:rPr>
            <w:rStyle w:val="af"/>
            <w:noProof/>
          </w:rPr>
          <w:t xml:space="preserve"> SVMAPI_createViewMode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97" w:history="1">
        <w:r w:rsidRPr="00DB42C1">
          <w:rPr>
            <w:rStyle w:val="af"/>
            <w:rFonts w:eastAsia="굴림"/>
            <w:noProof/>
          </w:rPr>
          <w:t>5.3.4</w:t>
        </w:r>
        <w:r w:rsidRPr="00DB42C1">
          <w:rPr>
            <w:rStyle w:val="af"/>
            <w:noProof/>
          </w:rPr>
          <w:t xml:space="preserve"> SVMAPI_deleteAllViewMode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98" w:history="1">
        <w:r w:rsidRPr="00DB42C1">
          <w:rPr>
            <w:rStyle w:val="af"/>
            <w:rFonts w:eastAsia="굴림"/>
            <w:noProof/>
          </w:rPr>
          <w:t>5.3.5</w:t>
        </w:r>
        <w:r w:rsidRPr="00DB42C1">
          <w:rPr>
            <w:rStyle w:val="af"/>
            <w:noProof/>
          </w:rPr>
          <w:t xml:space="preserve"> SVMAPI_setViewMode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0999" w:history="1">
        <w:r w:rsidRPr="00DB42C1">
          <w:rPr>
            <w:rStyle w:val="af"/>
            <w:rFonts w:eastAsia="굴림"/>
            <w:noProof/>
          </w:rPr>
          <w:t>5.3.6</w:t>
        </w:r>
        <w:r w:rsidRPr="00DB42C1">
          <w:rPr>
            <w:rStyle w:val="af"/>
            <w:noProof/>
          </w:rPr>
          <w:t xml:space="preserve"> SVMAPI_setChannelInputAddr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00" w:history="1">
        <w:r w:rsidRPr="00DB42C1">
          <w:rPr>
            <w:rStyle w:val="af"/>
            <w:rFonts w:eastAsia="굴림"/>
            <w:noProof/>
          </w:rPr>
          <w:t>5.3.7</w:t>
        </w:r>
        <w:r w:rsidRPr="00DB42C1">
          <w:rPr>
            <w:rStyle w:val="af"/>
            <w:noProof/>
          </w:rPr>
          <w:t xml:space="preserve"> SVMAPI_getChannelInputAddr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01" w:history="1">
        <w:r w:rsidRPr="00DB42C1">
          <w:rPr>
            <w:rStyle w:val="af"/>
            <w:rFonts w:eastAsia="굴림"/>
            <w:noProof/>
          </w:rPr>
          <w:t>5.3.8</w:t>
        </w:r>
        <w:r w:rsidRPr="00DB42C1">
          <w:rPr>
            <w:rStyle w:val="af"/>
            <w:noProof/>
          </w:rPr>
          <w:t xml:space="preserve"> SVMAPI_setChannelFilpping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02" w:history="1">
        <w:r w:rsidRPr="00DB42C1">
          <w:rPr>
            <w:rStyle w:val="af"/>
            <w:rFonts w:eastAsia="굴림"/>
            <w:noProof/>
          </w:rPr>
          <w:t>5.3.9</w:t>
        </w:r>
        <w:r w:rsidRPr="00DB42C1">
          <w:rPr>
            <w:rStyle w:val="af"/>
            <w:noProof/>
          </w:rPr>
          <w:t xml:space="preserve"> SVMAPI_setCompression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03" w:history="1">
        <w:r w:rsidRPr="00DB42C1">
          <w:rPr>
            <w:rStyle w:val="af"/>
            <w:rFonts w:eastAsia="굴림"/>
            <w:noProof/>
          </w:rPr>
          <w:t>5.3.10</w:t>
        </w:r>
        <w:r w:rsidRPr="00DB42C1">
          <w:rPr>
            <w:rStyle w:val="af"/>
            <w:noProof/>
          </w:rPr>
          <w:t xml:space="preserve"> SVMAPI_setCompressionEnable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04" w:history="1">
        <w:r w:rsidRPr="00DB42C1">
          <w:rPr>
            <w:rStyle w:val="af"/>
            <w:rFonts w:eastAsia="굴림"/>
            <w:noProof/>
          </w:rPr>
          <w:t>5.3.11</w:t>
        </w:r>
        <w:r w:rsidRPr="00DB42C1">
          <w:rPr>
            <w:rStyle w:val="af"/>
            <w:noProof/>
          </w:rPr>
          <w:t xml:space="preserve"> SVMAPI_setROI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05" w:history="1">
        <w:r w:rsidRPr="00DB42C1">
          <w:rPr>
            <w:rStyle w:val="af"/>
            <w:rFonts w:eastAsia="굴림"/>
            <w:noProof/>
          </w:rPr>
          <w:t>5.3.12</w:t>
        </w:r>
        <w:r w:rsidRPr="00DB42C1">
          <w:rPr>
            <w:rStyle w:val="af"/>
            <w:noProof/>
          </w:rPr>
          <w:t xml:space="preserve"> SVMAPI_setROIEnable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06" w:history="1">
        <w:r w:rsidRPr="00DB42C1">
          <w:rPr>
            <w:rStyle w:val="af"/>
            <w:rFonts w:eastAsia="굴림"/>
            <w:noProof/>
          </w:rPr>
          <w:t>5.3.13</w:t>
        </w:r>
        <w:r w:rsidRPr="00DB42C1">
          <w:rPr>
            <w:rStyle w:val="af"/>
            <w:noProof/>
          </w:rPr>
          <w:t xml:space="preserve"> SVMAPI_setHorizontalScale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07" w:history="1">
        <w:r w:rsidRPr="00DB42C1">
          <w:rPr>
            <w:rStyle w:val="af"/>
            <w:rFonts w:eastAsia="굴림"/>
            <w:noProof/>
          </w:rPr>
          <w:t>5.3.14</w:t>
        </w:r>
        <w:r w:rsidRPr="00DB42C1">
          <w:rPr>
            <w:rStyle w:val="af"/>
            <w:noProof/>
          </w:rPr>
          <w:t xml:space="preserve"> SVMAPI_setHoldTime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08" w:history="1">
        <w:r w:rsidRPr="00DB42C1">
          <w:rPr>
            <w:rStyle w:val="af"/>
            <w:rFonts w:eastAsia="굴림"/>
            <w:noProof/>
          </w:rPr>
          <w:t>5.3.15</w:t>
        </w:r>
        <w:r w:rsidRPr="00DB42C1">
          <w:rPr>
            <w:rStyle w:val="af"/>
            <w:noProof/>
          </w:rPr>
          <w:t xml:space="preserve"> SVMAPI_setVerticalHalfScale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09" w:history="1">
        <w:r w:rsidRPr="00DB42C1">
          <w:rPr>
            <w:rStyle w:val="af"/>
            <w:rFonts w:eastAsia="굴림"/>
            <w:noProof/>
          </w:rPr>
          <w:t>5.3.16</w:t>
        </w:r>
        <w:r w:rsidRPr="00DB42C1">
          <w:rPr>
            <w:rStyle w:val="af"/>
            <w:noProof/>
          </w:rPr>
          <w:t xml:space="preserve"> SVMAPI_setInputBurstLength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10" w:history="1">
        <w:r w:rsidRPr="00DB42C1">
          <w:rPr>
            <w:rStyle w:val="af"/>
            <w:rFonts w:eastAsia="굴림"/>
            <w:noProof/>
          </w:rPr>
          <w:t>5.3.17</w:t>
        </w:r>
        <w:r w:rsidRPr="00DB42C1">
          <w:rPr>
            <w:rStyle w:val="af"/>
            <w:noProof/>
          </w:rPr>
          <w:t xml:space="preserve"> SVMAPI_setInputTestModeEnable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11" w:history="1">
        <w:r w:rsidRPr="00DB42C1">
          <w:rPr>
            <w:rStyle w:val="af"/>
            <w:rFonts w:eastAsia="굴림"/>
            <w:noProof/>
          </w:rPr>
          <w:t>5.3.18</w:t>
        </w:r>
        <w:r w:rsidRPr="00DB42C1">
          <w:rPr>
            <w:rStyle w:val="af"/>
            <w:noProof/>
          </w:rPr>
          <w:t xml:space="preserve"> SVMAPI_setInputWrappingInitEnable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12" w:history="1">
        <w:r w:rsidRPr="00DB42C1">
          <w:rPr>
            <w:rStyle w:val="af"/>
            <w:rFonts w:eastAsia="굴림"/>
            <w:noProof/>
          </w:rPr>
          <w:t>5.3.19</w:t>
        </w:r>
        <w:r w:rsidRPr="00DB42C1">
          <w:rPr>
            <w:rStyle w:val="af"/>
            <w:noProof/>
          </w:rPr>
          <w:t xml:space="preserve"> SVMAPI_setInputEnable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13" w:history="1">
        <w:r w:rsidRPr="00DB42C1">
          <w:rPr>
            <w:rStyle w:val="af"/>
            <w:rFonts w:eastAsia="굴림"/>
            <w:noProof/>
          </w:rPr>
          <w:t>5.3.20</w:t>
        </w:r>
        <w:r w:rsidRPr="00DB42C1">
          <w:rPr>
            <w:rStyle w:val="af"/>
            <w:noProof/>
          </w:rPr>
          <w:t xml:space="preserve"> SVMAPI_setSync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14" w:history="1">
        <w:r w:rsidRPr="00DB42C1">
          <w:rPr>
            <w:rStyle w:val="af"/>
            <w:rFonts w:eastAsia="굴림"/>
            <w:noProof/>
          </w:rPr>
          <w:t>5.3.21</w:t>
        </w:r>
        <w:r w:rsidRPr="00DB42C1">
          <w:rPr>
            <w:rStyle w:val="af"/>
            <w:noProof/>
          </w:rPr>
          <w:t xml:space="preserve"> SVMAPI_setBGColor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15" w:history="1">
        <w:r w:rsidRPr="00DB42C1">
          <w:rPr>
            <w:rStyle w:val="af"/>
            <w:rFonts w:eastAsia="굴림"/>
            <w:noProof/>
          </w:rPr>
          <w:t>5.3.22</w:t>
        </w:r>
        <w:r w:rsidRPr="00DB42C1">
          <w:rPr>
            <w:rStyle w:val="af"/>
            <w:noProof/>
          </w:rPr>
          <w:t xml:space="preserve"> SVMAPI_setMaskColor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16" w:history="1">
        <w:r w:rsidRPr="00DB42C1">
          <w:rPr>
            <w:rStyle w:val="af"/>
            <w:rFonts w:eastAsia="굴림"/>
            <w:noProof/>
          </w:rPr>
          <w:t>5.3.23</w:t>
        </w:r>
        <w:r w:rsidRPr="00DB42C1">
          <w:rPr>
            <w:rStyle w:val="af"/>
            <w:noProof/>
          </w:rPr>
          <w:t xml:space="preserve"> SVMAPI_setColorCoef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17" w:history="1">
        <w:r w:rsidRPr="00DB42C1">
          <w:rPr>
            <w:rStyle w:val="af"/>
            <w:rFonts w:eastAsia="굴림"/>
            <w:noProof/>
          </w:rPr>
          <w:t>5.3.24</w:t>
        </w:r>
        <w:r w:rsidRPr="00DB42C1">
          <w:rPr>
            <w:rStyle w:val="af"/>
            <w:noProof/>
          </w:rPr>
          <w:t xml:space="preserve"> SVMAPI_setCar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18" w:history="1">
        <w:r w:rsidRPr="00DB42C1">
          <w:rPr>
            <w:rStyle w:val="af"/>
            <w:rFonts w:eastAsia="굴림"/>
            <w:noProof/>
          </w:rPr>
          <w:t>5.3.1</w:t>
        </w:r>
        <w:r w:rsidRPr="00DB42C1">
          <w:rPr>
            <w:rStyle w:val="af"/>
            <w:noProof/>
          </w:rPr>
          <w:t xml:space="preserve"> SVMAPI_setCarReadBurstLength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19" w:history="1">
        <w:r w:rsidRPr="00DB42C1">
          <w:rPr>
            <w:rStyle w:val="af"/>
            <w:rFonts w:eastAsia="굴림"/>
            <w:noProof/>
          </w:rPr>
          <w:t>5.3.2</w:t>
        </w:r>
        <w:r w:rsidRPr="00DB42C1">
          <w:rPr>
            <w:rStyle w:val="af"/>
            <w:noProof/>
          </w:rPr>
          <w:t xml:space="preserve"> SVMAPI_updateCar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20" w:history="1">
        <w:r w:rsidRPr="00DB42C1">
          <w:rPr>
            <w:rStyle w:val="af"/>
            <w:rFonts w:eastAsia="굴림"/>
            <w:noProof/>
          </w:rPr>
          <w:t>5.3.3</w:t>
        </w:r>
        <w:r w:rsidRPr="00DB42C1">
          <w:rPr>
            <w:rStyle w:val="af"/>
            <w:noProof/>
          </w:rPr>
          <w:t xml:space="preserve"> SVMAPI_setCarAddr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21" w:history="1">
        <w:r w:rsidRPr="00DB42C1">
          <w:rPr>
            <w:rStyle w:val="af"/>
            <w:rFonts w:eastAsia="굴림"/>
            <w:noProof/>
          </w:rPr>
          <w:t>5.3.4</w:t>
        </w:r>
        <w:r w:rsidRPr="00DB42C1">
          <w:rPr>
            <w:rStyle w:val="af"/>
            <w:noProof/>
          </w:rPr>
          <w:t xml:space="preserve"> SVMAPI_getCarAddr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22" w:history="1">
        <w:r w:rsidRPr="00DB42C1">
          <w:rPr>
            <w:rStyle w:val="af"/>
            <w:rFonts w:eastAsia="굴림"/>
            <w:noProof/>
          </w:rPr>
          <w:t>5.3.5</w:t>
        </w:r>
        <w:r w:rsidRPr="00DB42C1">
          <w:rPr>
            <w:rStyle w:val="af"/>
            <w:noProof/>
          </w:rPr>
          <w:t xml:space="preserve"> SVMAPI_setCarEnable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23" w:history="1">
        <w:r w:rsidRPr="00DB42C1">
          <w:rPr>
            <w:rStyle w:val="af"/>
            <w:rFonts w:eastAsia="굴림"/>
            <w:noProof/>
          </w:rPr>
          <w:t>5.3.6</w:t>
        </w:r>
        <w:r w:rsidRPr="00DB42C1">
          <w:rPr>
            <w:rStyle w:val="af"/>
            <w:noProof/>
          </w:rPr>
          <w:t xml:space="preserve"> SVMAPI_setEdgeEnhancementMode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24" w:history="1">
        <w:r w:rsidRPr="00DB42C1">
          <w:rPr>
            <w:rStyle w:val="af"/>
            <w:rFonts w:eastAsia="굴림"/>
            <w:noProof/>
          </w:rPr>
          <w:t>5.3.7</w:t>
        </w:r>
        <w:r w:rsidRPr="00DB42C1">
          <w:rPr>
            <w:rStyle w:val="af"/>
            <w:noProof/>
          </w:rPr>
          <w:t xml:space="preserve"> SVMAPI_setEdgeEnhancementFixedGain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25" w:history="1">
        <w:r w:rsidRPr="00DB42C1">
          <w:rPr>
            <w:rStyle w:val="af"/>
            <w:rFonts w:eastAsia="굴림"/>
            <w:noProof/>
          </w:rPr>
          <w:t>5.3.8</w:t>
        </w:r>
        <w:r w:rsidRPr="00DB42C1">
          <w:rPr>
            <w:rStyle w:val="af"/>
            <w:noProof/>
          </w:rPr>
          <w:t xml:space="preserve"> SVMAPI_setEdgeEnhancementEnable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26" w:history="1">
        <w:r w:rsidRPr="00DB42C1">
          <w:rPr>
            <w:rStyle w:val="af"/>
            <w:rFonts w:eastAsia="굴림"/>
            <w:noProof/>
          </w:rPr>
          <w:t>5.3.9</w:t>
        </w:r>
        <w:r w:rsidRPr="00DB42C1">
          <w:rPr>
            <w:rStyle w:val="af"/>
            <w:noProof/>
          </w:rPr>
          <w:t xml:space="preserve"> SVMAPI_setDynamicblendingCoef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27" w:history="1">
        <w:r w:rsidRPr="00DB42C1">
          <w:rPr>
            <w:rStyle w:val="af"/>
            <w:rFonts w:eastAsia="굴림"/>
            <w:noProof/>
          </w:rPr>
          <w:t>5.3.10</w:t>
        </w:r>
        <w:r w:rsidRPr="00DB42C1">
          <w:rPr>
            <w:rStyle w:val="af"/>
            <w:noProof/>
          </w:rPr>
          <w:t xml:space="preserve"> SVMAPI_setDynamicblendingEnable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28" w:history="1">
        <w:r w:rsidRPr="00DB42C1">
          <w:rPr>
            <w:rStyle w:val="af"/>
            <w:rFonts w:eastAsia="굴림"/>
            <w:noProof/>
          </w:rPr>
          <w:t>5.3.11</w:t>
        </w:r>
        <w:r w:rsidRPr="00DB42C1">
          <w:rPr>
            <w:rStyle w:val="af"/>
            <w:noProof/>
          </w:rPr>
          <w:t xml:space="preserve"> SVMAPI_setMorphingSpeed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29" w:history="1">
        <w:r w:rsidRPr="00DB42C1">
          <w:rPr>
            <w:rStyle w:val="af"/>
            <w:rFonts w:eastAsia="굴림"/>
            <w:noProof/>
          </w:rPr>
          <w:t>5.3.12</w:t>
        </w:r>
        <w:r w:rsidRPr="00DB42C1">
          <w:rPr>
            <w:rStyle w:val="af"/>
            <w:noProof/>
          </w:rPr>
          <w:t xml:space="preserve"> SVMAPI_updateBCCoef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30" w:history="1">
        <w:r w:rsidRPr="00DB42C1">
          <w:rPr>
            <w:rStyle w:val="af"/>
            <w:rFonts w:eastAsia="굴림"/>
            <w:noProof/>
          </w:rPr>
          <w:t>5.3.13</w:t>
        </w:r>
        <w:r w:rsidRPr="00DB42C1">
          <w:rPr>
            <w:rStyle w:val="af"/>
            <w:noProof/>
          </w:rPr>
          <w:t xml:space="preserve"> SVMAPI_updateBCRatio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31" w:history="1">
        <w:r w:rsidRPr="00DB42C1">
          <w:rPr>
            <w:rStyle w:val="af"/>
            <w:rFonts w:eastAsia="굴림"/>
            <w:noProof/>
          </w:rPr>
          <w:t>5.3.14</w:t>
        </w:r>
        <w:r w:rsidRPr="00DB42C1">
          <w:rPr>
            <w:rStyle w:val="af"/>
            <w:noProof/>
          </w:rPr>
          <w:t xml:space="preserve"> SVMAPI_getPageNum4Lut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32" w:history="1">
        <w:r w:rsidRPr="00DB42C1">
          <w:rPr>
            <w:rStyle w:val="af"/>
            <w:rFonts w:eastAsia="굴림"/>
            <w:noProof/>
          </w:rPr>
          <w:t>5.3.15</w:t>
        </w:r>
        <w:r w:rsidRPr="00DB42C1">
          <w:rPr>
            <w:rStyle w:val="af"/>
            <w:noProof/>
          </w:rPr>
          <w:t xml:space="preserve"> SVMAPI_updateFBLUT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33" w:history="1">
        <w:r w:rsidRPr="00DB42C1">
          <w:rPr>
            <w:rStyle w:val="af"/>
            <w:rFonts w:eastAsia="굴림"/>
            <w:noProof/>
          </w:rPr>
          <w:t>5.3.16</w:t>
        </w:r>
        <w:r w:rsidRPr="00DB42C1">
          <w:rPr>
            <w:rStyle w:val="af"/>
            <w:noProof/>
          </w:rPr>
          <w:t xml:space="preserve"> SVMAPI_updateLRLUT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34" w:history="1">
        <w:r w:rsidRPr="00DB42C1">
          <w:rPr>
            <w:rStyle w:val="af"/>
            <w:rFonts w:eastAsia="굴림"/>
            <w:noProof/>
          </w:rPr>
          <w:t>5.3.17</w:t>
        </w:r>
        <w:r w:rsidRPr="00DB42C1">
          <w:rPr>
            <w:rStyle w:val="af"/>
            <w:noProof/>
          </w:rPr>
          <w:t xml:space="preserve"> SVMAPI_updateBCLUT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35" w:history="1">
        <w:r w:rsidRPr="00DB42C1">
          <w:rPr>
            <w:rStyle w:val="af"/>
            <w:rFonts w:eastAsia="굴림"/>
            <w:noProof/>
          </w:rPr>
          <w:t>5.3.18</w:t>
        </w:r>
        <w:r w:rsidRPr="00DB42C1">
          <w:rPr>
            <w:rStyle w:val="af"/>
            <w:noProof/>
          </w:rPr>
          <w:t xml:space="preserve"> SVMAPI_setFBLUTAddr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36" w:history="1">
        <w:r w:rsidRPr="00DB42C1">
          <w:rPr>
            <w:rStyle w:val="af"/>
            <w:rFonts w:eastAsia="굴림"/>
            <w:noProof/>
          </w:rPr>
          <w:t>5.3.19</w:t>
        </w:r>
        <w:r w:rsidRPr="00DB42C1">
          <w:rPr>
            <w:rStyle w:val="af"/>
            <w:noProof/>
          </w:rPr>
          <w:t xml:space="preserve"> SVMAPI_setLRLUTAddr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37" w:history="1">
        <w:r w:rsidRPr="00DB42C1">
          <w:rPr>
            <w:rStyle w:val="af"/>
            <w:rFonts w:eastAsia="굴림"/>
            <w:noProof/>
          </w:rPr>
          <w:t>5.3.20</w:t>
        </w:r>
        <w:r w:rsidRPr="00DB42C1">
          <w:rPr>
            <w:rStyle w:val="af"/>
            <w:noProof/>
          </w:rPr>
          <w:t xml:space="preserve"> SVMAPI_setBCLUTAddr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38" w:history="1">
        <w:r w:rsidRPr="00DB42C1">
          <w:rPr>
            <w:rStyle w:val="af"/>
            <w:rFonts w:eastAsia="굴림"/>
            <w:noProof/>
          </w:rPr>
          <w:t>5.3.21</w:t>
        </w:r>
        <w:r w:rsidRPr="00DB42C1">
          <w:rPr>
            <w:rStyle w:val="af"/>
            <w:noProof/>
          </w:rPr>
          <w:t xml:space="preserve"> SVMAPI_getFBLUTAddr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39" w:history="1">
        <w:r w:rsidRPr="00DB42C1">
          <w:rPr>
            <w:rStyle w:val="af"/>
            <w:rFonts w:eastAsia="굴림"/>
            <w:noProof/>
          </w:rPr>
          <w:t>5.3.22</w:t>
        </w:r>
        <w:r w:rsidRPr="00DB42C1">
          <w:rPr>
            <w:rStyle w:val="af"/>
            <w:noProof/>
          </w:rPr>
          <w:t xml:space="preserve"> SVMAPI_getLRLUTAddr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40" w:history="1">
        <w:r w:rsidRPr="00DB42C1">
          <w:rPr>
            <w:rStyle w:val="af"/>
            <w:rFonts w:eastAsia="굴림"/>
            <w:noProof/>
          </w:rPr>
          <w:t>5.3.23</w:t>
        </w:r>
        <w:r w:rsidRPr="00DB42C1">
          <w:rPr>
            <w:rStyle w:val="af"/>
            <w:noProof/>
          </w:rPr>
          <w:t xml:space="preserve"> SVMAPI_getBCLUTAddr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41" w:history="1">
        <w:r w:rsidRPr="00DB42C1">
          <w:rPr>
            <w:rStyle w:val="af"/>
            <w:rFonts w:eastAsia="굴림"/>
            <w:noProof/>
          </w:rPr>
          <w:t>5.3.24</w:t>
        </w:r>
        <w:r w:rsidRPr="00DB42C1">
          <w:rPr>
            <w:rStyle w:val="af"/>
            <w:noProof/>
          </w:rPr>
          <w:t xml:space="preserve"> SVMAPI_getRGBStatistics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42" w:history="1">
        <w:r w:rsidRPr="00DB42C1">
          <w:rPr>
            <w:rStyle w:val="af"/>
            <w:rFonts w:eastAsia="굴림"/>
            <w:noProof/>
          </w:rPr>
          <w:t>5.3.25</w:t>
        </w:r>
        <w:r w:rsidRPr="00DB42C1">
          <w:rPr>
            <w:rStyle w:val="af"/>
            <w:noProof/>
          </w:rPr>
          <w:t xml:space="preserve"> SVMAPI_setSVMEnable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43" w:history="1">
        <w:r w:rsidRPr="00DB42C1">
          <w:rPr>
            <w:rStyle w:val="af"/>
            <w:rFonts w:eastAsia="굴림"/>
            <w:noProof/>
          </w:rPr>
          <w:t>5.3.26</w:t>
        </w:r>
        <w:r w:rsidRPr="00DB42C1">
          <w:rPr>
            <w:rStyle w:val="af"/>
            <w:noProof/>
          </w:rPr>
          <w:t xml:space="preserve"> SVMAPI_setBlank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44" w:history="1">
        <w:r w:rsidRPr="00DB42C1">
          <w:rPr>
            <w:rStyle w:val="af"/>
            <w:rFonts w:eastAsia="굴림"/>
            <w:noProof/>
          </w:rPr>
          <w:t>5.3.27</w:t>
        </w:r>
        <w:r w:rsidRPr="00DB42C1">
          <w:rPr>
            <w:rStyle w:val="af"/>
            <w:noProof/>
          </w:rPr>
          <w:t xml:space="preserve"> SVMAPI_setSection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45" w:history="1">
        <w:r w:rsidRPr="00DB42C1">
          <w:rPr>
            <w:rStyle w:val="af"/>
            <w:rFonts w:eastAsia="굴림"/>
            <w:noProof/>
          </w:rPr>
          <w:t>5.3.28</w:t>
        </w:r>
        <w:r w:rsidRPr="00DB42C1">
          <w:rPr>
            <w:rStyle w:val="af"/>
            <w:noProof/>
          </w:rPr>
          <w:t xml:space="preserve"> SVMAPI_setSectionEnable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46" w:history="1">
        <w:r w:rsidRPr="00DB42C1">
          <w:rPr>
            <w:rStyle w:val="af"/>
            <w:rFonts w:eastAsia="굴림"/>
            <w:noProof/>
          </w:rPr>
          <w:t>5.3.29</w:t>
        </w:r>
        <w:r w:rsidRPr="00DB42C1">
          <w:rPr>
            <w:rStyle w:val="af"/>
            <w:noProof/>
          </w:rPr>
          <w:t xml:space="preserve"> SVMAPI_setOutputBurstLength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47" w:history="1">
        <w:r w:rsidRPr="00DB42C1">
          <w:rPr>
            <w:rStyle w:val="af"/>
            <w:rFonts w:eastAsia="굴림"/>
            <w:noProof/>
          </w:rPr>
          <w:t>5.3.30</w:t>
        </w:r>
        <w:r w:rsidRPr="00DB42C1">
          <w:rPr>
            <w:rStyle w:val="af"/>
            <w:noProof/>
          </w:rPr>
          <w:t xml:space="preserve"> SVMAPI_setInvalidLUTEnable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48" w:history="1">
        <w:r w:rsidRPr="00DB42C1">
          <w:rPr>
            <w:rStyle w:val="af"/>
            <w:rFonts w:eastAsia="굴림"/>
            <w:noProof/>
          </w:rPr>
          <w:t>5.3.31</w:t>
        </w:r>
        <w:r w:rsidRPr="00DB42C1">
          <w:rPr>
            <w:rStyle w:val="af"/>
            <w:noProof/>
          </w:rPr>
          <w:t xml:space="preserve"> SVMAPI_setOutputEnable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89176E" w:rsidRDefault="0089176E">
      <w:pPr>
        <w:pStyle w:val="3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77871049" w:history="1">
        <w:r w:rsidRPr="00DB42C1">
          <w:rPr>
            <w:rStyle w:val="af"/>
            <w:rFonts w:eastAsia="굴림"/>
            <w:noProof/>
          </w:rPr>
          <w:t>5.3.32</w:t>
        </w:r>
        <w:r w:rsidRPr="00DB42C1">
          <w:rPr>
            <w:rStyle w:val="af"/>
            <w:noProof/>
          </w:rPr>
          <w:t xml:space="preserve"> SVMAPI_setCBOutputVsync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_Toc477871049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321168" w:rsidRDefault="00176655" w:rsidP="00492EC5">
      <w:pPr>
        <w:pStyle w:val="21"/>
        <w:spacing w:line="360" w:lineRule="auto"/>
      </w:pPr>
      <w:r>
        <w:fldChar w:fldCharType="end"/>
      </w:r>
      <w:bookmarkEnd w:id="48"/>
      <w:bookmarkEnd w:id="50"/>
      <w:bookmarkEnd w:id="51"/>
    </w:p>
    <w:p w:rsidR="00A90C7D" w:rsidRDefault="00A90C7D" w:rsidP="00492EC5">
      <w:pPr>
        <w:pStyle w:val="1"/>
        <w:spacing w:line="360" w:lineRule="auto"/>
      </w:pPr>
      <w:bookmarkStart w:id="53" w:name="_Toc244607088"/>
      <w:bookmarkStart w:id="54" w:name="_Toc247361393"/>
      <w:bookmarkStart w:id="55" w:name="_Toc253599924"/>
      <w:bookmarkStart w:id="56" w:name="_Toc254878668"/>
      <w:bookmarkStart w:id="57" w:name="_Toc255633639"/>
      <w:bookmarkStart w:id="58" w:name="_Toc257907572"/>
      <w:bookmarkStart w:id="59" w:name="_Toc259028855"/>
      <w:bookmarkStart w:id="60" w:name="_Toc260670753"/>
      <w:bookmarkStart w:id="61" w:name="_Toc269298953"/>
      <w:bookmarkStart w:id="62" w:name="_Toc277411114"/>
      <w:bookmarkStart w:id="63" w:name="_Toc477870915"/>
      <w:r>
        <w:rPr>
          <w:rFonts w:hint="eastAsia"/>
        </w:rPr>
        <w:lastRenderedPageBreak/>
        <w:t>Type</w:t>
      </w:r>
      <w:bookmarkEnd w:id="63"/>
    </w:p>
    <w:tbl>
      <w:tblPr>
        <w:tblStyle w:val="ad"/>
        <w:tblW w:w="0" w:type="auto"/>
        <w:tblInd w:w="660" w:type="dxa"/>
        <w:tblLook w:val="04A0" w:firstRow="1" w:lastRow="0" w:firstColumn="1" w:lastColumn="0" w:noHBand="0" w:noVBand="1"/>
      </w:tblPr>
      <w:tblGrid>
        <w:gridCol w:w="7229"/>
      </w:tblGrid>
      <w:tr w:rsidR="00A90C7D" w:rsidTr="00A90C7D">
        <w:tc>
          <w:tcPr>
            <w:tcW w:w="7229" w:type="dxa"/>
          </w:tcPr>
          <w:p w:rsidR="00A90C7D" w:rsidRPr="000B1C93" w:rsidRDefault="00A90C7D" w:rsidP="00A90C7D">
            <w:pPr>
              <w:pStyle w:val="BodyText10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>typedef char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="00242BB1" w:rsidRPr="000B1C93">
              <w:rPr>
                <w:rFonts w:asciiTheme="minorHAnsi" w:eastAsiaTheme="minorHAnsi" w:hAnsiTheme="minorHAnsi"/>
              </w:rPr>
              <w:t>int8</w:t>
            </w:r>
            <w:r w:rsidRPr="000B1C93">
              <w:rPr>
                <w:rFonts w:asciiTheme="minorHAnsi" w:eastAsiaTheme="minorHAnsi" w:hAnsiTheme="minorHAnsi"/>
              </w:rPr>
              <w:t>;</w:t>
            </w:r>
          </w:p>
          <w:p w:rsidR="00A90C7D" w:rsidRPr="000B1C93" w:rsidRDefault="00A90C7D" w:rsidP="00A90C7D">
            <w:pPr>
              <w:pStyle w:val="BodyText10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>typedef unsigned char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="00242BB1" w:rsidRPr="000B1C93">
              <w:rPr>
                <w:rFonts w:asciiTheme="minorHAnsi" w:eastAsiaTheme="minorHAnsi" w:hAnsiTheme="minorHAnsi"/>
              </w:rPr>
              <w:t>uint8</w:t>
            </w:r>
            <w:r w:rsidRPr="000B1C93">
              <w:rPr>
                <w:rFonts w:asciiTheme="minorHAnsi" w:eastAsiaTheme="minorHAnsi" w:hAnsiTheme="minorHAnsi"/>
              </w:rPr>
              <w:t>;</w:t>
            </w:r>
          </w:p>
          <w:p w:rsidR="00A90C7D" w:rsidRPr="000B1C93" w:rsidRDefault="00A90C7D" w:rsidP="00A90C7D">
            <w:pPr>
              <w:pStyle w:val="BodyText10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>typedef short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="00242BB1" w:rsidRPr="000B1C93">
              <w:rPr>
                <w:rFonts w:asciiTheme="minorHAnsi" w:eastAsiaTheme="minorHAnsi" w:hAnsiTheme="minorHAnsi"/>
              </w:rPr>
              <w:t>int16</w:t>
            </w:r>
            <w:r w:rsidRPr="000B1C93">
              <w:rPr>
                <w:rFonts w:asciiTheme="minorHAnsi" w:eastAsiaTheme="minorHAnsi" w:hAnsiTheme="minorHAnsi"/>
              </w:rPr>
              <w:t>;</w:t>
            </w:r>
          </w:p>
          <w:p w:rsidR="00A90C7D" w:rsidRPr="000B1C93" w:rsidRDefault="00A90C7D" w:rsidP="00A90C7D">
            <w:pPr>
              <w:pStyle w:val="BodyText10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>typedef unsigned short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="00242BB1" w:rsidRPr="000B1C93">
              <w:rPr>
                <w:rFonts w:asciiTheme="minorHAnsi" w:eastAsiaTheme="minorHAnsi" w:hAnsiTheme="minorHAnsi"/>
              </w:rPr>
              <w:t>uint16</w:t>
            </w:r>
            <w:r w:rsidRPr="000B1C93">
              <w:rPr>
                <w:rFonts w:asciiTheme="minorHAnsi" w:eastAsiaTheme="minorHAnsi" w:hAnsiTheme="minorHAnsi"/>
              </w:rPr>
              <w:t>;</w:t>
            </w:r>
          </w:p>
          <w:p w:rsidR="00A90C7D" w:rsidRPr="000B1C93" w:rsidRDefault="00A90C7D" w:rsidP="00A90C7D">
            <w:pPr>
              <w:pStyle w:val="BodyText10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>typedef int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="00242BB1" w:rsidRPr="000B1C93">
              <w:rPr>
                <w:rFonts w:asciiTheme="minorHAnsi" w:eastAsiaTheme="minorHAnsi" w:hAnsiTheme="minorHAnsi"/>
              </w:rPr>
              <w:t>int32</w:t>
            </w:r>
            <w:r w:rsidRPr="000B1C93">
              <w:rPr>
                <w:rFonts w:asciiTheme="minorHAnsi" w:eastAsiaTheme="minorHAnsi" w:hAnsiTheme="minorHAnsi"/>
              </w:rPr>
              <w:t>;</w:t>
            </w:r>
          </w:p>
          <w:p w:rsidR="00A90C7D" w:rsidRDefault="00A90C7D" w:rsidP="00A90C7D">
            <w:pPr>
              <w:pStyle w:val="BodyText10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>typedef unsigned int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="00242BB1" w:rsidRPr="000B1C93">
              <w:rPr>
                <w:rFonts w:asciiTheme="minorHAnsi" w:eastAsiaTheme="minorHAnsi" w:hAnsiTheme="minorHAnsi"/>
              </w:rPr>
              <w:t>uint32</w:t>
            </w:r>
            <w:r w:rsidRPr="000B1C93">
              <w:rPr>
                <w:rFonts w:asciiTheme="minorHAnsi" w:eastAsiaTheme="minorHAnsi" w:hAnsiTheme="minorHAnsi"/>
              </w:rPr>
              <w:t>;</w:t>
            </w:r>
          </w:p>
          <w:p w:rsidR="00C62533" w:rsidRPr="00C62533" w:rsidRDefault="00C62533" w:rsidP="00C62533">
            <w:pPr>
              <w:pStyle w:val="BodyText10"/>
              <w:rPr>
                <w:rFonts w:asciiTheme="minorHAnsi" w:eastAsiaTheme="minorHAnsi" w:hAnsiTheme="minorHAnsi"/>
              </w:rPr>
            </w:pPr>
            <w:r w:rsidRPr="00C62533">
              <w:rPr>
                <w:rFonts w:asciiTheme="minorHAnsi" w:eastAsiaTheme="minorHAnsi" w:hAnsiTheme="minorHAnsi"/>
              </w:rPr>
              <w:t>typedef long long int</w:t>
            </w:r>
            <w:r w:rsidRPr="00C62533">
              <w:rPr>
                <w:rFonts w:asciiTheme="minorHAnsi" w:eastAsiaTheme="minorHAnsi" w:hAnsiTheme="minorHAnsi"/>
              </w:rPr>
              <w:tab/>
            </w:r>
            <w:r w:rsidRPr="00C62533">
              <w:rPr>
                <w:rFonts w:asciiTheme="minorHAnsi" w:eastAsiaTheme="minorHAnsi" w:hAnsiTheme="minorHAnsi"/>
              </w:rPr>
              <w:tab/>
            </w:r>
            <w:r w:rsidRPr="00C62533">
              <w:rPr>
                <w:rFonts w:asciiTheme="minorHAnsi" w:eastAsiaTheme="minorHAnsi" w:hAnsiTheme="minorHAnsi"/>
              </w:rPr>
              <w:tab/>
            </w:r>
            <w:r w:rsidRPr="00C62533">
              <w:rPr>
                <w:rFonts w:asciiTheme="minorHAnsi" w:eastAsiaTheme="minorHAnsi" w:hAnsiTheme="minorHAnsi"/>
              </w:rPr>
              <w:tab/>
            </w:r>
            <w:r>
              <w:rPr>
                <w:rFonts w:asciiTheme="minorHAnsi" w:eastAsiaTheme="minorHAnsi" w:hAnsiTheme="minorHAnsi"/>
              </w:rPr>
              <w:tab/>
            </w:r>
            <w:r w:rsidRPr="00C62533">
              <w:rPr>
                <w:rFonts w:asciiTheme="minorHAnsi" w:eastAsiaTheme="minorHAnsi" w:hAnsiTheme="minorHAnsi"/>
              </w:rPr>
              <w:t>int64;</w:t>
            </w:r>
          </w:p>
          <w:p w:rsidR="00C62533" w:rsidRPr="00C62533" w:rsidRDefault="00C62533" w:rsidP="00C62533">
            <w:pPr>
              <w:pStyle w:val="BodyText10"/>
              <w:rPr>
                <w:rFonts w:asciiTheme="minorHAnsi" w:eastAsiaTheme="minorHAnsi" w:hAnsiTheme="minorHAnsi"/>
              </w:rPr>
            </w:pPr>
            <w:r w:rsidRPr="00C62533">
              <w:rPr>
                <w:rFonts w:asciiTheme="minorHAnsi" w:eastAsiaTheme="minorHAnsi" w:hAnsiTheme="minorHAnsi"/>
              </w:rPr>
              <w:t>typedef unsigned long long int</w:t>
            </w:r>
            <w:r w:rsidRPr="00C62533">
              <w:rPr>
                <w:rFonts w:asciiTheme="minorHAnsi" w:eastAsiaTheme="minorHAnsi" w:hAnsiTheme="minorHAnsi"/>
              </w:rPr>
              <w:tab/>
            </w:r>
            <w:r w:rsidRPr="00C62533">
              <w:rPr>
                <w:rFonts w:asciiTheme="minorHAnsi" w:eastAsiaTheme="minorHAnsi" w:hAnsiTheme="minorHAnsi"/>
              </w:rPr>
              <w:tab/>
            </w:r>
            <w:r>
              <w:rPr>
                <w:rFonts w:asciiTheme="minorHAnsi" w:eastAsiaTheme="minorHAnsi" w:hAnsiTheme="minorHAnsi"/>
              </w:rPr>
              <w:tab/>
            </w:r>
            <w:r>
              <w:rPr>
                <w:rFonts w:asciiTheme="minorHAnsi" w:eastAsiaTheme="minorHAnsi" w:hAnsiTheme="minorHAnsi"/>
              </w:rPr>
              <w:tab/>
            </w:r>
            <w:r w:rsidRPr="00C62533">
              <w:rPr>
                <w:rFonts w:asciiTheme="minorHAnsi" w:eastAsiaTheme="minorHAnsi" w:hAnsiTheme="minorHAnsi"/>
              </w:rPr>
              <w:t>uint64;</w:t>
            </w:r>
          </w:p>
          <w:p w:rsidR="00C62533" w:rsidRPr="00C62533" w:rsidRDefault="00C62533" w:rsidP="00C62533">
            <w:pPr>
              <w:pStyle w:val="BodyText10"/>
              <w:rPr>
                <w:rFonts w:asciiTheme="minorHAnsi" w:eastAsiaTheme="minorHAnsi" w:hAnsiTheme="minorHAnsi"/>
              </w:rPr>
            </w:pPr>
          </w:p>
          <w:p w:rsidR="00C62533" w:rsidRDefault="00C62533" w:rsidP="00C62533">
            <w:pPr>
              <w:pStyle w:val="BodyText10"/>
              <w:rPr>
                <w:rFonts w:asciiTheme="minorHAnsi" w:eastAsiaTheme="minorHAnsi" w:hAnsiTheme="minorHAnsi"/>
              </w:rPr>
            </w:pPr>
            <w:r w:rsidRPr="00C62533">
              <w:rPr>
                <w:rFonts w:asciiTheme="minorHAnsi" w:eastAsiaTheme="minorHAnsi" w:hAnsiTheme="minorHAnsi"/>
              </w:rPr>
              <w:t>typedef volatile unsigned int</w:t>
            </w:r>
            <w:r w:rsidRPr="00C62533">
              <w:rPr>
                <w:rFonts w:asciiTheme="minorHAnsi" w:eastAsiaTheme="minorHAnsi" w:hAnsiTheme="minorHAnsi"/>
              </w:rPr>
              <w:tab/>
            </w:r>
            <w:r>
              <w:rPr>
                <w:rFonts w:asciiTheme="minorHAnsi" w:eastAsiaTheme="minorHAnsi" w:hAnsiTheme="minorHAnsi"/>
              </w:rPr>
              <w:tab/>
            </w:r>
            <w:r>
              <w:rPr>
                <w:rFonts w:asciiTheme="minorHAnsi" w:eastAsiaTheme="minorHAnsi" w:hAnsiTheme="minorHAnsi"/>
              </w:rPr>
              <w:tab/>
            </w:r>
            <w:r w:rsidRPr="00C62533">
              <w:rPr>
                <w:rFonts w:asciiTheme="minorHAnsi" w:eastAsiaTheme="minorHAnsi" w:hAnsiTheme="minorHAnsi"/>
              </w:rPr>
              <w:tab/>
              <w:t>vuint32;</w:t>
            </w:r>
          </w:p>
          <w:p w:rsidR="00C62533" w:rsidRPr="000B1C93" w:rsidRDefault="00C62533" w:rsidP="00C62533">
            <w:pPr>
              <w:pStyle w:val="BodyText10"/>
              <w:rPr>
                <w:rFonts w:asciiTheme="minorHAnsi" w:eastAsiaTheme="minorHAnsi" w:hAnsiTheme="minorHAnsi"/>
              </w:rPr>
            </w:pPr>
          </w:p>
          <w:p w:rsidR="00A90C7D" w:rsidRPr="000B1C93" w:rsidRDefault="00A90C7D" w:rsidP="00A90C7D">
            <w:pPr>
              <w:pStyle w:val="BodyText10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>typedef enum {</w:t>
            </w:r>
            <w:r w:rsidR="00242BB1" w:rsidRPr="000B1C93">
              <w:rPr>
                <w:rFonts w:asciiTheme="minorHAnsi" w:eastAsiaTheme="minorHAnsi" w:hAnsiTheme="minorHAnsi"/>
              </w:rPr>
              <w:t>FALSE</w:t>
            </w:r>
            <w:r w:rsidRPr="000B1C93">
              <w:rPr>
                <w:rFonts w:asciiTheme="minorHAnsi" w:eastAsiaTheme="minorHAnsi" w:hAnsiTheme="minorHAnsi"/>
              </w:rPr>
              <w:t xml:space="preserve">, </w:t>
            </w:r>
            <w:r w:rsidR="00242BB1" w:rsidRPr="000B1C93">
              <w:rPr>
                <w:rFonts w:asciiTheme="minorHAnsi" w:eastAsiaTheme="minorHAnsi" w:hAnsiTheme="minorHAnsi"/>
              </w:rPr>
              <w:t>TRUE</w:t>
            </w:r>
            <w:r w:rsidRPr="000B1C93">
              <w:rPr>
                <w:rFonts w:asciiTheme="minorHAnsi" w:eastAsiaTheme="minorHAnsi" w:hAnsiTheme="minorHAnsi"/>
              </w:rPr>
              <w:t>}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="00242BB1" w:rsidRPr="000B1C93">
              <w:rPr>
                <w:rFonts w:asciiTheme="minorHAnsi" w:eastAsiaTheme="minorHAnsi" w:hAnsiTheme="minorHAnsi"/>
              </w:rPr>
              <w:tab/>
              <w:t>bool</w:t>
            </w:r>
            <w:r w:rsidRPr="000B1C93">
              <w:rPr>
                <w:rFonts w:asciiTheme="minorHAnsi" w:eastAsiaTheme="minorHAnsi" w:hAnsiTheme="minorHAnsi"/>
              </w:rPr>
              <w:t>;</w:t>
            </w:r>
          </w:p>
          <w:p w:rsidR="00242BB1" w:rsidRPr="000B1C93" w:rsidRDefault="00242BB1" w:rsidP="00A90C7D">
            <w:pPr>
              <w:pStyle w:val="BodyText10"/>
              <w:rPr>
                <w:rFonts w:asciiTheme="minorHAnsi" w:eastAsiaTheme="minorHAnsi" w:hAnsiTheme="minorHAnsi"/>
              </w:rPr>
            </w:pPr>
          </w:p>
          <w:p w:rsidR="00A90C7D" w:rsidRPr="000B1C93" w:rsidRDefault="00A90C7D" w:rsidP="00A90C7D">
            <w:pPr>
              <w:pStyle w:val="BodyText10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 xml:space="preserve">#define </w:t>
            </w:r>
            <w:r w:rsidR="00242BB1" w:rsidRPr="000B1C93">
              <w:rPr>
                <w:rFonts w:asciiTheme="minorHAnsi" w:eastAsiaTheme="minorHAnsi" w:hAnsiTheme="minorHAnsi"/>
              </w:rPr>
              <w:t>APICALL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  <w:t>extern</w:t>
            </w:r>
          </w:p>
          <w:p w:rsidR="00A90C7D" w:rsidRPr="000B1C93" w:rsidRDefault="00A90C7D" w:rsidP="00A90C7D">
            <w:pPr>
              <w:pStyle w:val="BodyText10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 xml:space="preserve">#define </w:t>
            </w:r>
            <w:r w:rsidR="00242BB1" w:rsidRPr="000B1C93">
              <w:rPr>
                <w:rFonts w:asciiTheme="minorHAnsi" w:eastAsiaTheme="minorHAnsi" w:hAnsiTheme="minorHAnsi"/>
              </w:rPr>
              <w:t>APIENTRY</w:t>
            </w:r>
          </w:p>
          <w:p w:rsidR="00A90C7D" w:rsidRPr="000B1C93" w:rsidRDefault="00A90C7D" w:rsidP="00A90C7D">
            <w:pPr>
              <w:pStyle w:val="BodyText10"/>
              <w:rPr>
                <w:rFonts w:asciiTheme="minorHAnsi" w:eastAsiaTheme="minorHAnsi" w:hAnsiTheme="minorHAnsi"/>
              </w:rPr>
            </w:pPr>
          </w:p>
          <w:p w:rsidR="00A90C7D" w:rsidRPr="000B1C93" w:rsidRDefault="00A90C7D" w:rsidP="00A90C7D">
            <w:pPr>
              <w:pStyle w:val="BodyText10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>#define IN</w:t>
            </w:r>
          </w:p>
          <w:p w:rsidR="00A90C7D" w:rsidRDefault="00A90C7D" w:rsidP="00A90C7D">
            <w:pPr>
              <w:pStyle w:val="BodyText10"/>
            </w:pPr>
            <w:r w:rsidRPr="000B1C93">
              <w:rPr>
                <w:rFonts w:asciiTheme="minorHAnsi" w:eastAsiaTheme="minorHAnsi" w:hAnsiTheme="minorHAnsi"/>
              </w:rPr>
              <w:t>#define OUT</w:t>
            </w:r>
          </w:p>
        </w:tc>
      </w:tr>
    </w:tbl>
    <w:p w:rsidR="00A90C7D" w:rsidRDefault="00A90C7D" w:rsidP="00A90C7D">
      <w:pPr>
        <w:pStyle w:val="BodyText10"/>
      </w:pPr>
    </w:p>
    <w:p w:rsidR="004A7BE6" w:rsidRDefault="004A7BE6" w:rsidP="00A90C7D">
      <w:pPr>
        <w:pStyle w:val="BodyText10"/>
      </w:pPr>
    </w:p>
    <w:p w:rsidR="00804A83" w:rsidRDefault="00804A83" w:rsidP="000B1C93">
      <w:pPr>
        <w:rPr>
          <w:lang w:eastAsia="ko-KR"/>
        </w:rPr>
      </w:pPr>
    </w:p>
    <w:p w:rsidR="000B1C93" w:rsidRPr="000B1C93" w:rsidRDefault="000B1C93" w:rsidP="000B1C93">
      <w:pPr>
        <w:pStyle w:val="1"/>
        <w:rPr>
          <w:rFonts w:asciiTheme="minorHAnsi" w:eastAsiaTheme="minorHAnsi" w:hAnsiTheme="minorHAnsi"/>
        </w:rPr>
      </w:pPr>
      <w:bookmarkStart w:id="64" w:name="_Toc477870916"/>
      <w:r>
        <w:rPr>
          <w:rFonts w:hint="eastAsia"/>
        </w:rPr>
        <w:lastRenderedPageBreak/>
        <w:t>Error code</w:t>
      </w:r>
      <w:bookmarkEnd w:id="64"/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0B1C93" w:rsidTr="00B34120">
        <w:tc>
          <w:tcPr>
            <w:tcW w:w="9912" w:type="dxa"/>
          </w:tcPr>
          <w:p w:rsidR="000B1C93" w:rsidRPr="000B1C93" w:rsidRDefault="000B1C93" w:rsidP="000B1C93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>enum tagERROR_E</w:t>
            </w:r>
          </w:p>
          <w:p w:rsidR="000B1C93" w:rsidRPr="000B1C93" w:rsidRDefault="000B1C93" w:rsidP="000B1C93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>{</w:t>
            </w:r>
          </w:p>
          <w:p w:rsidR="000B1C93" w:rsidRPr="000B1C93" w:rsidRDefault="000B1C93" w:rsidP="000B1C93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ab/>
              <w:t>eSUCCESS = 0,</w:t>
            </w:r>
          </w:p>
          <w:p w:rsidR="000B1C93" w:rsidRDefault="000B1C93" w:rsidP="000B1C93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ab/>
              <w:t>eERROR_INVALIED_ARGUMENT,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  <w:t>eERROR_MEM_ALLOC,</w:t>
            </w:r>
          </w:p>
          <w:p w:rsidR="000B1C93" w:rsidRPr="000B1C93" w:rsidRDefault="000B1C93" w:rsidP="000B1C93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</w:p>
          <w:p w:rsidR="002C7CF1" w:rsidRDefault="000B1C93" w:rsidP="000B1C93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ab/>
              <w:t>eERROR_SVM_NOT_INITIALIZE = 100,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  <w:t>eERROR_SVM_VIEWMODE_COUNT_ZERO,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  <w:t>eERROR_SVM_VIEWMODE_NOT_SELECTED,</w:t>
            </w:r>
          </w:p>
          <w:p w:rsidR="002C7CF1" w:rsidRDefault="002C7CF1" w:rsidP="002C7CF1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 w:rsidRPr="002C7CF1">
              <w:rPr>
                <w:rFonts w:asciiTheme="minorHAnsi" w:eastAsiaTheme="minorHAnsi" w:hAnsiTheme="minorHAnsi"/>
              </w:rPr>
              <w:t>eERROR_SVM_TOO_MAANY_LIMIT_VIEWMODE,</w:t>
            </w:r>
          </w:p>
          <w:p w:rsidR="002C7CF1" w:rsidRPr="002C7CF1" w:rsidRDefault="002C7CF1" w:rsidP="002C7CF1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2C7CF1">
              <w:rPr>
                <w:rFonts w:asciiTheme="minorHAnsi" w:eastAsiaTheme="minorHAnsi" w:hAnsiTheme="minorHAnsi"/>
              </w:rPr>
              <w:tab/>
              <w:t>eERROR_SVM_UNUSE_VIEWMODE,</w:t>
            </w:r>
          </w:p>
          <w:p w:rsidR="002C7CF1" w:rsidRDefault="002C7CF1" w:rsidP="002C7CF1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2C7CF1">
              <w:rPr>
                <w:rFonts w:asciiTheme="minorHAnsi" w:eastAsiaTheme="minorHAnsi" w:hAnsiTheme="minorHAnsi"/>
              </w:rPr>
              <w:tab/>
              <w:t>eERROR_SVM_UNUSE_LUT_VIEWMODE,</w:t>
            </w:r>
          </w:p>
          <w:p w:rsidR="002C7CF1" w:rsidRDefault="002C7CF1" w:rsidP="002C7CF1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2C7CF1">
              <w:rPr>
                <w:rFonts w:asciiTheme="minorHAnsi" w:eastAsiaTheme="minorHAnsi" w:hAnsiTheme="minorHAnsi"/>
              </w:rPr>
              <w:tab/>
              <w:t>eERROR_SVM_UNUSE_CAR_VIEWMODE,</w:t>
            </w:r>
          </w:p>
          <w:p w:rsidR="000B1C93" w:rsidRDefault="002C7CF1" w:rsidP="002C7CF1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2C7CF1">
              <w:rPr>
                <w:rFonts w:asciiTheme="minorHAnsi" w:eastAsiaTheme="minorHAnsi" w:hAnsiTheme="minorHAnsi"/>
              </w:rPr>
              <w:tab/>
              <w:t>eERROR_SVM_RUNNING,</w:t>
            </w:r>
          </w:p>
          <w:p w:rsidR="000B1C93" w:rsidRPr="000B1C93" w:rsidRDefault="000B1C93" w:rsidP="000B1C93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</w:p>
          <w:p w:rsidR="000B1C93" w:rsidRDefault="000B1C93" w:rsidP="000B1C93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ab/>
              <w:t>eERROR_VPU_NOT_INITIALIZE = 200,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  <w:t>eERROR_VPU_INVALIED_ARGUMENT_TOO_MAANY_LIMIT_FEATURE_COUNT,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  <w:t>eERROR_VPU_TOO_MAANY_LIMIT_FEATURE_COUNT_1ST_FRAME,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  <w:t>eERROR_VPU_TOO_MAANY_LIMIT_FEATURE_COUNT_2ND_FRAME,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  <w:t>eERROR_VPU_TOO_MAANY_LIMIT_FEATURE_COUNT_BOTH_FRAME,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  <w:t xml:space="preserve"> </w:t>
            </w:r>
          </w:p>
          <w:p w:rsidR="000B1C93" w:rsidRPr="000B1C93" w:rsidRDefault="000B1C93" w:rsidP="000B1C93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</w:p>
          <w:p w:rsidR="000B1C93" w:rsidRPr="000B1C93" w:rsidRDefault="000B1C93" w:rsidP="000B1C93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0B1C93">
              <w:rPr>
                <w:rFonts w:asciiTheme="minorHAnsi" w:eastAsiaTheme="minorHAnsi" w:hAnsiTheme="minorHAnsi"/>
              </w:rPr>
              <w:tab/>
              <w:t>eERROR_SYS_DMA_INVALID_CHANNEL = 300,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  <w:t>eERROR_SYS_DMA_CHANNEL_IN_USE,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  <w:t>eERROR_SYS_DMA_ABORT,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  <w:t>eERROR_SYS_DMA_ERROR,</w:t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  <w:r w:rsidRPr="000B1C93">
              <w:rPr>
                <w:rFonts w:asciiTheme="minorHAnsi" w:eastAsiaTheme="minorHAnsi" w:hAnsiTheme="minorHAnsi"/>
              </w:rPr>
              <w:tab/>
            </w:r>
          </w:p>
          <w:p w:rsidR="000B1C93" w:rsidRDefault="000B1C93" w:rsidP="000B1C93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}</w:t>
            </w:r>
            <w:r w:rsidRPr="000B1C93">
              <w:rPr>
                <w:rFonts w:asciiTheme="minorHAnsi" w:eastAsiaTheme="minorHAnsi" w:hAnsiTheme="minorHAnsi"/>
              </w:rPr>
              <w:t>;</w:t>
            </w:r>
          </w:p>
        </w:tc>
      </w:tr>
    </w:tbl>
    <w:p w:rsidR="000B1C93" w:rsidRDefault="000B1C93" w:rsidP="000B1C93">
      <w:pPr>
        <w:pStyle w:val="12"/>
        <w:ind w:leftChars="0" w:left="0" w:firstLine="195"/>
      </w:pPr>
    </w:p>
    <w:p w:rsidR="000B1C93" w:rsidRPr="000B1C93" w:rsidRDefault="000B1C93" w:rsidP="000B1C93">
      <w:pPr>
        <w:pStyle w:val="BodyText10"/>
      </w:pPr>
    </w:p>
    <w:p w:rsidR="004A7BE6" w:rsidRDefault="004A7BE6" w:rsidP="004A7BE6">
      <w:pPr>
        <w:pStyle w:val="1"/>
      </w:pPr>
      <w:bookmarkStart w:id="65" w:name="_Toc477870917"/>
      <w:r>
        <w:rPr>
          <w:rFonts w:hint="eastAsia"/>
        </w:rPr>
        <w:lastRenderedPageBreak/>
        <w:t>SYSTEM API</w:t>
      </w:r>
      <w:bookmarkEnd w:id="65"/>
    </w:p>
    <w:p w:rsidR="004A7BE6" w:rsidRDefault="004A7BE6" w:rsidP="004A7BE6">
      <w:pPr>
        <w:pStyle w:val="20"/>
      </w:pPr>
      <w:bookmarkStart w:id="66" w:name="_Toc477870918"/>
      <w:r>
        <w:rPr>
          <w:rFonts w:hint="eastAsia"/>
        </w:rPr>
        <w:t>Data Type</w:t>
      </w:r>
      <w:bookmarkEnd w:id="66"/>
    </w:p>
    <w:p w:rsidR="004A7BE6" w:rsidRDefault="004A7BE6" w:rsidP="004A7BE6">
      <w:pPr>
        <w:pStyle w:val="3"/>
      </w:pPr>
      <w:bookmarkStart w:id="67" w:name="_Toc477870919"/>
      <w:r>
        <w:rPr>
          <w:rFonts w:hint="eastAsia"/>
        </w:rPr>
        <w:t>UART_BAUDRATE_E</w:t>
      </w:r>
      <w:bookmarkEnd w:id="67"/>
    </w:p>
    <w:p w:rsidR="004A7BE6" w:rsidRDefault="004A7BE6" w:rsidP="000B1C93">
      <w:pPr>
        <w:pStyle w:val="12"/>
        <w:ind w:leftChars="0" w:left="28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4A7BE6" w:rsidTr="004A7BE6">
        <w:tc>
          <w:tcPr>
            <w:tcW w:w="9912" w:type="dxa"/>
          </w:tcPr>
          <w:p w:rsidR="004A7BE6" w:rsidRPr="004A7BE6" w:rsidRDefault="004A7BE6" w:rsidP="00D40DF8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4A7BE6">
              <w:rPr>
                <w:rFonts w:asciiTheme="minorHAnsi" w:eastAsiaTheme="minorHAnsi" w:hAnsiTheme="minorHAnsi"/>
              </w:rPr>
              <w:t>enum tagUART_BAUDRATE_E</w:t>
            </w:r>
          </w:p>
          <w:p w:rsidR="004A7BE6" w:rsidRPr="004A7BE6" w:rsidRDefault="004A7BE6" w:rsidP="00D40DF8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4A7BE6">
              <w:rPr>
                <w:rFonts w:asciiTheme="minorHAnsi" w:eastAsiaTheme="minorHAnsi" w:hAnsiTheme="minorHAnsi"/>
              </w:rPr>
              <w:t>{</w:t>
            </w:r>
          </w:p>
          <w:p w:rsidR="004A7BE6" w:rsidRPr="004A7BE6" w:rsidRDefault="004A7BE6" w:rsidP="00D40DF8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4A7BE6">
              <w:rPr>
                <w:rFonts w:asciiTheme="minorHAnsi" w:eastAsiaTheme="minorHAnsi" w:hAnsiTheme="minorHAnsi"/>
              </w:rPr>
              <w:tab/>
              <w:t>eBAUDRATE_2400 = 2400,</w:t>
            </w:r>
          </w:p>
          <w:p w:rsidR="004A7BE6" w:rsidRPr="004A7BE6" w:rsidRDefault="004A7BE6" w:rsidP="00D40DF8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4A7BE6">
              <w:rPr>
                <w:rFonts w:asciiTheme="minorHAnsi" w:eastAsiaTheme="minorHAnsi" w:hAnsiTheme="minorHAnsi"/>
              </w:rPr>
              <w:tab/>
              <w:t>eBAUDRATE_4800 = 4800,</w:t>
            </w:r>
          </w:p>
          <w:p w:rsidR="004A7BE6" w:rsidRPr="004A7BE6" w:rsidRDefault="004A7BE6" w:rsidP="00D40DF8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4A7BE6">
              <w:rPr>
                <w:rFonts w:asciiTheme="minorHAnsi" w:eastAsiaTheme="minorHAnsi" w:hAnsiTheme="minorHAnsi"/>
              </w:rPr>
              <w:tab/>
              <w:t>eBAUDRATE_9600 = 9600,</w:t>
            </w:r>
          </w:p>
          <w:p w:rsidR="004A7BE6" w:rsidRPr="004A7BE6" w:rsidRDefault="004A7BE6" w:rsidP="00D40DF8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4A7BE6">
              <w:rPr>
                <w:rFonts w:asciiTheme="minorHAnsi" w:eastAsiaTheme="minorHAnsi" w:hAnsiTheme="minorHAnsi"/>
              </w:rPr>
              <w:tab/>
              <w:t>eBAUDRATE_19200 = 19200,</w:t>
            </w:r>
          </w:p>
          <w:p w:rsidR="004A7BE6" w:rsidRPr="004A7BE6" w:rsidRDefault="004A7BE6" w:rsidP="00D40DF8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4A7BE6">
              <w:rPr>
                <w:rFonts w:asciiTheme="minorHAnsi" w:eastAsiaTheme="minorHAnsi" w:hAnsiTheme="minorHAnsi"/>
              </w:rPr>
              <w:tab/>
              <w:t>eBAUDRATE_38400 = 38400,</w:t>
            </w:r>
          </w:p>
          <w:p w:rsidR="004A7BE6" w:rsidRPr="004A7BE6" w:rsidRDefault="004A7BE6" w:rsidP="00D40DF8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4A7BE6">
              <w:rPr>
                <w:rFonts w:asciiTheme="minorHAnsi" w:eastAsiaTheme="minorHAnsi" w:hAnsiTheme="minorHAnsi"/>
              </w:rPr>
              <w:tab/>
              <w:t>eBAUDRATE_57600 = 57600,</w:t>
            </w:r>
          </w:p>
          <w:p w:rsidR="004A7BE6" w:rsidRPr="004A7BE6" w:rsidRDefault="004A7BE6" w:rsidP="00D40DF8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4A7BE6">
              <w:rPr>
                <w:rFonts w:asciiTheme="minorHAnsi" w:eastAsiaTheme="minorHAnsi" w:hAnsiTheme="minorHAnsi"/>
              </w:rPr>
              <w:tab/>
              <w:t>eBAUDRATE_115200 = 115200,</w:t>
            </w:r>
          </w:p>
          <w:p w:rsidR="004A7BE6" w:rsidRPr="004A7BE6" w:rsidRDefault="004A7BE6" w:rsidP="00D40DF8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4A7BE6">
              <w:rPr>
                <w:rFonts w:asciiTheme="minorHAnsi" w:eastAsiaTheme="minorHAnsi" w:hAnsiTheme="minorHAnsi"/>
              </w:rPr>
              <w:tab/>
              <w:t>eBAUDRATE_230400 = 230400,</w:t>
            </w:r>
          </w:p>
          <w:p w:rsidR="004A7BE6" w:rsidRPr="004A7BE6" w:rsidRDefault="004A7BE6" w:rsidP="00D40DF8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4A7BE6">
              <w:rPr>
                <w:rFonts w:asciiTheme="minorHAnsi" w:eastAsiaTheme="minorHAnsi" w:hAnsiTheme="minorHAnsi"/>
              </w:rPr>
              <w:tab/>
              <w:t>eBAUDRATE_460800 = 460800,</w:t>
            </w:r>
          </w:p>
          <w:p w:rsidR="004A7BE6" w:rsidRPr="004A7BE6" w:rsidRDefault="004A7BE6" w:rsidP="00D40DF8">
            <w:pPr>
              <w:pStyle w:val="12"/>
              <w:ind w:leftChars="17" w:left="34"/>
              <w:rPr>
                <w:rFonts w:asciiTheme="minorHAnsi" w:eastAsiaTheme="minorHAnsi" w:hAnsiTheme="minorHAnsi"/>
              </w:rPr>
            </w:pPr>
            <w:r w:rsidRPr="004A7BE6">
              <w:rPr>
                <w:rFonts w:asciiTheme="minorHAnsi" w:eastAsiaTheme="minorHAnsi" w:hAnsiTheme="minorHAnsi"/>
              </w:rPr>
              <w:tab/>
              <w:t>eBAUDRATE_921600 = 921600,</w:t>
            </w:r>
          </w:p>
          <w:p w:rsidR="004A7BE6" w:rsidRDefault="004A7BE6" w:rsidP="004A7BE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4A7BE6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0B1C93" w:rsidRDefault="000B1C93" w:rsidP="000B1C93">
      <w:pPr>
        <w:pStyle w:val="12"/>
        <w:ind w:leftChars="0" w:left="284"/>
      </w:pPr>
    </w:p>
    <w:p w:rsidR="000B1C93" w:rsidRDefault="004A7BE6" w:rsidP="00B3412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4A7BE6" w:rsidRDefault="004A7BE6" w:rsidP="000B1C93">
      <w:pPr>
        <w:pStyle w:val="22"/>
      </w:pPr>
      <w:r>
        <w:rPr>
          <w:rFonts w:hint="eastAsia"/>
        </w:rPr>
        <w:t>UART baud rate enumeration.</w:t>
      </w:r>
    </w:p>
    <w:p w:rsidR="004A7BE6" w:rsidRDefault="004A7BE6" w:rsidP="004A7BE6">
      <w:pPr>
        <w:pStyle w:val="12"/>
        <w:ind w:leftChars="0" w:left="0"/>
        <w:rPr>
          <w:rFonts w:asciiTheme="minorHAnsi" w:eastAsiaTheme="minorHAnsi" w:hAnsiTheme="minorHAnsi"/>
        </w:rPr>
      </w:pPr>
    </w:p>
    <w:p w:rsidR="004A7BE6" w:rsidRDefault="004A7BE6" w:rsidP="00D40DF8">
      <w:pPr>
        <w:pStyle w:val="3"/>
      </w:pPr>
      <w:bookmarkStart w:id="68" w:name="_Toc477870920"/>
      <w:r>
        <w:rPr>
          <w:rFonts w:hint="eastAsia"/>
        </w:rPr>
        <w:t>UART_DATABIT_E</w:t>
      </w:r>
      <w:bookmarkEnd w:id="68"/>
    </w:p>
    <w:p w:rsidR="004A7BE6" w:rsidRDefault="00D40DF8" w:rsidP="004A7BE6">
      <w:pPr>
        <w:pStyle w:val="12"/>
        <w:ind w:leftChars="0" w:left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  </w:t>
      </w:r>
      <w:r w:rsidR="004A7BE6">
        <w:rPr>
          <w:rFonts w:asciiTheme="minorHAnsi" w:eastAsiaTheme="minorHAnsi" w:hAnsiTheme="minorHAnsi"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4A7BE6" w:rsidTr="004A7BE6">
        <w:tc>
          <w:tcPr>
            <w:tcW w:w="9912" w:type="dxa"/>
          </w:tcPr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>enum tagUART_DATABIT_E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>{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ab/>
              <w:t>eDATA_BIT_5 = 0,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ab/>
              <w:t>eDATA_BIT_6 = 1,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ab/>
              <w:t>eDATA_BIT_7 = 2,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ab/>
              <w:t>eDATA_BIT_8 = 3,</w:t>
            </w:r>
          </w:p>
          <w:p w:rsidR="004A7BE6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4A7BE6" w:rsidRDefault="004A7BE6" w:rsidP="004A7BE6">
      <w:pPr>
        <w:pStyle w:val="12"/>
        <w:ind w:leftChars="0" w:left="0" w:firstLine="195"/>
      </w:pPr>
    </w:p>
    <w:p w:rsidR="000B1C93" w:rsidRDefault="00D40DF8" w:rsidP="00B3412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40DF8" w:rsidRDefault="00D40DF8" w:rsidP="00B34120">
      <w:pPr>
        <w:pStyle w:val="22"/>
      </w:pPr>
      <w:r>
        <w:rPr>
          <w:rFonts w:hint="eastAsia"/>
        </w:rPr>
        <w:lastRenderedPageBreak/>
        <w:t>UART data bit enumeration.</w:t>
      </w:r>
    </w:p>
    <w:p w:rsidR="00D40DF8" w:rsidRDefault="00D40DF8" w:rsidP="004A7BE6">
      <w:pPr>
        <w:pStyle w:val="12"/>
        <w:ind w:leftChars="0" w:left="0" w:firstLine="195"/>
      </w:pPr>
    </w:p>
    <w:p w:rsidR="00D40DF8" w:rsidRDefault="00D40DF8" w:rsidP="00D40DF8">
      <w:pPr>
        <w:pStyle w:val="3"/>
      </w:pPr>
      <w:bookmarkStart w:id="69" w:name="_Toc477870921"/>
      <w:r>
        <w:rPr>
          <w:rFonts w:hint="eastAsia"/>
        </w:rPr>
        <w:t>UART_PARITY_E</w:t>
      </w:r>
      <w:bookmarkEnd w:id="69"/>
    </w:p>
    <w:p w:rsidR="00D40DF8" w:rsidRDefault="00D40DF8" w:rsidP="00D40DF8">
      <w:pPr>
        <w:pStyle w:val="12"/>
        <w:ind w:leftChars="0" w:left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  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D40DF8" w:rsidTr="00B34120">
        <w:tc>
          <w:tcPr>
            <w:tcW w:w="9912" w:type="dxa"/>
          </w:tcPr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>enum tagUART_PARITY_E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>{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ab/>
              <w:t>ePARITY_NONE = 0x0,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ab/>
              <w:t>ePARITY_ODD = 0x8,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ab/>
              <w:t>ePARITY_EVEN = 0x18,</w:t>
            </w:r>
          </w:p>
          <w:p w:rsid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D40DF8" w:rsidRDefault="00D40DF8" w:rsidP="00D40DF8">
      <w:pPr>
        <w:pStyle w:val="12"/>
        <w:ind w:leftChars="0" w:left="0" w:firstLine="195"/>
      </w:pPr>
    </w:p>
    <w:p w:rsidR="00B34120" w:rsidRDefault="00D40DF8" w:rsidP="00B34120">
      <w:pPr>
        <w:pStyle w:val="31"/>
      </w:pPr>
      <w:r>
        <w:rPr>
          <w:rFonts w:hint="eastAsia"/>
        </w:rPr>
        <w:t>[</w:t>
      </w:r>
      <w:r w:rsidRPr="00B34120">
        <w:rPr>
          <w:rStyle w:val="10"/>
          <w:rFonts w:hint="eastAsia"/>
        </w:rPr>
        <w:t>Description</w:t>
      </w:r>
      <w:r w:rsidRPr="009F79D9">
        <w:rPr>
          <w:rFonts w:hint="eastAsia"/>
        </w:rPr>
        <w:t xml:space="preserve">] </w:t>
      </w:r>
    </w:p>
    <w:p w:rsidR="00D40DF8" w:rsidRDefault="00D40DF8" w:rsidP="00B34120">
      <w:pPr>
        <w:pStyle w:val="22"/>
      </w:pPr>
      <w:r>
        <w:rPr>
          <w:rFonts w:hint="eastAsia"/>
        </w:rPr>
        <w:t>UART parity enumeration.</w:t>
      </w:r>
    </w:p>
    <w:p w:rsidR="00D40DF8" w:rsidRPr="00D40DF8" w:rsidRDefault="00D40DF8" w:rsidP="00D40DF8">
      <w:pPr>
        <w:pStyle w:val="BodyText10"/>
      </w:pPr>
    </w:p>
    <w:p w:rsidR="004A7BE6" w:rsidRDefault="00D40DF8" w:rsidP="00D40DF8">
      <w:pPr>
        <w:pStyle w:val="3"/>
      </w:pPr>
      <w:bookmarkStart w:id="70" w:name="_Toc477870922"/>
      <w:r>
        <w:rPr>
          <w:rFonts w:hint="eastAsia"/>
        </w:rPr>
        <w:t>UART_STOP_BIT_E</w:t>
      </w:r>
      <w:bookmarkEnd w:id="70"/>
    </w:p>
    <w:p w:rsidR="00D40DF8" w:rsidRDefault="00D40DF8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D40DF8" w:rsidTr="00B34120">
        <w:tc>
          <w:tcPr>
            <w:tcW w:w="9912" w:type="dxa"/>
          </w:tcPr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>enum tagUART_STOP_BIT_E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>{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ab/>
              <w:t>eSTOP_BIT_1 = 0x0,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ab/>
              <w:t>eSTOP_BIT_2 = 0x4,</w:t>
            </w:r>
          </w:p>
          <w:p w:rsid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D40DF8" w:rsidRDefault="00D40DF8" w:rsidP="00D40DF8">
      <w:pPr>
        <w:pStyle w:val="12"/>
        <w:ind w:leftChars="0" w:left="0" w:firstLine="195"/>
      </w:pPr>
    </w:p>
    <w:p w:rsidR="00B34120" w:rsidRDefault="00D40DF8" w:rsidP="00B3412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40DF8" w:rsidRDefault="00D40DF8" w:rsidP="00B34120">
      <w:pPr>
        <w:pStyle w:val="22"/>
      </w:pPr>
      <w:r>
        <w:rPr>
          <w:rFonts w:hint="eastAsia"/>
        </w:rPr>
        <w:t>UART stop bit enumeration.</w:t>
      </w:r>
    </w:p>
    <w:p w:rsidR="00D40DF8" w:rsidRDefault="00D40DF8" w:rsidP="00D40DF8">
      <w:pPr>
        <w:pStyle w:val="12"/>
        <w:ind w:leftChars="0" w:left="0" w:firstLine="195"/>
      </w:pPr>
    </w:p>
    <w:p w:rsidR="00D40DF8" w:rsidRPr="00D40DF8" w:rsidRDefault="00D40DF8" w:rsidP="00D40DF8">
      <w:pPr>
        <w:pStyle w:val="3"/>
      </w:pPr>
      <w:bookmarkStart w:id="71" w:name="_Toc477870923"/>
      <w:r>
        <w:rPr>
          <w:rFonts w:hint="eastAsia"/>
        </w:rPr>
        <w:t>DMA_</w:t>
      </w:r>
      <w:r w:rsidR="00804A83">
        <w:rPr>
          <w:rFonts w:hint="eastAsia"/>
        </w:rPr>
        <w:t>EVENT_</w:t>
      </w:r>
      <w:r>
        <w:rPr>
          <w:rFonts w:hint="eastAsia"/>
        </w:rPr>
        <w:t>RESULT_E</w:t>
      </w:r>
      <w:bookmarkEnd w:id="71"/>
    </w:p>
    <w:p w:rsidR="00D40DF8" w:rsidRDefault="00D40DF8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D40DF8" w:rsidTr="00B34120">
        <w:tc>
          <w:tcPr>
            <w:tcW w:w="9912" w:type="dxa"/>
          </w:tcPr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>enum tagDMA_</w:t>
            </w:r>
            <w:r w:rsidR="00804A83">
              <w:rPr>
                <w:rFonts w:asciiTheme="minorHAnsi" w:eastAsiaTheme="minorHAnsi" w:hAnsiTheme="minorHAnsi" w:hint="eastAsia"/>
              </w:rPr>
              <w:t>EVENT_</w:t>
            </w:r>
            <w:r w:rsidRPr="00D40DF8">
              <w:rPr>
                <w:rFonts w:asciiTheme="minorHAnsi" w:eastAsiaTheme="minorHAnsi" w:hAnsiTheme="minorHAnsi"/>
              </w:rPr>
              <w:t>RESULT_E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>{</w:t>
            </w:r>
          </w:p>
          <w:p w:rsidR="00D40DF8" w:rsidRP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ab/>
              <w:t>eDMA_</w:t>
            </w:r>
            <w:r w:rsidR="00804A83">
              <w:rPr>
                <w:rFonts w:asciiTheme="minorHAnsi" w:eastAsiaTheme="minorHAnsi" w:hAnsiTheme="minorHAnsi" w:hint="eastAsia"/>
              </w:rPr>
              <w:t>EVENT</w:t>
            </w:r>
            <w:r w:rsidRPr="00D40DF8">
              <w:rPr>
                <w:rFonts w:asciiTheme="minorHAnsi" w:eastAsiaTheme="minorHAnsi" w:hAnsiTheme="minorHAnsi"/>
              </w:rPr>
              <w:t xml:space="preserve">_DONE = 0, </w:t>
            </w:r>
          </w:p>
          <w:p w:rsidR="00D40DF8" w:rsidRPr="00D40DF8" w:rsidRDefault="00E02C37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  <w:t>eDMA_</w:t>
            </w:r>
            <w:r w:rsidR="00804A83">
              <w:rPr>
                <w:rFonts w:asciiTheme="minorHAnsi" w:eastAsiaTheme="minorHAnsi" w:hAnsiTheme="minorHAnsi" w:hint="eastAsia"/>
              </w:rPr>
              <w:t>EVENT</w:t>
            </w:r>
            <w:r w:rsidR="00D40DF8" w:rsidRPr="00D40DF8">
              <w:rPr>
                <w:rFonts w:asciiTheme="minorHAnsi" w:eastAsiaTheme="minorHAnsi" w:hAnsiTheme="minorHAnsi"/>
              </w:rPr>
              <w:t>_ABORT,</w:t>
            </w:r>
          </w:p>
          <w:p w:rsidR="00D40DF8" w:rsidRPr="00D40DF8" w:rsidRDefault="00E02C37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  <w:t>eDMA_</w:t>
            </w:r>
            <w:r w:rsidR="00804A83">
              <w:rPr>
                <w:rFonts w:asciiTheme="minorHAnsi" w:eastAsiaTheme="minorHAnsi" w:hAnsiTheme="minorHAnsi" w:hint="eastAsia"/>
              </w:rPr>
              <w:t>EVENT</w:t>
            </w:r>
            <w:r w:rsidR="00D40DF8" w:rsidRPr="00D40DF8">
              <w:rPr>
                <w:rFonts w:asciiTheme="minorHAnsi" w:eastAsiaTheme="minorHAnsi" w:hAnsiTheme="minorHAnsi"/>
              </w:rPr>
              <w:t>_ERROR,</w:t>
            </w:r>
          </w:p>
          <w:p w:rsidR="00D40DF8" w:rsidRDefault="00D40DF8" w:rsidP="00D40DF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0DF8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D40DF8" w:rsidRDefault="00D40DF8" w:rsidP="00D40DF8">
      <w:pPr>
        <w:pStyle w:val="BodyText10"/>
      </w:pPr>
    </w:p>
    <w:p w:rsidR="00B34120" w:rsidRDefault="00D40DF8" w:rsidP="00B34120">
      <w:pPr>
        <w:pStyle w:val="31"/>
      </w:pPr>
      <w:r>
        <w:rPr>
          <w:rFonts w:hint="eastAsia"/>
        </w:rPr>
        <w:lastRenderedPageBreak/>
        <w:t>[</w:t>
      </w:r>
      <w:r w:rsidRPr="009F79D9">
        <w:rPr>
          <w:rFonts w:hint="eastAsia"/>
        </w:rPr>
        <w:t xml:space="preserve">Description] </w:t>
      </w:r>
    </w:p>
    <w:p w:rsidR="00D40DF8" w:rsidRDefault="00D40DF8" w:rsidP="00B34120">
      <w:pPr>
        <w:pStyle w:val="22"/>
      </w:pPr>
      <w:r>
        <w:rPr>
          <w:rFonts w:hint="eastAsia"/>
        </w:rPr>
        <w:t>DMA event result enumeration.</w:t>
      </w:r>
    </w:p>
    <w:p w:rsidR="00510B7F" w:rsidRDefault="00510B7F" w:rsidP="00D40DF8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510B7F" w:rsidRDefault="00510B7F" w:rsidP="00B34120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510B7F" w:rsidTr="00B34120">
        <w:tc>
          <w:tcPr>
            <w:tcW w:w="2977" w:type="dxa"/>
            <w:shd w:val="clear" w:color="auto" w:fill="D9D9D9" w:themeFill="background1" w:themeFillShade="D9"/>
          </w:tcPr>
          <w:p w:rsidR="00510B7F" w:rsidRDefault="00510B7F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510B7F" w:rsidRDefault="00510B7F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510B7F" w:rsidTr="00B34120">
        <w:tc>
          <w:tcPr>
            <w:tcW w:w="2977" w:type="dxa"/>
          </w:tcPr>
          <w:p w:rsidR="00510B7F" w:rsidRDefault="00510B7F" w:rsidP="00804A83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eDMA_</w:t>
            </w:r>
            <w:r w:rsidR="00804A83">
              <w:rPr>
                <w:rFonts w:asciiTheme="minorHAnsi" w:eastAsiaTheme="minorHAnsi" w:hAnsiTheme="minorHAnsi" w:hint="eastAsia"/>
              </w:rPr>
              <w:t>EVENT</w:t>
            </w:r>
            <w:r>
              <w:rPr>
                <w:rFonts w:asciiTheme="minorHAnsi" w:eastAsiaTheme="minorHAnsi" w:hAnsiTheme="minorHAnsi" w:hint="eastAsia"/>
              </w:rPr>
              <w:t>_DONE</w:t>
            </w:r>
          </w:p>
        </w:tc>
        <w:tc>
          <w:tcPr>
            <w:tcW w:w="6949" w:type="dxa"/>
          </w:tcPr>
          <w:p w:rsidR="00510B7F" w:rsidRDefault="00510B7F" w:rsidP="00AD373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>
              <w:rPr>
                <w:rFonts w:asciiTheme="minorHAnsi" w:eastAsiaTheme="minorHAnsi" w:hAnsiTheme="minorHAnsi" w:hint="eastAsia"/>
              </w:rPr>
              <w:t xml:space="preserve">MA </w:t>
            </w:r>
            <w:r w:rsidR="00AD3735">
              <w:rPr>
                <w:rFonts w:asciiTheme="minorHAnsi" w:eastAsiaTheme="minorHAnsi" w:hAnsiTheme="minorHAnsi" w:hint="eastAsia"/>
              </w:rPr>
              <w:t>완료</w:t>
            </w:r>
            <w:r w:rsidR="00D7568B">
              <w:rPr>
                <w:rFonts w:asciiTheme="minorHAnsi" w:eastAsiaTheme="minorHAnsi" w:hAnsiTheme="minorHAnsi" w:hint="eastAsia"/>
              </w:rPr>
              <w:t xml:space="preserve"> 이벤트</w:t>
            </w:r>
          </w:p>
        </w:tc>
      </w:tr>
      <w:tr w:rsidR="00510B7F" w:rsidTr="00B34120">
        <w:tc>
          <w:tcPr>
            <w:tcW w:w="2977" w:type="dxa"/>
          </w:tcPr>
          <w:p w:rsidR="00510B7F" w:rsidRDefault="00510B7F" w:rsidP="00804A83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 w:rsidR="00E02C37">
              <w:rPr>
                <w:rFonts w:asciiTheme="minorHAnsi" w:eastAsiaTheme="minorHAnsi" w:hAnsiTheme="minorHAnsi" w:hint="eastAsia"/>
              </w:rPr>
              <w:t>DMA_</w:t>
            </w:r>
            <w:r w:rsidR="00804A83">
              <w:rPr>
                <w:rFonts w:asciiTheme="minorHAnsi" w:eastAsiaTheme="minorHAnsi" w:hAnsiTheme="minorHAnsi" w:hint="eastAsia"/>
              </w:rPr>
              <w:t>EVENT</w:t>
            </w:r>
            <w:r>
              <w:rPr>
                <w:rFonts w:asciiTheme="minorHAnsi" w:eastAsiaTheme="minorHAnsi" w:hAnsiTheme="minorHAnsi" w:hint="eastAsia"/>
              </w:rPr>
              <w:t>_ABORT</w:t>
            </w:r>
          </w:p>
        </w:tc>
        <w:tc>
          <w:tcPr>
            <w:tcW w:w="6949" w:type="dxa"/>
          </w:tcPr>
          <w:p w:rsidR="00510B7F" w:rsidRDefault="00510B7F" w:rsidP="00AD373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>
              <w:rPr>
                <w:rFonts w:asciiTheme="minorHAnsi" w:eastAsiaTheme="minorHAnsi" w:hAnsiTheme="minorHAnsi" w:hint="eastAsia"/>
              </w:rPr>
              <w:t xml:space="preserve">MA </w:t>
            </w:r>
            <w:r w:rsidR="00AD3735">
              <w:rPr>
                <w:rFonts w:asciiTheme="minorHAnsi" w:eastAsiaTheme="minorHAnsi" w:hAnsiTheme="minorHAnsi" w:hint="eastAsia"/>
              </w:rPr>
              <w:t>취소</w:t>
            </w:r>
            <w:r w:rsidR="00D7568B">
              <w:rPr>
                <w:rFonts w:asciiTheme="minorHAnsi" w:eastAsiaTheme="minorHAnsi" w:hAnsiTheme="minorHAnsi" w:hint="eastAsia"/>
              </w:rPr>
              <w:t xml:space="preserve"> 이벤트</w:t>
            </w:r>
          </w:p>
        </w:tc>
      </w:tr>
      <w:tr w:rsidR="00510B7F" w:rsidTr="00B34120">
        <w:tc>
          <w:tcPr>
            <w:tcW w:w="2977" w:type="dxa"/>
          </w:tcPr>
          <w:p w:rsidR="00510B7F" w:rsidRDefault="00510B7F" w:rsidP="00804A83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 w:rsidR="00E02C37">
              <w:rPr>
                <w:rFonts w:asciiTheme="minorHAnsi" w:eastAsiaTheme="minorHAnsi" w:hAnsiTheme="minorHAnsi" w:hint="eastAsia"/>
              </w:rPr>
              <w:t>DMA_</w:t>
            </w:r>
            <w:r w:rsidR="00804A83">
              <w:rPr>
                <w:rFonts w:asciiTheme="minorHAnsi" w:eastAsiaTheme="minorHAnsi" w:hAnsiTheme="minorHAnsi" w:hint="eastAsia"/>
              </w:rPr>
              <w:t>EVENT</w:t>
            </w:r>
            <w:r>
              <w:rPr>
                <w:rFonts w:asciiTheme="minorHAnsi" w:eastAsiaTheme="minorHAnsi" w:hAnsiTheme="minorHAnsi" w:hint="eastAsia"/>
              </w:rPr>
              <w:t>_ERROR</w:t>
            </w:r>
          </w:p>
        </w:tc>
        <w:tc>
          <w:tcPr>
            <w:tcW w:w="6949" w:type="dxa"/>
          </w:tcPr>
          <w:p w:rsidR="00510B7F" w:rsidRDefault="00AD3735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DMA 오류</w:t>
            </w:r>
            <w:r w:rsidR="00D7568B">
              <w:rPr>
                <w:rFonts w:asciiTheme="minorHAnsi" w:eastAsiaTheme="minorHAnsi" w:hAnsiTheme="minorHAnsi" w:hint="eastAsia"/>
              </w:rPr>
              <w:t xml:space="preserve"> 이벤트</w:t>
            </w:r>
          </w:p>
        </w:tc>
      </w:tr>
    </w:tbl>
    <w:p w:rsidR="00D40DF8" w:rsidRDefault="00D40DF8" w:rsidP="00D40DF8">
      <w:pPr>
        <w:pStyle w:val="BodyText10"/>
      </w:pPr>
    </w:p>
    <w:p w:rsidR="00C32B50" w:rsidRDefault="00C32B50" w:rsidP="00C32B50">
      <w:pPr>
        <w:pStyle w:val="3"/>
      </w:pPr>
      <w:bookmarkStart w:id="72" w:name="_Toc477870924"/>
      <w:r w:rsidRPr="00C32B50">
        <w:t>SYSDMA_CALLBACK</w:t>
      </w:r>
      <w:bookmarkEnd w:id="72"/>
    </w:p>
    <w:p w:rsidR="00C32B50" w:rsidRDefault="00C32B50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C32B50" w:rsidTr="00B34120">
        <w:tc>
          <w:tcPr>
            <w:tcW w:w="9912" w:type="dxa"/>
          </w:tcPr>
          <w:p w:rsidR="00C32B50" w:rsidRDefault="00F4712E" w:rsidP="00237C7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t</w:t>
            </w:r>
            <w:r w:rsidR="00C32B50">
              <w:rPr>
                <w:rFonts w:asciiTheme="minorHAnsi" w:eastAsiaTheme="minorHAnsi" w:hAnsiTheme="minorHAnsi" w:hint="eastAsia"/>
              </w:rPr>
              <w:t>ypedef void (*SYSDMA_CALLBACK)(uint8 ch, uint32 event)</w:t>
            </w:r>
          </w:p>
        </w:tc>
      </w:tr>
    </w:tbl>
    <w:p w:rsidR="00C32B50" w:rsidRDefault="00C32B50" w:rsidP="00C32B50">
      <w:pPr>
        <w:pStyle w:val="BodyText10"/>
      </w:pPr>
    </w:p>
    <w:p w:rsidR="00510B7F" w:rsidRDefault="00510B7F" w:rsidP="00B34120">
      <w:pPr>
        <w:pStyle w:val="31"/>
      </w:pPr>
      <w:r>
        <w:rPr>
          <w:rFonts w:hint="eastAsia"/>
        </w:rPr>
        <w:t>[Description]</w:t>
      </w:r>
    </w:p>
    <w:p w:rsidR="00510B7F" w:rsidRDefault="00510B7F" w:rsidP="00B34120">
      <w:pPr>
        <w:pStyle w:val="22"/>
      </w:pPr>
      <w:r>
        <w:rPr>
          <w:rFonts w:hint="eastAsia"/>
        </w:rPr>
        <w:t>DMA 결과를 받을 수 있는 callback 함수</w:t>
      </w:r>
    </w:p>
    <w:p w:rsidR="00AD3735" w:rsidRDefault="00AD3735" w:rsidP="00510B7F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AD3735" w:rsidRDefault="00AD3735" w:rsidP="00B34120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AD3735" w:rsidTr="00B34120">
        <w:tc>
          <w:tcPr>
            <w:tcW w:w="2977" w:type="dxa"/>
            <w:shd w:val="clear" w:color="auto" w:fill="D9D9D9" w:themeFill="background1" w:themeFillShade="D9"/>
          </w:tcPr>
          <w:p w:rsidR="00AD3735" w:rsidRDefault="00AD3735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AD3735" w:rsidRDefault="00AD3735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AD3735" w:rsidTr="00B34120">
        <w:tc>
          <w:tcPr>
            <w:tcW w:w="2977" w:type="dxa"/>
          </w:tcPr>
          <w:p w:rsidR="00AD3735" w:rsidRDefault="00F4712E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</w:t>
            </w:r>
            <w:r w:rsidR="00AD3735">
              <w:rPr>
                <w:rFonts w:asciiTheme="minorHAnsi" w:eastAsiaTheme="minorHAnsi" w:hAnsiTheme="minorHAnsi" w:hint="eastAsia"/>
              </w:rPr>
              <w:t>h</w:t>
            </w:r>
          </w:p>
        </w:tc>
        <w:tc>
          <w:tcPr>
            <w:tcW w:w="6949" w:type="dxa"/>
          </w:tcPr>
          <w:p w:rsidR="00AD3735" w:rsidRDefault="00AD3735" w:rsidP="00AD373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>
              <w:rPr>
                <w:rFonts w:asciiTheme="minorHAnsi" w:eastAsiaTheme="minorHAnsi" w:hAnsiTheme="minorHAnsi" w:hint="eastAsia"/>
              </w:rPr>
              <w:t>MA</w:t>
            </w:r>
            <w:r w:rsidR="00485336">
              <w:rPr>
                <w:rFonts w:asciiTheme="minorHAnsi" w:eastAsiaTheme="minorHAnsi" w:hAnsiTheme="minorHAnsi" w:hint="eastAsia"/>
              </w:rPr>
              <w:t>를</w:t>
            </w:r>
            <w:r>
              <w:rPr>
                <w:rFonts w:asciiTheme="minorHAnsi" w:eastAsiaTheme="minorHAnsi" w:hAnsiTheme="minorHAnsi" w:hint="eastAsia"/>
              </w:rPr>
              <w:t xml:space="preserve"> 수행한 channel</w:t>
            </w:r>
          </w:p>
        </w:tc>
      </w:tr>
      <w:tr w:rsidR="00AD3735" w:rsidTr="00B34120">
        <w:tc>
          <w:tcPr>
            <w:tcW w:w="2977" w:type="dxa"/>
          </w:tcPr>
          <w:p w:rsidR="00AD3735" w:rsidRDefault="00AD3735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event</w:t>
            </w:r>
          </w:p>
        </w:tc>
        <w:tc>
          <w:tcPr>
            <w:tcW w:w="6949" w:type="dxa"/>
          </w:tcPr>
          <w:p w:rsidR="00AD3735" w:rsidRDefault="00E02C37" w:rsidP="00E02C3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</w:t>
            </w:r>
            <w:r w:rsidR="00AD3735">
              <w:rPr>
                <w:rFonts w:asciiTheme="minorHAnsi" w:eastAsiaTheme="minorHAnsi" w:hAnsiTheme="minorHAnsi" w:hint="eastAsia"/>
              </w:rPr>
              <w:t>num DMA_</w:t>
            </w:r>
            <w:r w:rsidR="00F4712E">
              <w:rPr>
                <w:rFonts w:asciiTheme="minorHAnsi" w:eastAsiaTheme="minorHAnsi" w:hAnsiTheme="minorHAnsi" w:hint="eastAsia"/>
              </w:rPr>
              <w:t>EVENT_</w:t>
            </w:r>
            <w:r w:rsidR="00AD3735">
              <w:rPr>
                <w:rFonts w:asciiTheme="minorHAnsi" w:eastAsiaTheme="minorHAnsi" w:hAnsiTheme="minorHAnsi" w:hint="eastAsia"/>
              </w:rPr>
              <w:t>RESULT_E</w:t>
            </w:r>
          </w:p>
        </w:tc>
      </w:tr>
    </w:tbl>
    <w:p w:rsidR="00C32B50" w:rsidRPr="00AD3735" w:rsidRDefault="00C32B50" w:rsidP="00C32B50">
      <w:pPr>
        <w:pStyle w:val="BodyText10"/>
      </w:pPr>
    </w:p>
    <w:p w:rsidR="00757C78" w:rsidRDefault="00757C78" w:rsidP="00757C78">
      <w:pPr>
        <w:pStyle w:val="20"/>
      </w:pPr>
      <w:bookmarkStart w:id="73" w:name="_Toc477870925"/>
      <w:r>
        <w:rPr>
          <w:rFonts w:hint="eastAsia"/>
        </w:rPr>
        <w:t>API</w:t>
      </w:r>
      <w:bookmarkEnd w:id="73"/>
    </w:p>
    <w:p w:rsidR="00757C78" w:rsidRDefault="00757C78" w:rsidP="008E490E">
      <w:pPr>
        <w:pStyle w:val="3"/>
      </w:pPr>
      <w:bookmarkStart w:id="74" w:name="_Toc477870926"/>
      <w:r>
        <w:rPr>
          <w:rFonts w:hint="eastAsia"/>
        </w:rPr>
        <w:t>SYSAPI</w:t>
      </w:r>
      <w:r w:rsidR="008E490E">
        <w:rPr>
          <w:rFonts w:hint="eastAsia"/>
        </w:rPr>
        <w:t>_initialize</w:t>
      </w:r>
      <w:bookmarkEnd w:id="74"/>
    </w:p>
    <w:p w:rsidR="008E490E" w:rsidRDefault="008E490E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8E490E" w:rsidTr="00B34120">
        <w:tc>
          <w:tcPr>
            <w:tcW w:w="9912" w:type="dxa"/>
          </w:tcPr>
          <w:p w:rsidR="008E490E" w:rsidRDefault="008E490E" w:rsidP="008E490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</w:t>
            </w:r>
            <w:r>
              <w:rPr>
                <w:rFonts w:asciiTheme="minorHAnsi" w:eastAsiaTheme="minorHAnsi" w:hAnsiTheme="minorHAnsi" w:hint="eastAsia"/>
              </w:rPr>
              <w:t>32</w:t>
            </w:r>
            <w:r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SYSAPI</w:t>
            </w:r>
            <w:r w:rsidRPr="00807859">
              <w:rPr>
                <w:rFonts w:asciiTheme="minorHAnsi" w:eastAsiaTheme="minorHAnsi" w:hAnsiTheme="minorHAnsi"/>
              </w:rPr>
              <w:t>_initialize(</w:t>
            </w:r>
            <w:r>
              <w:rPr>
                <w:rFonts w:asciiTheme="minorHAnsi" w:eastAsiaTheme="minorHAnsi" w:hAnsiTheme="minorHAnsi" w:hint="eastAsia"/>
              </w:rPr>
              <w:t>void</w:t>
            </w:r>
            <w:r w:rsidRPr="00807859">
              <w:rPr>
                <w:rFonts w:asciiTheme="minorHAnsi" w:eastAsiaTheme="minorHAnsi" w:hAnsiTheme="minorHAnsi"/>
              </w:rPr>
              <w:t>);</w:t>
            </w:r>
          </w:p>
        </w:tc>
      </w:tr>
    </w:tbl>
    <w:p w:rsidR="008E490E" w:rsidRPr="008E490E" w:rsidRDefault="008E490E" w:rsidP="008E490E">
      <w:pPr>
        <w:pStyle w:val="12"/>
        <w:ind w:leftChars="0" w:left="0"/>
        <w:rPr>
          <w:rFonts w:asciiTheme="minorHAnsi" w:eastAsiaTheme="minorHAnsi" w:hAnsiTheme="minorHAnsi"/>
        </w:rPr>
      </w:pPr>
    </w:p>
    <w:p w:rsidR="00B34120" w:rsidRDefault="008E490E" w:rsidP="00B34120">
      <w:pPr>
        <w:pStyle w:val="31"/>
      </w:pPr>
      <w:r w:rsidRPr="000B1B62">
        <w:rPr>
          <w:rFonts w:hint="eastAsia"/>
        </w:rPr>
        <w:t xml:space="preserve">[Description] </w:t>
      </w:r>
    </w:p>
    <w:p w:rsidR="008E490E" w:rsidRPr="000B1B62" w:rsidRDefault="00B34120" w:rsidP="00B34120">
      <w:pPr>
        <w:pStyle w:val="22"/>
      </w:pPr>
      <w:r>
        <w:rPr>
          <w:rFonts w:hint="eastAsia"/>
        </w:rPr>
        <w:t>S</w:t>
      </w:r>
      <w:r w:rsidR="008E490E" w:rsidRPr="000B1B62">
        <w:rPr>
          <w:rFonts w:hint="eastAsia"/>
        </w:rPr>
        <w:t>ystem 초기화</w:t>
      </w:r>
    </w:p>
    <w:p w:rsidR="008E490E" w:rsidRDefault="008E490E" w:rsidP="008E490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0B1B62" w:rsidRDefault="008E490E" w:rsidP="00B34120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p w:rsidR="008E490E" w:rsidRDefault="000B1B62" w:rsidP="000B1B62">
      <w:pPr>
        <w:pStyle w:val="12"/>
        <w:ind w:leftChars="0" w:left="0" w:firstLine="195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 </w:t>
      </w:r>
    </w:p>
    <w:p w:rsidR="008E490E" w:rsidRDefault="008E490E" w:rsidP="00B34120">
      <w:pPr>
        <w:pStyle w:val="31"/>
      </w:pPr>
      <w:r>
        <w:t>[Return]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814012" w:rsidTr="00814012">
        <w:tc>
          <w:tcPr>
            <w:tcW w:w="2977" w:type="dxa"/>
            <w:shd w:val="clear" w:color="auto" w:fill="D9D9D9" w:themeFill="background1" w:themeFillShade="D9"/>
          </w:tcPr>
          <w:p w:rsidR="00814012" w:rsidRDefault="00814012" w:rsidP="008140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Value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814012" w:rsidRDefault="00814012" w:rsidP="008140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>eSUCCESS</w:t>
            </w: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</w:p>
        </w:tc>
      </w:tr>
    </w:tbl>
    <w:p w:rsidR="000B1B62" w:rsidRDefault="000B1B62" w:rsidP="00814012">
      <w:pPr>
        <w:pStyle w:val="31"/>
      </w:pPr>
    </w:p>
    <w:p w:rsidR="000B1B62" w:rsidRDefault="000B1B62" w:rsidP="000B1B62">
      <w:pPr>
        <w:pStyle w:val="3"/>
      </w:pPr>
      <w:bookmarkStart w:id="75" w:name="_Toc477870927"/>
      <w:r>
        <w:rPr>
          <w:rFonts w:hint="eastAsia"/>
        </w:rPr>
        <w:t>SYSAPI_UART_initialize</w:t>
      </w:r>
      <w:bookmarkEnd w:id="75"/>
    </w:p>
    <w:p w:rsidR="000B1B62" w:rsidRDefault="000B1B62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0B1B62" w:rsidTr="00B34120">
        <w:tc>
          <w:tcPr>
            <w:tcW w:w="9912" w:type="dxa"/>
          </w:tcPr>
          <w:p w:rsidR="000B1B62" w:rsidRDefault="000B1B62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</w:t>
            </w:r>
            <w:r>
              <w:rPr>
                <w:rFonts w:asciiTheme="minorHAnsi" w:eastAsiaTheme="minorHAnsi" w:hAnsiTheme="minorHAnsi" w:hint="eastAsia"/>
              </w:rPr>
              <w:t>32</w:t>
            </w:r>
            <w:r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SYSAPI</w:t>
            </w:r>
            <w:r w:rsidRPr="00807859">
              <w:rPr>
                <w:rFonts w:asciiTheme="minorHAnsi" w:eastAsiaTheme="minorHAnsi" w:hAnsiTheme="minorHAnsi"/>
              </w:rPr>
              <w:t>_</w:t>
            </w:r>
            <w:r>
              <w:rPr>
                <w:rFonts w:asciiTheme="minorHAnsi" w:eastAsiaTheme="minorHAnsi" w:hAnsiTheme="minorHAnsi" w:hint="eastAsia"/>
              </w:rPr>
              <w:t>UART_</w:t>
            </w:r>
            <w:r w:rsidRPr="00807859">
              <w:rPr>
                <w:rFonts w:asciiTheme="minorHAnsi" w:eastAsiaTheme="minorHAnsi" w:hAnsiTheme="minorHAnsi"/>
              </w:rPr>
              <w:t>initialize(</w:t>
            </w:r>
            <w:r w:rsidRPr="000B1B62">
              <w:rPr>
                <w:rFonts w:asciiTheme="minorHAnsi" w:eastAsiaTheme="minorHAnsi" w:hAnsiTheme="minorHAnsi"/>
              </w:rPr>
              <w:t>uint8 IN ch, int32 IN baudRate, int32 IN dataBit, int32 IN stopBit, int32 IN parity</w:t>
            </w:r>
            <w:r w:rsidRPr="00807859">
              <w:rPr>
                <w:rFonts w:asciiTheme="minorHAnsi" w:eastAsiaTheme="minorHAnsi" w:hAnsiTheme="minorHAnsi"/>
              </w:rPr>
              <w:t>);</w:t>
            </w:r>
          </w:p>
        </w:tc>
      </w:tr>
    </w:tbl>
    <w:p w:rsidR="000B1B62" w:rsidRPr="008E490E" w:rsidRDefault="000B1B62" w:rsidP="000B1B62">
      <w:pPr>
        <w:pStyle w:val="12"/>
        <w:ind w:leftChars="0" w:left="0"/>
        <w:rPr>
          <w:rFonts w:asciiTheme="minorHAnsi" w:eastAsiaTheme="minorHAnsi" w:hAnsiTheme="minorHAnsi"/>
        </w:rPr>
      </w:pPr>
    </w:p>
    <w:p w:rsidR="000B1B62" w:rsidRDefault="000B1B62" w:rsidP="00B34120">
      <w:pPr>
        <w:pStyle w:val="31"/>
      </w:pPr>
      <w:r w:rsidRPr="000B1B62">
        <w:rPr>
          <w:rFonts w:hint="eastAsia"/>
        </w:rPr>
        <w:t>[Description]</w:t>
      </w:r>
    </w:p>
    <w:p w:rsidR="000B1B62" w:rsidRPr="000B1B62" w:rsidRDefault="000B1B62" w:rsidP="00B34120">
      <w:pPr>
        <w:pStyle w:val="22"/>
      </w:pPr>
      <w:r>
        <w:rPr>
          <w:rFonts w:hint="eastAsia"/>
        </w:rPr>
        <w:t>UART</w:t>
      </w:r>
      <w:r w:rsidRPr="000B1B62">
        <w:rPr>
          <w:rFonts w:hint="eastAsia"/>
        </w:rPr>
        <w:t xml:space="preserve"> 초기화</w:t>
      </w:r>
      <w:r w:rsidR="00485336">
        <w:rPr>
          <w:rFonts w:hint="eastAsia"/>
        </w:rPr>
        <w:t>.</w:t>
      </w:r>
    </w:p>
    <w:p w:rsidR="000B1B62" w:rsidRDefault="000B1B62" w:rsidP="000B1B6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0B1B62" w:rsidRDefault="000B1B62" w:rsidP="00B34120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0B1B62" w:rsidTr="00B34120">
        <w:tc>
          <w:tcPr>
            <w:tcW w:w="2977" w:type="dxa"/>
            <w:shd w:val="clear" w:color="auto" w:fill="D9D9D9" w:themeFill="background1" w:themeFillShade="D9"/>
          </w:tcPr>
          <w:p w:rsidR="000B1B62" w:rsidRDefault="000B1B62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0B1B62" w:rsidRDefault="000B1B62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0B1B62" w:rsidTr="00B34120">
        <w:tc>
          <w:tcPr>
            <w:tcW w:w="2977" w:type="dxa"/>
          </w:tcPr>
          <w:p w:rsidR="000B1B62" w:rsidRDefault="000B1B62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channel</w:t>
            </w:r>
          </w:p>
        </w:tc>
        <w:tc>
          <w:tcPr>
            <w:tcW w:w="6949" w:type="dxa"/>
          </w:tcPr>
          <w:p w:rsidR="000B1B62" w:rsidRDefault="000B1B62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UART channel</w:t>
            </w:r>
          </w:p>
        </w:tc>
      </w:tr>
      <w:tr w:rsidR="000B1B62" w:rsidTr="00B34120">
        <w:tc>
          <w:tcPr>
            <w:tcW w:w="2977" w:type="dxa"/>
          </w:tcPr>
          <w:p w:rsidR="000B1B62" w:rsidRDefault="000B1B62" w:rsidP="000B1B6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baudRate</w:t>
            </w:r>
          </w:p>
        </w:tc>
        <w:tc>
          <w:tcPr>
            <w:tcW w:w="6949" w:type="dxa"/>
          </w:tcPr>
          <w:p w:rsidR="000B1B62" w:rsidRDefault="000B1B62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Baud rate</w:t>
            </w:r>
          </w:p>
        </w:tc>
      </w:tr>
      <w:tr w:rsidR="000B1B62" w:rsidTr="00B34120">
        <w:tc>
          <w:tcPr>
            <w:tcW w:w="2977" w:type="dxa"/>
          </w:tcPr>
          <w:p w:rsidR="000B1B62" w:rsidRDefault="000B1B62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dataBit</w:t>
            </w:r>
          </w:p>
        </w:tc>
        <w:tc>
          <w:tcPr>
            <w:tcW w:w="6949" w:type="dxa"/>
          </w:tcPr>
          <w:p w:rsidR="000B1B62" w:rsidRDefault="000B1B62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Data bit</w:t>
            </w:r>
          </w:p>
        </w:tc>
      </w:tr>
      <w:tr w:rsidR="000B1B62" w:rsidTr="00B34120">
        <w:tc>
          <w:tcPr>
            <w:tcW w:w="2977" w:type="dxa"/>
          </w:tcPr>
          <w:p w:rsidR="000B1B62" w:rsidRDefault="000B1B62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stopBit</w:t>
            </w:r>
          </w:p>
        </w:tc>
        <w:tc>
          <w:tcPr>
            <w:tcW w:w="6949" w:type="dxa"/>
          </w:tcPr>
          <w:p w:rsidR="000B1B62" w:rsidRDefault="000B1B62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</w:t>
            </w:r>
            <w:r>
              <w:rPr>
                <w:rFonts w:asciiTheme="minorHAnsi" w:eastAsiaTheme="minorHAnsi" w:hAnsiTheme="minorHAnsi" w:hint="eastAsia"/>
              </w:rPr>
              <w:t>top bit</w:t>
            </w:r>
          </w:p>
        </w:tc>
      </w:tr>
      <w:tr w:rsidR="000B1B62" w:rsidTr="00B34120">
        <w:tc>
          <w:tcPr>
            <w:tcW w:w="2977" w:type="dxa"/>
          </w:tcPr>
          <w:p w:rsidR="000B1B62" w:rsidRDefault="000B1B62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parity</w:t>
            </w:r>
          </w:p>
        </w:tc>
        <w:tc>
          <w:tcPr>
            <w:tcW w:w="6949" w:type="dxa"/>
          </w:tcPr>
          <w:p w:rsidR="000B1B62" w:rsidRDefault="000B1B62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</w:t>
            </w:r>
            <w:r>
              <w:rPr>
                <w:rFonts w:asciiTheme="minorHAnsi" w:eastAsiaTheme="minorHAnsi" w:hAnsiTheme="minorHAnsi" w:hint="eastAsia"/>
              </w:rPr>
              <w:t>arity</w:t>
            </w:r>
          </w:p>
        </w:tc>
      </w:tr>
    </w:tbl>
    <w:p w:rsidR="000B1B62" w:rsidRDefault="000B1B62" w:rsidP="000B1B6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0B1B62" w:rsidRDefault="000B1B62" w:rsidP="00B34120">
      <w:pPr>
        <w:pStyle w:val="31"/>
      </w:pPr>
      <w:r>
        <w:t>[Return]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814012" w:rsidTr="00814012">
        <w:tc>
          <w:tcPr>
            <w:tcW w:w="2977" w:type="dxa"/>
            <w:shd w:val="clear" w:color="auto" w:fill="D9D9D9" w:themeFill="background1" w:themeFillShade="D9"/>
          </w:tcPr>
          <w:p w:rsidR="00814012" w:rsidRDefault="00814012" w:rsidP="008140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Value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814012" w:rsidRDefault="00814012" w:rsidP="008140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eSUCCESS</w:t>
            </w: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</w:p>
        </w:tc>
      </w:tr>
    </w:tbl>
    <w:p w:rsidR="000B1B62" w:rsidRDefault="000B1B62" w:rsidP="00814012">
      <w:pPr>
        <w:pStyle w:val="31"/>
      </w:pPr>
    </w:p>
    <w:p w:rsidR="000B1B62" w:rsidRDefault="000B1B62" w:rsidP="008E490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C32B50" w:rsidRDefault="00C32B50" w:rsidP="00C32B50">
      <w:pPr>
        <w:pStyle w:val="3"/>
      </w:pPr>
      <w:bookmarkStart w:id="76" w:name="_Toc477870928"/>
      <w:r>
        <w:rPr>
          <w:rFonts w:hint="eastAsia"/>
        </w:rPr>
        <w:t>SYSAPI_DMA_initialize</w:t>
      </w:r>
      <w:bookmarkEnd w:id="76"/>
    </w:p>
    <w:p w:rsidR="00C32B50" w:rsidRDefault="00C32B50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C32B50" w:rsidTr="00B34120">
        <w:tc>
          <w:tcPr>
            <w:tcW w:w="9912" w:type="dxa"/>
          </w:tcPr>
          <w:p w:rsidR="00C32B50" w:rsidRDefault="00E5792B" w:rsidP="00237C7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void</w:t>
            </w:r>
            <w:r w:rsidR="00C32B50" w:rsidRPr="00807859">
              <w:rPr>
                <w:rFonts w:asciiTheme="minorHAnsi" w:eastAsiaTheme="minorHAnsi" w:hAnsiTheme="minorHAnsi"/>
              </w:rPr>
              <w:t xml:space="preserve"> </w:t>
            </w:r>
            <w:r w:rsidR="00C32B50">
              <w:rPr>
                <w:rFonts w:asciiTheme="minorHAnsi" w:eastAsiaTheme="minorHAnsi" w:hAnsiTheme="minorHAnsi"/>
              </w:rPr>
              <w:t>APIENTRY</w:t>
            </w:r>
            <w:r w:rsidR="00C32B50" w:rsidRPr="00807859">
              <w:rPr>
                <w:rFonts w:asciiTheme="minorHAnsi" w:eastAsiaTheme="minorHAnsi" w:hAnsiTheme="minorHAnsi"/>
              </w:rPr>
              <w:t xml:space="preserve"> </w:t>
            </w:r>
            <w:r w:rsidR="00C32B50">
              <w:rPr>
                <w:rFonts w:asciiTheme="minorHAnsi" w:eastAsiaTheme="minorHAnsi" w:hAnsiTheme="minorHAnsi" w:hint="eastAsia"/>
              </w:rPr>
              <w:t>SYSAPI_DMA_</w:t>
            </w:r>
            <w:r w:rsidR="00C32B50" w:rsidRPr="00807859">
              <w:rPr>
                <w:rFonts w:asciiTheme="minorHAnsi" w:eastAsiaTheme="minorHAnsi" w:hAnsiTheme="minorHAnsi"/>
              </w:rPr>
              <w:t>initialize(</w:t>
            </w:r>
            <w:r w:rsidR="00C32B50">
              <w:rPr>
                <w:rFonts w:asciiTheme="minorHAnsi" w:eastAsiaTheme="minorHAnsi" w:hAnsiTheme="minorHAnsi" w:hint="eastAsia"/>
              </w:rPr>
              <w:t>SYSDMA_CALLBACK IN callback</w:t>
            </w:r>
            <w:r w:rsidR="00C32B50" w:rsidRPr="00807859">
              <w:rPr>
                <w:rFonts w:asciiTheme="minorHAnsi" w:eastAsiaTheme="minorHAnsi" w:hAnsiTheme="minorHAnsi"/>
              </w:rPr>
              <w:t>);</w:t>
            </w:r>
          </w:p>
        </w:tc>
      </w:tr>
    </w:tbl>
    <w:p w:rsidR="00C32B50" w:rsidRDefault="00C32B50" w:rsidP="00C32B50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C32B50" w:rsidRDefault="00C32B50" w:rsidP="00B34120">
      <w:pPr>
        <w:pStyle w:val="31"/>
      </w:pPr>
      <w:r w:rsidRPr="000B1B62">
        <w:rPr>
          <w:rFonts w:hint="eastAsia"/>
        </w:rPr>
        <w:t>[Description]</w:t>
      </w:r>
    </w:p>
    <w:p w:rsidR="00C32B50" w:rsidRPr="00485336" w:rsidRDefault="00C32B50" w:rsidP="00B34120">
      <w:pPr>
        <w:pStyle w:val="22"/>
      </w:pPr>
      <w:r>
        <w:rPr>
          <w:rFonts w:hint="eastAsia"/>
        </w:rPr>
        <w:t>DMA 초기화</w:t>
      </w:r>
      <w:r w:rsidR="00485336">
        <w:rPr>
          <w:rFonts w:hint="eastAsia"/>
        </w:rPr>
        <w:t xml:space="preserve">. </w:t>
      </w:r>
      <w:r w:rsidR="00346BC0">
        <w:rPr>
          <w:rFonts w:hint="eastAsia"/>
        </w:rPr>
        <w:t xml:space="preserve">DMA engine을 software reset 시키고, 이벤트를 받기 위한 callback 함수를 등록한다. </w:t>
      </w:r>
      <w:r w:rsidR="00485336">
        <w:rPr>
          <w:rFonts w:hint="eastAsia"/>
        </w:rPr>
        <w:t>등록한 callback함수를 통해 DMA 완료, 취소, 오류 이벤트를 받을 수 있다. 이벤트를 받지 않으려면 NULL 을 입력 한다.</w:t>
      </w:r>
    </w:p>
    <w:p w:rsidR="00C32B50" w:rsidRDefault="00C32B50" w:rsidP="00C32B50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C32B50" w:rsidRDefault="00C32B50" w:rsidP="00B34120">
      <w:pPr>
        <w:pStyle w:val="31"/>
      </w:pPr>
      <w:r>
        <w:lastRenderedPageBreak/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C32B50" w:rsidTr="00B34120">
        <w:tc>
          <w:tcPr>
            <w:tcW w:w="2977" w:type="dxa"/>
            <w:shd w:val="clear" w:color="auto" w:fill="D9D9D9" w:themeFill="background1" w:themeFillShade="D9"/>
          </w:tcPr>
          <w:p w:rsidR="00C32B50" w:rsidRDefault="00C32B50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C32B50" w:rsidRDefault="00C32B50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C32B50" w:rsidTr="00B34120">
        <w:tc>
          <w:tcPr>
            <w:tcW w:w="2977" w:type="dxa"/>
          </w:tcPr>
          <w:p w:rsidR="00C32B50" w:rsidRDefault="00C32B50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callback</w:t>
            </w:r>
          </w:p>
        </w:tc>
        <w:tc>
          <w:tcPr>
            <w:tcW w:w="6949" w:type="dxa"/>
          </w:tcPr>
          <w:p w:rsidR="00C32B50" w:rsidRDefault="00C32B50" w:rsidP="00C32B5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>
              <w:rPr>
                <w:rFonts w:asciiTheme="minorHAnsi" w:eastAsiaTheme="minorHAnsi" w:hAnsiTheme="minorHAnsi" w:hint="eastAsia"/>
              </w:rPr>
              <w:t>MA 결과를 받을 수 있는 callback 함수.</w:t>
            </w:r>
          </w:p>
        </w:tc>
      </w:tr>
    </w:tbl>
    <w:p w:rsidR="00E5792B" w:rsidRDefault="00E5792B" w:rsidP="00E579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5792B" w:rsidRDefault="00E5792B" w:rsidP="00B34120">
      <w:pPr>
        <w:pStyle w:val="31"/>
      </w:pPr>
      <w:r>
        <w:t>[Return]</w:t>
      </w:r>
    </w:p>
    <w:p w:rsidR="00C32B50" w:rsidRPr="008E490E" w:rsidRDefault="00C32B50" w:rsidP="00C32B50">
      <w:pPr>
        <w:pStyle w:val="12"/>
        <w:ind w:leftChars="0" w:left="0"/>
        <w:rPr>
          <w:rFonts w:asciiTheme="minorHAnsi" w:eastAsiaTheme="minorHAnsi" w:hAnsiTheme="minorHAnsi"/>
        </w:rPr>
      </w:pPr>
    </w:p>
    <w:p w:rsidR="00485336" w:rsidRDefault="00485336" w:rsidP="00C32B50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0B1B62" w:rsidRDefault="00C32B50" w:rsidP="00C32B50">
      <w:pPr>
        <w:pStyle w:val="3"/>
      </w:pPr>
      <w:bookmarkStart w:id="77" w:name="_Toc477870929"/>
      <w:r>
        <w:rPr>
          <w:rFonts w:hint="eastAsia"/>
        </w:rPr>
        <w:t>SYSAPI_DMA_m2m_word</w:t>
      </w:r>
      <w:bookmarkEnd w:id="77"/>
    </w:p>
    <w:p w:rsidR="00C32B50" w:rsidRDefault="00C32B50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C32B50" w:rsidTr="00B34120">
        <w:tc>
          <w:tcPr>
            <w:tcW w:w="9912" w:type="dxa"/>
          </w:tcPr>
          <w:p w:rsidR="00C32B50" w:rsidRDefault="00C32B50" w:rsidP="00804A83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</w:t>
            </w:r>
            <w:r>
              <w:rPr>
                <w:rFonts w:asciiTheme="minorHAnsi" w:eastAsiaTheme="minorHAnsi" w:hAnsiTheme="minorHAnsi" w:hint="eastAsia"/>
              </w:rPr>
              <w:t>32</w:t>
            </w:r>
            <w:r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SYSAPI</w:t>
            </w:r>
            <w:r w:rsidRPr="00807859">
              <w:rPr>
                <w:rFonts w:asciiTheme="minorHAnsi" w:eastAsiaTheme="minorHAnsi" w:hAnsiTheme="minorHAnsi"/>
              </w:rPr>
              <w:t>_</w:t>
            </w:r>
            <w:r w:rsidR="00406F1F">
              <w:rPr>
                <w:rFonts w:asciiTheme="minorHAnsi" w:eastAsiaTheme="minorHAnsi" w:hAnsiTheme="minorHAnsi" w:hint="eastAsia"/>
              </w:rPr>
              <w:t>DMA_m2m_word</w:t>
            </w:r>
            <w:r w:rsidRPr="00807859">
              <w:rPr>
                <w:rFonts w:asciiTheme="minorHAnsi" w:eastAsiaTheme="minorHAnsi" w:hAnsiTheme="minorHAnsi"/>
              </w:rPr>
              <w:t>(</w:t>
            </w:r>
            <w:r w:rsidRPr="000B1B62">
              <w:rPr>
                <w:rFonts w:asciiTheme="minorHAnsi" w:eastAsiaTheme="minorHAnsi" w:hAnsiTheme="minorHAnsi"/>
              </w:rPr>
              <w:t xml:space="preserve">uint8 IN ch, </w:t>
            </w:r>
            <w:r w:rsidR="00406F1F">
              <w:rPr>
                <w:rFonts w:asciiTheme="minorHAnsi" w:eastAsiaTheme="minorHAnsi" w:hAnsiTheme="minorHAnsi" w:hint="eastAsia"/>
              </w:rPr>
              <w:t>u</w:t>
            </w:r>
            <w:r w:rsidRPr="000B1B62">
              <w:rPr>
                <w:rFonts w:asciiTheme="minorHAnsi" w:eastAsiaTheme="minorHAnsi" w:hAnsiTheme="minorHAnsi"/>
              </w:rPr>
              <w:t xml:space="preserve">int32 IN </w:t>
            </w:r>
            <w:r w:rsidR="00406F1F">
              <w:rPr>
                <w:rFonts w:asciiTheme="minorHAnsi" w:eastAsiaTheme="minorHAnsi" w:hAnsiTheme="minorHAnsi" w:hint="eastAsia"/>
              </w:rPr>
              <w:t>*pPhySrc</w:t>
            </w:r>
            <w:r w:rsidRPr="000B1B62">
              <w:rPr>
                <w:rFonts w:asciiTheme="minorHAnsi" w:eastAsiaTheme="minorHAnsi" w:hAnsiTheme="minorHAnsi"/>
              </w:rPr>
              <w:t xml:space="preserve">, </w:t>
            </w:r>
            <w:r w:rsidR="00406F1F">
              <w:rPr>
                <w:rFonts w:asciiTheme="minorHAnsi" w:eastAsiaTheme="minorHAnsi" w:hAnsiTheme="minorHAnsi" w:hint="eastAsia"/>
              </w:rPr>
              <w:t>u</w:t>
            </w:r>
            <w:r w:rsidRPr="000B1B62">
              <w:rPr>
                <w:rFonts w:asciiTheme="minorHAnsi" w:eastAsiaTheme="minorHAnsi" w:hAnsiTheme="minorHAnsi"/>
              </w:rPr>
              <w:t xml:space="preserve">int32 IN </w:t>
            </w:r>
            <w:r w:rsidR="00406F1F">
              <w:rPr>
                <w:rFonts w:asciiTheme="minorHAnsi" w:eastAsiaTheme="minorHAnsi" w:hAnsiTheme="minorHAnsi" w:hint="eastAsia"/>
              </w:rPr>
              <w:t>*pPhyDst</w:t>
            </w:r>
            <w:r w:rsidRPr="000B1B62">
              <w:rPr>
                <w:rFonts w:asciiTheme="minorHAnsi" w:eastAsiaTheme="minorHAnsi" w:hAnsiTheme="minorHAnsi"/>
              </w:rPr>
              <w:t xml:space="preserve">, int32 IN </w:t>
            </w:r>
            <w:r w:rsidR="00406F1F">
              <w:rPr>
                <w:rFonts w:asciiTheme="minorHAnsi" w:eastAsiaTheme="minorHAnsi" w:hAnsiTheme="minorHAnsi" w:hint="eastAsia"/>
              </w:rPr>
              <w:t>size</w:t>
            </w:r>
            <w:r w:rsidRPr="000B1B62">
              <w:rPr>
                <w:rFonts w:asciiTheme="minorHAnsi" w:eastAsiaTheme="minorHAnsi" w:hAnsiTheme="minorHAnsi"/>
              </w:rPr>
              <w:t xml:space="preserve">, </w:t>
            </w:r>
            <w:r w:rsidR="00406F1F">
              <w:rPr>
                <w:rFonts w:asciiTheme="minorHAnsi" w:eastAsiaTheme="minorHAnsi" w:hAnsiTheme="minorHAnsi" w:hint="eastAsia"/>
              </w:rPr>
              <w:t>bool</w:t>
            </w:r>
            <w:r w:rsidRPr="000B1B62">
              <w:rPr>
                <w:rFonts w:asciiTheme="minorHAnsi" w:eastAsiaTheme="minorHAnsi" w:hAnsiTheme="minorHAnsi"/>
              </w:rPr>
              <w:t xml:space="preserve"> IN </w:t>
            </w:r>
            <w:r w:rsidR="00406F1F">
              <w:rPr>
                <w:rFonts w:asciiTheme="minorHAnsi" w:eastAsiaTheme="minorHAnsi" w:hAnsiTheme="minorHAnsi" w:hint="eastAsia"/>
              </w:rPr>
              <w:t>isBlock</w:t>
            </w:r>
            <w:r w:rsidRPr="00807859">
              <w:rPr>
                <w:rFonts w:asciiTheme="minorHAnsi" w:eastAsiaTheme="minorHAnsi" w:hAnsiTheme="minorHAnsi"/>
              </w:rPr>
              <w:t>);</w:t>
            </w:r>
          </w:p>
        </w:tc>
      </w:tr>
    </w:tbl>
    <w:p w:rsidR="00C32B50" w:rsidRPr="00406F1F" w:rsidRDefault="00C32B50" w:rsidP="00C32B50">
      <w:pPr>
        <w:pStyle w:val="12"/>
        <w:ind w:leftChars="0" w:left="0"/>
        <w:rPr>
          <w:rFonts w:asciiTheme="minorHAnsi" w:eastAsiaTheme="minorHAnsi" w:hAnsiTheme="minorHAnsi"/>
        </w:rPr>
      </w:pPr>
    </w:p>
    <w:p w:rsidR="00C32B50" w:rsidRDefault="00C32B50" w:rsidP="00B34120">
      <w:pPr>
        <w:pStyle w:val="31"/>
      </w:pPr>
      <w:r w:rsidRPr="000B1B62">
        <w:rPr>
          <w:rFonts w:hint="eastAsia"/>
        </w:rPr>
        <w:t>[Description]</w:t>
      </w:r>
    </w:p>
    <w:p w:rsidR="00C32B50" w:rsidRDefault="00346BC0" w:rsidP="00B34120">
      <w:pPr>
        <w:pStyle w:val="22"/>
      </w:pPr>
      <w:r>
        <w:rPr>
          <w:rFonts w:hint="eastAsia"/>
        </w:rPr>
        <w:t>S</w:t>
      </w:r>
      <w:r w:rsidR="00406F1F">
        <w:rPr>
          <w:rFonts w:hint="eastAsia"/>
        </w:rPr>
        <w:t xml:space="preserve">ource memory 에서 destination memory 로 word 단위의 DMA를 수행한다. </w:t>
      </w:r>
      <w:r w:rsidR="00406F1F">
        <w:t>A</w:t>
      </w:r>
      <w:r w:rsidR="00406F1F">
        <w:rPr>
          <w:rFonts w:hint="eastAsia"/>
        </w:rPr>
        <w:t>ddress 와 size는 word 단위로 정렬되어야 한다. isBlock 변수가 TRUE 으로 설정될 경우 DMA 가 완료될</w:t>
      </w:r>
      <w:r w:rsidR="00284A4A">
        <w:rPr>
          <w:rFonts w:hint="eastAsia"/>
        </w:rPr>
        <w:t xml:space="preserve"> </w:t>
      </w:r>
      <w:r w:rsidR="00406F1F">
        <w:rPr>
          <w:rFonts w:hint="eastAsia"/>
        </w:rPr>
        <w:t xml:space="preserve">때까지 기다린 후 리턴 되지만 그렇지 않을 경우 </w:t>
      </w:r>
      <w:r w:rsidR="00284A4A">
        <w:rPr>
          <w:rFonts w:hint="eastAsia"/>
        </w:rPr>
        <w:t xml:space="preserve">함수는 </w:t>
      </w:r>
      <w:r w:rsidR="00406F1F">
        <w:rPr>
          <w:rFonts w:hint="eastAsia"/>
        </w:rPr>
        <w:t>즉시 리턴</w:t>
      </w:r>
      <w:r w:rsidR="00284A4A">
        <w:rPr>
          <w:rFonts w:hint="eastAsia"/>
        </w:rPr>
        <w:t xml:space="preserve"> </w:t>
      </w:r>
      <w:r w:rsidR="00E5792B">
        <w:rPr>
          <w:rFonts w:hint="eastAsia"/>
        </w:rPr>
        <w:t>된다.</w:t>
      </w:r>
      <w:r w:rsidR="00406F1F">
        <w:rPr>
          <w:rFonts w:hint="eastAsia"/>
        </w:rPr>
        <w:t xml:space="preserve"> DMA 의 </w:t>
      </w:r>
      <w:r w:rsidR="00E5792B">
        <w:rPr>
          <w:rFonts w:hint="eastAsia"/>
        </w:rPr>
        <w:t>완료</w:t>
      </w:r>
      <w:r w:rsidR="00406F1F">
        <w:rPr>
          <w:rFonts w:hint="eastAsia"/>
        </w:rPr>
        <w:t xml:space="preserve">는 </w:t>
      </w:r>
      <w:r w:rsidR="00E5792B">
        <w:rPr>
          <w:rFonts w:hint="eastAsia"/>
        </w:rPr>
        <w:t xml:space="preserve">SYSAPI_DMA_initialize 함수를 통해 등록한 </w:t>
      </w:r>
      <w:r w:rsidR="00406F1F">
        <w:rPr>
          <w:rFonts w:hint="eastAsia"/>
        </w:rPr>
        <w:t>이벤트 callback 함수를 통해서 확</w:t>
      </w:r>
      <w:r w:rsidR="00284A4A">
        <w:rPr>
          <w:rFonts w:hint="eastAsia"/>
        </w:rPr>
        <w:t xml:space="preserve">인 </w:t>
      </w:r>
      <w:r w:rsidR="00E5792B">
        <w:rPr>
          <w:rFonts w:hint="eastAsia"/>
        </w:rPr>
        <w:t>하거나 SYSAPI_DMA_check_</w:t>
      </w:r>
      <w:r w:rsidR="00814012">
        <w:rPr>
          <w:rFonts w:hint="eastAsia"/>
        </w:rPr>
        <w:t>result</w:t>
      </w:r>
      <w:r w:rsidR="00E5792B">
        <w:rPr>
          <w:rFonts w:hint="eastAsia"/>
        </w:rPr>
        <w:t xml:space="preserve"> 함수를 폴링해서 확인 </w:t>
      </w:r>
      <w:r w:rsidR="00284A4A">
        <w:rPr>
          <w:rFonts w:hint="eastAsia"/>
        </w:rPr>
        <w:t>가능하다.</w:t>
      </w:r>
    </w:p>
    <w:p w:rsidR="00E5792B" w:rsidRPr="00E5792B" w:rsidRDefault="00E5792B" w:rsidP="00284A4A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284A4A" w:rsidRDefault="00284A4A" w:rsidP="00B34120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284A4A" w:rsidTr="00B34120">
        <w:tc>
          <w:tcPr>
            <w:tcW w:w="2977" w:type="dxa"/>
            <w:shd w:val="clear" w:color="auto" w:fill="D9D9D9" w:themeFill="background1" w:themeFillShade="D9"/>
          </w:tcPr>
          <w:p w:rsidR="00284A4A" w:rsidRDefault="00284A4A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284A4A" w:rsidRDefault="00284A4A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284A4A" w:rsidTr="00B34120">
        <w:tc>
          <w:tcPr>
            <w:tcW w:w="2977" w:type="dxa"/>
          </w:tcPr>
          <w:p w:rsidR="00284A4A" w:rsidRDefault="00284A4A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ch</w:t>
            </w:r>
          </w:p>
        </w:tc>
        <w:tc>
          <w:tcPr>
            <w:tcW w:w="6949" w:type="dxa"/>
          </w:tcPr>
          <w:p w:rsidR="00284A4A" w:rsidRDefault="00284A4A" w:rsidP="00284A4A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>
              <w:rPr>
                <w:rFonts w:asciiTheme="minorHAnsi" w:eastAsiaTheme="minorHAnsi" w:hAnsiTheme="minorHAnsi" w:hint="eastAsia"/>
              </w:rPr>
              <w:t xml:space="preserve">MA </w:t>
            </w:r>
            <w:r>
              <w:rPr>
                <w:rFonts w:asciiTheme="minorHAnsi" w:eastAsiaTheme="minorHAnsi" w:hAnsiTheme="minorHAnsi"/>
              </w:rPr>
              <w:t>를</w:t>
            </w:r>
            <w:r>
              <w:rPr>
                <w:rFonts w:asciiTheme="minorHAnsi" w:eastAsiaTheme="minorHAnsi" w:hAnsiTheme="minorHAnsi" w:hint="eastAsia"/>
              </w:rPr>
              <w:t xml:space="preserve"> 수행할 channel</w:t>
            </w:r>
          </w:p>
        </w:tc>
      </w:tr>
      <w:tr w:rsidR="00284A4A" w:rsidTr="00B34120">
        <w:tc>
          <w:tcPr>
            <w:tcW w:w="2977" w:type="dxa"/>
          </w:tcPr>
          <w:p w:rsidR="00284A4A" w:rsidRDefault="00284A4A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pPhySrc</w:t>
            </w:r>
          </w:p>
        </w:tc>
        <w:tc>
          <w:tcPr>
            <w:tcW w:w="6949" w:type="dxa"/>
          </w:tcPr>
          <w:p w:rsidR="00284A4A" w:rsidRDefault="00284A4A" w:rsidP="00284A4A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</w:t>
            </w:r>
            <w:r>
              <w:rPr>
                <w:rFonts w:asciiTheme="minorHAnsi" w:eastAsiaTheme="minorHAnsi" w:hAnsiTheme="minorHAnsi" w:hint="eastAsia"/>
              </w:rPr>
              <w:t>ource memory 의 physical address</w:t>
            </w:r>
          </w:p>
        </w:tc>
      </w:tr>
      <w:tr w:rsidR="00284A4A" w:rsidTr="00B34120">
        <w:tc>
          <w:tcPr>
            <w:tcW w:w="2977" w:type="dxa"/>
          </w:tcPr>
          <w:p w:rsidR="00284A4A" w:rsidRDefault="00284A4A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pPhyDst</w:t>
            </w:r>
          </w:p>
        </w:tc>
        <w:tc>
          <w:tcPr>
            <w:tcW w:w="6949" w:type="dxa"/>
          </w:tcPr>
          <w:p w:rsidR="00284A4A" w:rsidRDefault="00284A4A" w:rsidP="00284A4A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Destination memory 의 physical address</w:t>
            </w:r>
          </w:p>
        </w:tc>
      </w:tr>
      <w:tr w:rsidR="00284A4A" w:rsidTr="00B34120">
        <w:tc>
          <w:tcPr>
            <w:tcW w:w="2977" w:type="dxa"/>
          </w:tcPr>
          <w:p w:rsidR="00284A4A" w:rsidRDefault="00284A4A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size</w:t>
            </w:r>
          </w:p>
        </w:tc>
        <w:tc>
          <w:tcPr>
            <w:tcW w:w="6949" w:type="dxa"/>
          </w:tcPr>
          <w:p w:rsidR="00284A4A" w:rsidRDefault="00284A4A" w:rsidP="00284A4A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DMA를 수행할 크기 바이트</w:t>
            </w:r>
          </w:p>
        </w:tc>
      </w:tr>
      <w:tr w:rsidR="006475CA" w:rsidTr="00B34120">
        <w:tc>
          <w:tcPr>
            <w:tcW w:w="2977" w:type="dxa"/>
          </w:tcPr>
          <w:p w:rsidR="006475CA" w:rsidRDefault="006475CA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isBlock</w:t>
            </w:r>
          </w:p>
        </w:tc>
        <w:tc>
          <w:tcPr>
            <w:tcW w:w="6949" w:type="dxa"/>
          </w:tcPr>
          <w:p w:rsidR="006475CA" w:rsidRDefault="006475CA" w:rsidP="006475CA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DMA 수행 완료를 기다릴지 결정</w:t>
            </w:r>
          </w:p>
        </w:tc>
      </w:tr>
    </w:tbl>
    <w:p w:rsidR="00284A4A" w:rsidRPr="006475CA" w:rsidRDefault="00284A4A" w:rsidP="00284A4A">
      <w:pPr>
        <w:pStyle w:val="12"/>
        <w:ind w:leftChars="0" w:left="0"/>
        <w:rPr>
          <w:rFonts w:asciiTheme="minorHAnsi" w:eastAsiaTheme="minorHAnsi" w:hAnsiTheme="minorHAnsi"/>
        </w:rPr>
      </w:pPr>
    </w:p>
    <w:p w:rsidR="00E5792B" w:rsidRDefault="00E5792B" w:rsidP="00B34120">
      <w:pPr>
        <w:pStyle w:val="31"/>
      </w:pPr>
      <w:r>
        <w:t>[Return]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3745"/>
        <w:gridCol w:w="6185"/>
      </w:tblGrid>
      <w:tr w:rsidR="00814012" w:rsidTr="00814012">
        <w:tc>
          <w:tcPr>
            <w:tcW w:w="2977" w:type="dxa"/>
            <w:shd w:val="clear" w:color="auto" w:fill="D9D9D9" w:themeFill="background1" w:themeFillShade="D9"/>
          </w:tcPr>
          <w:p w:rsidR="00814012" w:rsidRDefault="00814012" w:rsidP="008140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Value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814012" w:rsidRDefault="00814012" w:rsidP="008140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eSUCCESS</w:t>
            </w: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eERROR_SYS_DMA_INVALID_CHANNEL</w:t>
            </w: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잘못된 채널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eERROR_SYS_DMA_CHANNEL_IN_USE</w:t>
            </w: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DMA 진행중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eERROR_SYS_DMA_ABORT</w:t>
            </w: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DMA 취소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eERROR_SYS_DMA_ERROR</w:t>
            </w: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DMA 오류</w:t>
            </w:r>
          </w:p>
        </w:tc>
      </w:tr>
    </w:tbl>
    <w:p w:rsidR="008E490E" w:rsidRDefault="008E490E" w:rsidP="008E490E">
      <w:pPr>
        <w:pStyle w:val="BodyText10"/>
      </w:pPr>
    </w:p>
    <w:p w:rsidR="00E5792B" w:rsidRDefault="00E5792B" w:rsidP="00E5792B">
      <w:pPr>
        <w:pStyle w:val="3"/>
      </w:pPr>
      <w:bookmarkStart w:id="78" w:name="_Toc477870930"/>
      <w:r>
        <w:rPr>
          <w:rFonts w:hint="eastAsia"/>
        </w:rPr>
        <w:lastRenderedPageBreak/>
        <w:t>SYSAPI_DMA_check_</w:t>
      </w:r>
      <w:r w:rsidR="00814012">
        <w:rPr>
          <w:rFonts w:hint="eastAsia"/>
        </w:rPr>
        <w:t>result</w:t>
      </w:r>
      <w:bookmarkEnd w:id="78"/>
    </w:p>
    <w:p w:rsidR="00E5792B" w:rsidRDefault="00E5792B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E5792B" w:rsidTr="00B34120">
        <w:tc>
          <w:tcPr>
            <w:tcW w:w="9912" w:type="dxa"/>
          </w:tcPr>
          <w:p w:rsidR="00E5792B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int32</w:t>
            </w:r>
            <w:r w:rsidR="00E5792B" w:rsidRPr="00807859">
              <w:rPr>
                <w:rFonts w:asciiTheme="minorHAnsi" w:eastAsiaTheme="minorHAnsi" w:hAnsiTheme="minorHAnsi"/>
              </w:rPr>
              <w:t xml:space="preserve"> </w:t>
            </w:r>
            <w:r w:rsidR="00E5792B">
              <w:rPr>
                <w:rFonts w:asciiTheme="minorHAnsi" w:eastAsiaTheme="minorHAnsi" w:hAnsiTheme="minorHAnsi"/>
              </w:rPr>
              <w:t>APIENTRY</w:t>
            </w:r>
            <w:r w:rsidR="00E5792B" w:rsidRPr="00807859">
              <w:rPr>
                <w:rFonts w:asciiTheme="minorHAnsi" w:eastAsiaTheme="minorHAnsi" w:hAnsiTheme="minorHAnsi"/>
              </w:rPr>
              <w:t xml:space="preserve"> </w:t>
            </w:r>
            <w:r w:rsidR="00E5792B">
              <w:rPr>
                <w:rFonts w:asciiTheme="minorHAnsi" w:eastAsiaTheme="minorHAnsi" w:hAnsiTheme="minorHAnsi" w:hint="eastAsia"/>
              </w:rPr>
              <w:t>SYSAPI</w:t>
            </w:r>
            <w:r w:rsidR="00E5792B" w:rsidRPr="00807859">
              <w:rPr>
                <w:rFonts w:asciiTheme="minorHAnsi" w:eastAsiaTheme="minorHAnsi" w:hAnsiTheme="minorHAnsi"/>
              </w:rPr>
              <w:t>_</w:t>
            </w:r>
            <w:r w:rsidR="00E5792B">
              <w:rPr>
                <w:rFonts w:asciiTheme="minorHAnsi" w:eastAsiaTheme="minorHAnsi" w:hAnsiTheme="minorHAnsi" w:hint="eastAsia"/>
              </w:rPr>
              <w:t>DMA_check_</w:t>
            </w:r>
            <w:r>
              <w:rPr>
                <w:rFonts w:asciiTheme="minorHAnsi" w:eastAsiaTheme="minorHAnsi" w:hAnsiTheme="minorHAnsi" w:hint="eastAsia"/>
              </w:rPr>
              <w:t>result</w:t>
            </w:r>
            <w:r w:rsidR="00E5792B" w:rsidRPr="00807859">
              <w:rPr>
                <w:rFonts w:asciiTheme="minorHAnsi" w:eastAsiaTheme="minorHAnsi" w:hAnsiTheme="minorHAnsi"/>
              </w:rPr>
              <w:t>(</w:t>
            </w:r>
            <w:r w:rsidR="00E5792B" w:rsidRPr="000B1B62">
              <w:rPr>
                <w:rFonts w:asciiTheme="minorHAnsi" w:eastAsiaTheme="minorHAnsi" w:hAnsiTheme="minorHAnsi"/>
              </w:rPr>
              <w:t>uint8 IN ch</w:t>
            </w:r>
            <w:r w:rsidR="00E5792B" w:rsidRPr="00807859">
              <w:rPr>
                <w:rFonts w:asciiTheme="minorHAnsi" w:eastAsiaTheme="minorHAnsi" w:hAnsiTheme="minorHAnsi"/>
              </w:rPr>
              <w:t>);</w:t>
            </w:r>
          </w:p>
        </w:tc>
      </w:tr>
    </w:tbl>
    <w:p w:rsidR="00E5792B" w:rsidRPr="00E5792B" w:rsidRDefault="00E5792B" w:rsidP="00E579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5792B" w:rsidRDefault="00E5792B" w:rsidP="00B34120">
      <w:pPr>
        <w:pStyle w:val="31"/>
      </w:pPr>
      <w:r w:rsidRPr="000B1B62">
        <w:rPr>
          <w:rFonts w:hint="eastAsia"/>
        </w:rPr>
        <w:t>[Description]</w:t>
      </w:r>
    </w:p>
    <w:p w:rsidR="00E5792B" w:rsidRDefault="00E5792B" w:rsidP="00B34120">
      <w:pPr>
        <w:pStyle w:val="22"/>
      </w:pPr>
      <w:r>
        <w:rPr>
          <w:rFonts w:hint="eastAsia"/>
        </w:rPr>
        <w:t xml:space="preserve">DMA 수행 </w:t>
      </w:r>
      <w:r w:rsidR="00814012">
        <w:rPr>
          <w:rFonts w:hint="eastAsia"/>
        </w:rPr>
        <w:t>결과</w:t>
      </w:r>
      <w:r>
        <w:rPr>
          <w:rFonts w:hint="eastAsia"/>
        </w:rPr>
        <w:t>를 확인.</w:t>
      </w:r>
    </w:p>
    <w:p w:rsidR="00E5792B" w:rsidRPr="00814012" w:rsidRDefault="00E5792B" w:rsidP="00E579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5792B" w:rsidRDefault="00E5792B" w:rsidP="00B34120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E5792B" w:rsidTr="00B34120">
        <w:tc>
          <w:tcPr>
            <w:tcW w:w="2977" w:type="dxa"/>
            <w:shd w:val="clear" w:color="auto" w:fill="D9D9D9" w:themeFill="background1" w:themeFillShade="D9"/>
          </w:tcPr>
          <w:p w:rsidR="00E5792B" w:rsidRDefault="00E5792B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E5792B" w:rsidRDefault="00E5792B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E5792B" w:rsidTr="00B34120">
        <w:tc>
          <w:tcPr>
            <w:tcW w:w="2977" w:type="dxa"/>
          </w:tcPr>
          <w:p w:rsidR="00E5792B" w:rsidRDefault="00346BC0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</w:t>
            </w:r>
            <w:r w:rsidR="00E5792B">
              <w:rPr>
                <w:rFonts w:asciiTheme="minorHAnsi" w:eastAsiaTheme="minorHAnsi" w:hAnsiTheme="minorHAnsi" w:hint="eastAsia"/>
              </w:rPr>
              <w:t>h</w:t>
            </w:r>
          </w:p>
        </w:tc>
        <w:tc>
          <w:tcPr>
            <w:tcW w:w="6949" w:type="dxa"/>
          </w:tcPr>
          <w:p w:rsidR="00E5792B" w:rsidRDefault="00E5792B" w:rsidP="00E5792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>
              <w:rPr>
                <w:rFonts w:asciiTheme="minorHAnsi" w:eastAsiaTheme="minorHAnsi" w:hAnsiTheme="minorHAnsi" w:hint="eastAsia"/>
              </w:rPr>
              <w:t xml:space="preserve">MA </w:t>
            </w:r>
            <w:r>
              <w:rPr>
                <w:rFonts w:asciiTheme="minorHAnsi" w:eastAsiaTheme="minorHAnsi" w:hAnsiTheme="minorHAnsi"/>
              </w:rPr>
              <w:t>를</w:t>
            </w:r>
            <w:r>
              <w:rPr>
                <w:rFonts w:asciiTheme="minorHAnsi" w:eastAsiaTheme="minorHAnsi" w:hAnsiTheme="minorHAnsi" w:hint="eastAsia"/>
              </w:rPr>
              <w:t xml:space="preserve"> 수행한 channel</w:t>
            </w:r>
          </w:p>
        </w:tc>
      </w:tr>
    </w:tbl>
    <w:p w:rsidR="00E5792B" w:rsidRDefault="00E5792B" w:rsidP="00E579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5792B" w:rsidRDefault="00E5792B" w:rsidP="00B34120">
      <w:pPr>
        <w:pStyle w:val="31"/>
      </w:pPr>
      <w:r>
        <w:t>[Return]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3745"/>
        <w:gridCol w:w="6185"/>
      </w:tblGrid>
      <w:tr w:rsidR="00814012" w:rsidTr="00814012">
        <w:tc>
          <w:tcPr>
            <w:tcW w:w="2977" w:type="dxa"/>
            <w:shd w:val="clear" w:color="auto" w:fill="D9D9D9" w:themeFill="background1" w:themeFillShade="D9"/>
          </w:tcPr>
          <w:p w:rsidR="00814012" w:rsidRDefault="00814012" w:rsidP="008140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Value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814012" w:rsidRDefault="00814012" w:rsidP="008140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eSUCCESS</w:t>
            </w: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eERROR_SYS_DMA_INVALID_CHANNEL</w:t>
            </w: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잘못된 채널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eERROR_SYS_DMA_CHANNEL_IN_USE</w:t>
            </w: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DMA 진행중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eERROR_SYS_DMA_ABORT</w:t>
            </w: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DMA 취소</w:t>
            </w:r>
          </w:p>
        </w:tc>
      </w:tr>
      <w:tr w:rsidR="00814012" w:rsidTr="00814012">
        <w:tc>
          <w:tcPr>
            <w:tcW w:w="2977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eERROR_SYS_DMA_ERROR</w:t>
            </w:r>
          </w:p>
        </w:tc>
        <w:tc>
          <w:tcPr>
            <w:tcW w:w="6949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DMA 오류</w:t>
            </w:r>
          </w:p>
        </w:tc>
      </w:tr>
    </w:tbl>
    <w:p w:rsidR="00814012" w:rsidRDefault="00814012" w:rsidP="00814012">
      <w:pPr>
        <w:pStyle w:val="BodyText10"/>
      </w:pPr>
    </w:p>
    <w:p w:rsidR="00E5792B" w:rsidRDefault="00E02C37" w:rsidP="00E02C37">
      <w:pPr>
        <w:pStyle w:val="3"/>
      </w:pPr>
      <w:bookmarkStart w:id="79" w:name="_Toc477870931"/>
      <w:r>
        <w:rPr>
          <w:rFonts w:hint="eastAsia"/>
        </w:rPr>
        <w:t>SYSAPI_DMA_abort</w:t>
      </w:r>
      <w:bookmarkEnd w:id="79"/>
    </w:p>
    <w:p w:rsidR="00E02C37" w:rsidRDefault="00E02C37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E02C37" w:rsidTr="00B34120">
        <w:tc>
          <w:tcPr>
            <w:tcW w:w="9912" w:type="dxa"/>
          </w:tcPr>
          <w:p w:rsidR="00E02C37" w:rsidRDefault="00814012" w:rsidP="00E02C3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int32</w:t>
            </w:r>
            <w:r w:rsidR="00E02C37" w:rsidRPr="00807859">
              <w:rPr>
                <w:rFonts w:asciiTheme="minorHAnsi" w:eastAsiaTheme="minorHAnsi" w:hAnsiTheme="minorHAnsi"/>
              </w:rPr>
              <w:t xml:space="preserve"> </w:t>
            </w:r>
            <w:r w:rsidR="00E02C37">
              <w:rPr>
                <w:rFonts w:asciiTheme="minorHAnsi" w:eastAsiaTheme="minorHAnsi" w:hAnsiTheme="minorHAnsi"/>
              </w:rPr>
              <w:t>APIENTRY</w:t>
            </w:r>
            <w:r w:rsidR="00E02C37" w:rsidRPr="00807859">
              <w:rPr>
                <w:rFonts w:asciiTheme="minorHAnsi" w:eastAsiaTheme="minorHAnsi" w:hAnsiTheme="minorHAnsi"/>
              </w:rPr>
              <w:t xml:space="preserve"> </w:t>
            </w:r>
            <w:r w:rsidR="00E02C37">
              <w:rPr>
                <w:rFonts w:asciiTheme="minorHAnsi" w:eastAsiaTheme="minorHAnsi" w:hAnsiTheme="minorHAnsi" w:hint="eastAsia"/>
              </w:rPr>
              <w:t>SYSAPI</w:t>
            </w:r>
            <w:r w:rsidR="00E02C37" w:rsidRPr="00807859">
              <w:rPr>
                <w:rFonts w:asciiTheme="minorHAnsi" w:eastAsiaTheme="minorHAnsi" w:hAnsiTheme="minorHAnsi"/>
              </w:rPr>
              <w:t>_</w:t>
            </w:r>
            <w:r w:rsidR="00E02C37">
              <w:rPr>
                <w:rFonts w:asciiTheme="minorHAnsi" w:eastAsiaTheme="minorHAnsi" w:hAnsiTheme="minorHAnsi" w:hint="eastAsia"/>
              </w:rPr>
              <w:t>DMA_abort</w:t>
            </w:r>
            <w:r w:rsidR="00E02C37" w:rsidRPr="00807859">
              <w:rPr>
                <w:rFonts w:asciiTheme="minorHAnsi" w:eastAsiaTheme="minorHAnsi" w:hAnsiTheme="minorHAnsi"/>
              </w:rPr>
              <w:t>(</w:t>
            </w:r>
            <w:r w:rsidR="00E02C37" w:rsidRPr="000B1B62">
              <w:rPr>
                <w:rFonts w:asciiTheme="minorHAnsi" w:eastAsiaTheme="minorHAnsi" w:hAnsiTheme="minorHAnsi"/>
              </w:rPr>
              <w:t>uint8 IN ch</w:t>
            </w:r>
            <w:r w:rsidR="00E02C37" w:rsidRPr="00807859">
              <w:rPr>
                <w:rFonts w:asciiTheme="minorHAnsi" w:eastAsiaTheme="minorHAnsi" w:hAnsiTheme="minorHAnsi"/>
              </w:rPr>
              <w:t>);</w:t>
            </w:r>
          </w:p>
        </w:tc>
      </w:tr>
    </w:tbl>
    <w:p w:rsidR="00E02C37" w:rsidRDefault="00E02C37" w:rsidP="00E02C37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02C37" w:rsidRDefault="00E02C37" w:rsidP="00B34120">
      <w:pPr>
        <w:pStyle w:val="31"/>
      </w:pPr>
      <w:r w:rsidRPr="000B1B62">
        <w:rPr>
          <w:rFonts w:hint="eastAsia"/>
        </w:rPr>
        <w:t>[Description]</w:t>
      </w:r>
    </w:p>
    <w:p w:rsidR="00E02C37" w:rsidRDefault="00E02C37" w:rsidP="00B34120">
      <w:pPr>
        <w:pStyle w:val="22"/>
      </w:pPr>
      <w:r>
        <w:rPr>
          <w:rFonts w:hint="eastAsia"/>
        </w:rPr>
        <w:t>수행중인 DMA를 취소.</w:t>
      </w:r>
    </w:p>
    <w:p w:rsidR="00E5792B" w:rsidRPr="00E02C37" w:rsidRDefault="00E5792B" w:rsidP="00E579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02C37" w:rsidRDefault="00E02C37" w:rsidP="00B34120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E02C37" w:rsidTr="00B34120">
        <w:tc>
          <w:tcPr>
            <w:tcW w:w="2977" w:type="dxa"/>
            <w:shd w:val="clear" w:color="auto" w:fill="D9D9D9" w:themeFill="background1" w:themeFillShade="D9"/>
          </w:tcPr>
          <w:p w:rsidR="00E02C37" w:rsidRDefault="00E02C37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E02C37" w:rsidRDefault="00E02C37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E02C37" w:rsidTr="00B34120">
        <w:tc>
          <w:tcPr>
            <w:tcW w:w="2977" w:type="dxa"/>
          </w:tcPr>
          <w:p w:rsidR="00E02C37" w:rsidRDefault="00346BC0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</w:t>
            </w:r>
            <w:r w:rsidR="00E02C37">
              <w:rPr>
                <w:rFonts w:asciiTheme="minorHAnsi" w:eastAsiaTheme="minorHAnsi" w:hAnsiTheme="minorHAnsi" w:hint="eastAsia"/>
              </w:rPr>
              <w:t>h</w:t>
            </w:r>
          </w:p>
        </w:tc>
        <w:tc>
          <w:tcPr>
            <w:tcW w:w="6949" w:type="dxa"/>
          </w:tcPr>
          <w:p w:rsidR="00E02C37" w:rsidRDefault="00E02C37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>
              <w:rPr>
                <w:rFonts w:asciiTheme="minorHAnsi" w:eastAsiaTheme="minorHAnsi" w:hAnsiTheme="minorHAnsi" w:hint="eastAsia"/>
              </w:rPr>
              <w:t xml:space="preserve">MA </w:t>
            </w:r>
            <w:r>
              <w:rPr>
                <w:rFonts w:asciiTheme="minorHAnsi" w:eastAsiaTheme="minorHAnsi" w:hAnsiTheme="minorHAnsi"/>
              </w:rPr>
              <w:t>를</w:t>
            </w:r>
            <w:r>
              <w:rPr>
                <w:rFonts w:asciiTheme="minorHAnsi" w:eastAsiaTheme="minorHAnsi" w:hAnsiTheme="minorHAnsi" w:hint="eastAsia"/>
              </w:rPr>
              <w:t xml:space="preserve"> 수행한 channel</w:t>
            </w:r>
          </w:p>
        </w:tc>
      </w:tr>
    </w:tbl>
    <w:p w:rsidR="00E5792B" w:rsidRDefault="00E5792B" w:rsidP="00E579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5792B" w:rsidRDefault="00E02C37" w:rsidP="00B34120">
      <w:pPr>
        <w:pStyle w:val="31"/>
      </w:pPr>
      <w:r>
        <w:rPr>
          <w:rFonts w:hint="eastAsia"/>
        </w:rPr>
        <w:t>[Return]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3745"/>
        <w:gridCol w:w="6185"/>
      </w:tblGrid>
      <w:tr w:rsidR="00814012" w:rsidTr="00814012">
        <w:tc>
          <w:tcPr>
            <w:tcW w:w="3745" w:type="dxa"/>
            <w:shd w:val="clear" w:color="auto" w:fill="D9D9D9" w:themeFill="background1" w:themeFillShade="D9"/>
          </w:tcPr>
          <w:p w:rsidR="00814012" w:rsidRDefault="00814012" w:rsidP="008140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Value</w:t>
            </w:r>
          </w:p>
        </w:tc>
        <w:tc>
          <w:tcPr>
            <w:tcW w:w="6185" w:type="dxa"/>
            <w:shd w:val="clear" w:color="auto" w:fill="D9D9D9" w:themeFill="background1" w:themeFillShade="D9"/>
          </w:tcPr>
          <w:p w:rsidR="00814012" w:rsidRDefault="00814012" w:rsidP="008140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814012" w:rsidTr="00814012">
        <w:tc>
          <w:tcPr>
            <w:tcW w:w="3745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eSUCCESS</w:t>
            </w:r>
          </w:p>
        </w:tc>
        <w:tc>
          <w:tcPr>
            <w:tcW w:w="6185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814012" w:rsidTr="00814012">
        <w:tc>
          <w:tcPr>
            <w:tcW w:w="3745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eERROR_SYS_DMA_INVALID_CHANNEL</w:t>
            </w:r>
          </w:p>
        </w:tc>
        <w:tc>
          <w:tcPr>
            <w:tcW w:w="6185" w:type="dxa"/>
          </w:tcPr>
          <w:p w:rsidR="00814012" w:rsidRDefault="00814012" w:rsidP="008140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잘못된 채널</w:t>
            </w:r>
          </w:p>
        </w:tc>
      </w:tr>
    </w:tbl>
    <w:p w:rsidR="00814012" w:rsidRDefault="00814012" w:rsidP="00814012">
      <w:pPr>
        <w:pStyle w:val="BodyText10"/>
      </w:pPr>
    </w:p>
    <w:p w:rsidR="00814012" w:rsidRDefault="00814012" w:rsidP="00B34120">
      <w:pPr>
        <w:pStyle w:val="31"/>
      </w:pPr>
    </w:p>
    <w:p w:rsidR="00E5792B" w:rsidRDefault="00E5792B" w:rsidP="00E579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5792B" w:rsidRDefault="00E02C37" w:rsidP="00E02C37">
      <w:pPr>
        <w:pStyle w:val="3"/>
      </w:pPr>
      <w:bookmarkStart w:id="80" w:name="_Toc477870932"/>
      <w:r>
        <w:rPr>
          <w:rFonts w:hint="eastAsia"/>
        </w:rPr>
        <w:t>SYSAPI_CACHE_writeback</w:t>
      </w:r>
      <w:bookmarkEnd w:id="80"/>
    </w:p>
    <w:p w:rsidR="00E02C37" w:rsidRDefault="00E02C37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E02C37" w:rsidTr="00B34120">
        <w:tc>
          <w:tcPr>
            <w:tcW w:w="9912" w:type="dxa"/>
          </w:tcPr>
          <w:p w:rsidR="00E02C37" w:rsidRDefault="00E02C37" w:rsidP="00E02C3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void</w:t>
            </w:r>
            <w:r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SYSAPI</w:t>
            </w:r>
            <w:r w:rsidRPr="00807859">
              <w:rPr>
                <w:rFonts w:asciiTheme="minorHAnsi" w:eastAsiaTheme="minorHAnsi" w:hAnsiTheme="minorHAnsi"/>
              </w:rPr>
              <w:t>_</w:t>
            </w:r>
            <w:r>
              <w:rPr>
                <w:rFonts w:asciiTheme="minorHAnsi" w:eastAsiaTheme="minorHAnsi" w:hAnsiTheme="minorHAnsi" w:hint="eastAsia"/>
              </w:rPr>
              <w:t>CACHE_writeback</w:t>
            </w:r>
            <w:r w:rsidRPr="00807859">
              <w:rPr>
                <w:rFonts w:asciiTheme="minorHAnsi" w:eastAsiaTheme="minorHAnsi" w:hAnsiTheme="minorHAnsi"/>
              </w:rPr>
              <w:t>(</w:t>
            </w:r>
            <w:r w:rsidRPr="000B1B62">
              <w:rPr>
                <w:rFonts w:asciiTheme="minorHAnsi" w:eastAsiaTheme="minorHAnsi" w:hAnsiTheme="minorHAnsi"/>
              </w:rPr>
              <w:t>uint</w:t>
            </w:r>
            <w:r>
              <w:rPr>
                <w:rFonts w:asciiTheme="minorHAnsi" w:eastAsiaTheme="minorHAnsi" w:hAnsiTheme="minorHAnsi" w:hint="eastAsia"/>
              </w:rPr>
              <w:t>32</w:t>
            </w:r>
            <w:r w:rsidRPr="000B1B62">
              <w:rPr>
                <w:rFonts w:asciiTheme="minorHAnsi" w:eastAsiaTheme="minorHAnsi" w:hAnsiTheme="minorHAnsi"/>
              </w:rPr>
              <w:t xml:space="preserve"> IN </w:t>
            </w:r>
            <w:r>
              <w:rPr>
                <w:rFonts w:asciiTheme="minorHAnsi" w:eastAsiaTheme="minorHAnsi" w:hAnsiTheme="minorHAnsi" w:hint="eastAsia"/>
              </w:rPr>
              <w:t>pAddr, int32 IN size</w:t>
            </w:r>
            <w:r w:rsidRPr="00807859">
              <w:rPr>
                <w:rFonts w:asciiTheme="minorHAnsi" w:eastAsiaTheme="minorHAnsi" w:hAnsiTheme="minorHAnsi"/>
              </w:rPr>
              <w:t>);</w:t>
            </w:r>
          </w:p>
        </w:tc>
      </w:tr>
    </w:tbl>
    <w:p w:rsidR="00E5792B" w:rsidRDefault="00E5792B" w:rsidP="00E579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02C37" w:rsidRDefault="00E02C37" w:rsidP="00B34120">
      <w:pPr>
        <w:pStyle w:val="31"/>
      </w:pPr>
      <w:r w:rsidRPr="000B1B62">
        <w:rPr>
          <w:rFonts w:hint="eastAsia"/>
        </w:rPr>
        <w:t>[Description]</w:t>
      </w:r>
    </w:p>
    <w:p w:rsidR="00E02C37" w:rsidRDefault="00E02C37" w:rsidP="00B34120">
      <w:pPr>
        <w:pStyle w:val="22"/>
      </w:pPr>
      <w:r>
        <w:rPr>
          <w:rFonts w:hint="eastAsia"/>
        </w:rPr>
        <w:t>Cache writeback</w:t>
      </w:r>
    </w:p>
    <w:p w:rsidR="00E02C37" w:rsidRDefault="00E02C37" w:rsidP="00E02C37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02C37" w:rsidRDefault="00E02C37" w:rsidP="00B34120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E02C37" w:rsidTr="00B34120">
        <w:tc>
          <w:tcPr>
            <w:tcW w:w="2977" w:type="dxa"/>
            <w:shd w:val="clear" w:color="auto" w:fill="D9D9D9" w:themeFill="background1" w:themeFillShade="D9"/>
          </w:tcPr>
          <w:p w:rsidR="00E02C37" w:rsidRDefault="00E02C37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E02C37" w:rsidRDefault="00E02C37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E02C37" w:rsidTr="00B34120">
        <w:tc>
          <w:tcPr>
            <w:tcW w:w="2977" w:type="dxa"/>
          </w:tcPr>
          <w:p w:rsidR="00E02C37" w:rsidRDefault="00E02C37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pAddr</w:t>
            </w:r>
          </w:p>
        </w:tc>
        <w:tc>
          <w:tcPr>
            <w:tcW w:w="6949" w:type="dxa"/>
          </w:tcPr>
          <w:p w:rsidR="00E02C37" w:rsidRDefault="00E02C37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M</w:t>
            </w:r>
            <w:r>
              <w:rPr>
                <w:rFonts w:asciiTheme="minorHAnsi" w:eastAsiaTheme="minorHAnsi" w:hAnsiTheme="minorHAnsi" w:hint="eastAsia"/>
              </w:rPr>
              <w:t>emory address</w:t>
            </w:r>
          </w:p>
        </w:tc>
      </w:tr>
      <w:tr w:rsidR="00E02C37" w:rsidTr="00B34120">
        <w:tc>
          <w:tcPr>
            <w:tcW w:w="2977" w:type="dxa"/>
          </w:tcPr>
          <w:p w:rsidR="00E02C37" w:rsidRDefault="00E02C37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size</w:t>
            </w:r>
          </w:p>
        </w:tc>
        <w:tc>
          <w:tcPr>
            <w:tcW w:w="6949" w:type="dxa"/>
          </w:tcPr>
          <w:p w:rsidR="00E02C37" w:rsidRDefault="00E02C37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Memory size</w:t>
            </w:r>
          </w:p>
        </w:tc>
      </w:tr>
    </w:tbl>
    <w:p w:rsidR="00E02C37" w:rsidRDefault="00E02C37" w:rsidP="00E02C37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02C37" w:rsidRDefault="00E02C37" w:rsidP="00B34120">
      <w:pPr>
        <w:pStyle w:val="31"/>
      </w:pPr>
      <w:r>
        <w:rPr>
          <w:rFonts w:hint="eastAsia"/>
        </w:rPr>
        <w:t>[Return]</w:t>
      </w:r>
    </w:p>
    <w:p w:rsidR="00E02C37" w:rsidRDefault="00E02C37" w:rsidP="00E579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02C37" w:rsidRDefault="00E02C37" w:rsidP="00804A83">
      <w:pPr>
        <w:pStyle w:val="3"/>
      </w:pPr>
      <w:bookmarkStart w:id="81" w:name="_Toc477870933"/>
      <w:r>
        <w:rPr>
          <w:rFonts w:hint="eastAsia"/>
        </w:rPr>
        <w:t>SYS</w:t>
      </w:r>
      <w:r w:rsidR="00804A83">
        <w:rPr>
          <w:rFonts w:hint="eastAsia"/>
        </w:rPr>
        <w:t>API_CACHE_invalidate</w:t>
      </w:r>
      <w:bookmarkEnd w:id="81"/>
    </w:p>
    <w:p w:rsidR="00804A83" w:rsidRDefault="00804A83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804A83" w:rsidTr="00B34120">
        <w:tc>
          <w:tcPr>
            <w:tcW w:w="9912" w:type="dxa"/>
          </w:tcPr>
          <w:p w:rsidR="00804A83" w:rsidRDefault="00804A83" w:rsidP="00804A83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void</w:t>
            </w:r>
            <w:r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SYSAPI</w:t>
            </w:r>
            <w:r w:rsidRPr="00807859">
              <w:rPr>
                <w:rFonts w:asciiTheme="minorHAnsi" w:eastAsiaTheme="minorHAnsi" w:hAnsiTheme="minorHAnsi"/>
              </w:rPr>
              <w:t>_</w:t>
            </w:r>
            <w:r>
              <w:rPr>
                <w:rFonts w:asciiTheme="minorHAnsi" w:eastAsiaTheme="minorHAnsi" w:hAnsiTheme="minorHAnsi" w:hint="eastAsia"/>
              </w:rPr>
              <w:t>CACHE_invalidate</w:t>
            </w:r>
            <w:r w:rsidRPr="00807859">
              <w:rPr>
                <w:rFonts w:asciiTheme="minorHAnsi" w:eastAsiaTheme="minorHAnsi" w:hAnsiTheme="minorHAnsi"/>
              </w:rPr>
              <w:t>(</w:t>
            </w:r>
            <w:r w:rsidRPr="000B1B62">
              <w:rPr>
                <w:rFonts w:asciiTheme="minorHAnsi" w:eastAsiaTheme="minorHAnsi" w:hAnsiTheme="minorHAnsi"/>
              </w:rPr>
              <w:t>uint</w:t>
            </w:r>
            <w:r>
              <w:rPr>
                <w:rFonts w:asciiTheme="minorHAnsi" w:eastAsiaTheme="minorHAnsi" w:hAnsiTheme="minorHAnsi" w:hint="eastAsia"/>
              </w:rPr>
              <w:t>32</w:t>
            </w:r>
            <w:r w:rsidRPr="000B1B62">
              <w:rPr>
                <w:rFonts w:asciiTheme="minorHAnsi" w:eastAsiaTheme="minorHAnsi" w:hAnsiTheme="minorHAnsi"/>
              </w:rPr>
              <w:t xml:space="preserve"> IN </w:t>
            </w:r>
            <w:r>
              <w:rPr>
                <w:rFonts w:asciiTheme="minorHAnsi" w:eastAsiaTheme="minorHAnsi" w:hAnsiTheme="minorHAnsi" w:hint="eastAsia"/>
              </w:rPr>
              <w:t>pAddr, int32 IN size</w:t>
            </w:r>
            <w:r w:rsidRPr="00807859">
              <w:rPr>
                <w:rFonts w:asciiTheme="minorHAnsi" w:eastAsiaTheme="minorHAnsi" w:hAnsiTheme="minorHAnsi"/>
              </w:rPr>
              <w:t>);</w:t>
            </w:r>
          </w:p>
        </w:tc>
      </w:tr>
    </w:tbl>
    <w:p w:rsidR="00804A83" w:rsidRPr="00804A83" w:rsidRDefault="00804A83" w:rsidP="00804A83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804A83" w:rsidRDefault="00804A83" w:rsidP="00B34120">
      <w:pPr>
        <w:pStyle w:val="31"/>
      </w:pPr>
      <w:r w:rsidRPr="000B1B62">
        <w:rPr>
          <w:rFonts w:hint="eastAsia"/>
        </w:rPr>
        <w:t>[Description]</w:t>
      </w:r>
    </w:p>
    <w:p w:rsidR="00804A83" w:rsidRDefault="00804A83" w:rsidP="00B34120">
      <w:pPr>
        <w:pStyle w:val="22"/>
      </w:pPr>
      <w:r>
        <w:rPr>
          <w:rFonts w:hint="eastAsia"/>
        </w:rPr>
        <w:t>Cache invalidate</w:t>
      </w:r>
    </w:p>
    <w:p w:rsidR="00804A83" w:rsidRDefault="00804A83" w:rsidP="00804A83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804A83" w:rsidRDefault="00804A83" w:rsidP="00B34120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804A83" w:rsidTr="00B34120">
        <w:tc>
          <w:tcPr>
            <w:tcW w:w="2977" w:type="dxa"/>
            <w:shd w:val="clear" w:color="auto" w:fill="D9D9D9" w:themeFill="background1" w:themeFillShade="D9"/>
          </w:tcPr>
          <w:p w:rsidR="00804A83" w:rsidRDefault="00804A83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804A83" w:rsidRDefault="00804A83" w:rsidP="00B3412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804A83" w:rsidTr="00B34120">
        <w:tc>
          <w:tcPr>
            <w:tcW w:w="2977" w:type="dxa"/>
          </w:tcPr>
          <w:p w:rsidR="00804A83" w:rsidRDefault="00804A83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pAddr</w:t>
            </w:r>
          </w:p>
        </w:tc>
        <w:tc>
          <w:tcPr>
            <w:tcW w:w="6949" w:type="dxa"/>
          </w:tcPr>
          <w:p w:rsidR="00804A83" w:rsidRDefault="00804A83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M</w:t>
            </w:r>
            <w:r>
              <w:rPr>
                <w:rFonts w:asciiTheme="minorHAnsi" w:eastAsiaTheme="minorHAnsi" w:hAnsiTheme="minorHAnsi" w:hint="eastAsia"/>
              </w:rPr>
              <w:t>emory address</w:t>
            </w:r>
          </w:p>
        </w:tc>
      </w:tr>
      <w:tr w:rsidR="00804A83" w:rsidTr="00B34120">
        <w:tc>
          <w:tcPr>
            <w:tcW w:w="2977" w:type="dxa"/>
          </w:tcPr>
          <w:p w:rsidR="00804A83" w:rsidRDefault="00804A83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</w:t>
            </w:r>
            <w:r>
              <w:rPr>
                <w:rFonts w:asciiTheme="minorHAnsi" w:eastAsiaTheme="minorHAnsi" w:hAnsiTheme="minorHAnsi" w:hint="eastAsia"/>
              </w:rPr>
              <w:t>ize</w:t>
            </w:r>
          </w:p>
        </w:tc>
        <w:tc>
          <w:tcPr>
            <w:tcW w:w="6949" w:type="dxa"/>
          </w:tcPr>
          <w:p w:rsidR="00804A83" w:rsidRDefault="00804A83" w:rsidP="00B3412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Memory size</w:t>
            </w:r>
          </w:p>
        </w:tc>
      </w:tr>
    </w:tbl>
    <w:p w:rsidR="00804A83" w:rsidRDefault="00804A83" w:rsidP="00804A83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804A83" w:rsidRDefault="00804A83" w:rsidP="00804A83">
      <w:pPr>
        <w:pStyle w:val="12"/>
        <w:ind w:leftChars="0" w:left="0" w:firstLine="195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[Return]</w:t>
      </w:r>
    </w:p>
    <w:p w:rsidR="00E02C37" w:rsidRDefault="00E02C37" w:rsidP="00E579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FD5248" w:rsidRDefault="00282B9D" w:rsidP="006C19BF">
      <w:pPr>
        <w:pStyle w:val="1"/>
      </w:pPr>
      <w:bookmarkStart w:id="82" w:name="_Toc477870934"/>
      <w:r>
        <w:rPr>
          <w:rFonts w:hint="eastAsia"/>
        </w:rPr>
        <w:lastRenderedPageBreak/>
        <w:t>VPU</w:t>
      </w:r>
      <w:r w:rsidR="00CB0995">
        <w:t>(</w:t>
      </w:r>
      <w:r w:rsidR="006C19BF" w:rsidRPr="006C19BF">
        <w:t>Video Processing Unit</w:t>
      </w:r>
      <w:r w:rsidR="00CB0995">
        <w:t>)</w:t>
      </w:r>
      <w:r w:rsidR="00CB0995">
        <w:rPr>
          <w:rFonts w:hint="eastAsia"/>
        </w:rPr>
        <w:t xml:space="preserve"> API</w:t>
      </w:r>
      <w:bookmarkEnd w:id="82"/>
    </w:p>
    <w:p w:rsidR="00136A8D" w:rsidRDefault="00CB0995" w:rsidP="00136A8D">
      <w:pPr>
        <w:pStyle w:val="20"/>
      </w:pPr>
      <w:bookmarkStart w:id="83" w:name="_Toc477870935"/>
      <w:r>
        <w:t>Data Type</w:t>
      </w:r>
      <w:bookmarkEnd w:id="83"/>
    </w:p>
    <w:p w:rsidR="009F79D9" w:rsidRPr="009F79D9" w:rsidRDefault="00282B9D" w:rsidP="00807859">
      <w:pPr>
        <w:pStyle w:val="3"/>
      </w:pPr>
      <w:bookmarkStart w:id="84" w:name="_Toc477870936"/>
      <w:r>
        <w:t>VPU</w:t>
      </w:r>
      <w:r w:rsidR="009F79D9" w:rsidRPr="009F79D9">
        <w:t>_CHANNEL</w:t>
      </w:r>
      <w:r w:rsidR="00B17CF9">
        <w:t>_E</w:t>
      </w:r>
      <w:bookmarkEnd w:id="84"/>
    </w:p>
    <w:p w:rsidR="009F79D9" w:rsidRDefault="009F79D9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9F79D9" w:rsidTr="009F79D9">
        <w:tc>
          <w:tcPr>
            <w:tcW w:w="9912" w:type="dxa"/>
          </w:tcPr>
          <w:p w:rsidR="009F79D9" w:rsidRPr="009F79D9" w:rsidRDefault="009F79D9" w:rsidP="009F79D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enum tag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9F79D9">
              <w:rPr>
                <w:rFonts w:asciiTheme="minorHAnsi" w:eastAsiaTheme="minorHAnsi" w:hAnsiTheme="minorHAnsi"/>
              </w:rPr>
              <w:t>_CHANNEL</w:t>
            </w:r>
            <w:r w:rsidR="00B17CF9">
              <w:rPr>
                <w:rFonts w:asciiTheme="minorHAnsi" w:eastAsiaTheme="minorHAnsi" w:hAnsiTheme="minorHAnsi"/>
              </w:rPr>
              <w:t>_E</w:t>
            </w:r>
          </w:p>
          <w:p w:rsidR="009F79D9" w:rsidRPr="009F79D9" w:rsidRDefault="009F79D9" w:rsidP="009F79D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{</w:t>
            </w:r>
          </w:p>
          <w:p w:rsidR="009F79D9" w:rsidRPr="009F79D9" w:rsidRDefault="009F79D9" w:rsidP="009F79D9">
            <w:pPr>
              <w:pStyle w:val="12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9F79D9">
              <w:rPr>
                <w:rFonts w:asciiTheme="minorHAnsi" w:eastAsiaTheme="minorHAnsi" w:hAnsiTheme="minorHAnsi"/>
              </w:rPr>
              <w:t>_CHANNEL_FRONT = 0,</w:t>
            </w:r>
          </w:p>
          <w:p w:rsidR="009F79D9" w:rsidRPr="009F79D9" w:rsidRDefault="009F79D9" w:rsidP="009F79D9">
            <w:pPr>
              <w:pStyle w:val="12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9F79D9">
              <w:rPr>
                <w:rFonts w:asciiTheme="minorHAnsi" w:eastAsiaTheme="minorHAnsi" w:hAnsiTheme="minorHAnsi"/>
              </w:rPr>
              <w:t>_CHANNEL_LEFT,</w:t>
            </w:r>
          </w:p>
          <w:p w:rsidR="009F79D9" w:rsidRPr="009F79D9" w:rsidRDefault="009F79D9" w:rsidP="009F79D9">
            <w:pPr>
              <w:pStyle w:val="12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9F79D9">
              <w:rPr>
                <w:rFonts w:asciiTheme="minorHAnsi" w:eastAsiaTheme="minorHAnsi" w:hAnsiTheme="minorHAnsi"/>
              </w:rPr>
              <w:t>_CHANNEL_RIGHT,</w:t>
            </w:r>
          </w:p>
          <w:p w:rsidR="009F79D9" w:rsidRDefault="009F79D9" w:rsidP="009F79D9">
            <w:pPr>
              <w:pStyle w:val="12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9F79D9">
              <w:rPr>
                <w:rFonts w:asciiTheme="minorHAnsi" w:eastAsiaTheme="minorHAnsi" w:hAnsiTheme="minorHAnsi"/>
              </w:rPr>
              <w:t>_CHANNEL_BACK,</w:t>
            </w:r>
          </w:p>
          <w:p w:rsidR="00AB3782" w:rsidRPr="009F79D9" w:rsidRDefault="00AB3782" w:rsidP="00AB3782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eVPU_CHANNEL_SVM,</w:t>
            </w:r>
          </w:p>
          <w:p w:rsidR="009F79D9" w:rsidRDefault="009F79D9" w:rsidP="009F79D9">
            <w:pPr>
              <w:pStyle w:val="12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9F79D9">
              <w:rPr>
                <w:rFonts w:asciiTheme="minorHAnsi" w:eastAsiaTheme="minorHAnsi" w:hAnsiTheme="minorHAnsi"/>
              </w:rPr>
              <w:t>_CHANNEL_</w:t>
            </w:r>
            <w:r w:rsidR="001A304E">
              <w:rPr>
                <w:rFonts w:asciiTheme="minorHAnsi" w:eastAsiaTheme="minorHAnsi" w:hAnsiTheme="minorHAnsi"/>
              </w:rPr>
              <w:t>OUTPUT</w:t>
            </w:r>
            <w:r w:rsidRPr="009F79D9">
              <w:rPr>
                <w:rFonts w:asciiTheme="minorHAnsi" w:eastAsiaTheme="minorHAnsi" w:hAnsiTheme="minorHAnsi"/>
              </w:rPr>
              <w:t>,</w:t>
            </w:r>
          </w:p>
          <w:p w:rsidR="009F79D9" w:rsidRPr="009F79D9" w:rsidRDefault="009F79D9" w:rsidP="009F79D9">
            <w:pPr>
              <w:pStyle w:val="12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9F79D9">
              <w:rPr>
                <w:rFonts w:asciiTheme="minorHAnsi" w:eastAsiaTheme="minorHAnsi" w:hAnsiTheme="minorHAnsi"/>
              </w:rPr>
              <w:t>_CHANNEL_MAX,</w:t>
            </w:r>
          </w:p>
          <w:p w:rsidR="009F79D9" w:rsidRDefault="009F79D9" w:rsidP="009F79D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9F79D9" w:rsidRDefault="009F79D9" w:rsidP="00C3237E">
      <w:pPr>
        <w:pStyle w:val="12"/>
        <w:ind w:leftChars="0" w:left="0"/>
        <w:rPr>
          <w:rFonts w:asciiTheme="minorHAnsi" w:eastAsiaTheme="minorHAnsi" w:hAnsiTheme="minorHAnsi"/>
        </w:rPr>
      </w:pPr>
    </w:p>
    <w:p w:rsidR="00B34120" w:rsidRDefault="009F79D9" w:rsidP="00B3412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9F79D9" w:rsidRDefault="009F79D9" w:rsidP="00B34120">
      <w:pPr>
        <w:pStyle w:val="22"/>
      </w:pPr>
      <w:r w:rsidRPr="009F79D9">
        <w:rPr>
          <w:rFonts w:hint="eastAsia"/>
        </w:rPr>
        <w:t>Channel</w:t>
      </w:r>
      <w:r>
        <w:rPr>
          <w:rFonts w:hint="eastAsia"/>
        </w:rPr>
        <w:t>의 종류</w:t>
      </w:r>
    </w:p>
    <w:p w:rsidR="00A90C7D" w:rsidRDefault="00A90C7D" w:rsidP="009F79D9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9F79D9" w:rsidRDefault="009F79D9" w:rsidP="00B34120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A90C7D" w:rsidTr="00A90C7D">
        <w:tc>
          <w:tcPr>
            <w:tcW w:w="2977" w:type="dxa"/>
            <w:shd w:val="clear" w:color="auto" w:fill="D9D9D9" w:themeFill="background1" w:themeFillShade="D9"/>
          </w:tcPr>
          <w:p w:rsidR="00A90C7D" w:rsidRDefault="00A90C7D" w:rsidP="00A90C7D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A90C7D" w:rsidRDefault="00A90C7D" w:rsidP="00A90C7D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A90C7D" w:rsidTr="00A90C7D">
        <w:tc>
          <w:tcPr>
            <w:tcW w:w="2977" w:type="dxa"/>
          </w:tcPr>
          <w:p w:rsidR="00A90C7D" w:rsidRDefault="00A90C7D" w:rsidP="009F79D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9F79D9">
              <w:rPr>
                <w:rFonts w:asciiTheme="minorHAnsi" w:eastAsiaTheme="minorHAnsi" w:hAnsiTheme="minorHAnsi"/>
              </w:rPr>
              <w:t>_CHANNEL_FRONT</w:t>
            </w:r>
          </w:p>
        </w:tc>
        <w:tc>
          <w:tcPr>
            <w:tcW w:w="6949" w:type="dxa"/>
          </w:tcPr>
          <w:p w:rsidR="00A90C7D" w:rsidRDefault="00A90C7D" w:rsidP="00A90C7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Front </w:t>
            </w: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amera</w:t>
            </w:r>
          </w:p>
        </w:tc>
      </w:tr>
      <w:tr w:rsidR="00A90C7D" w:rsidTr="00A90C7D">
        <w:tc>
          <w:tcPr>
            <w:tcW w:w="2977" w:type="dxa"/>
          </w:tcPr>
          <w:p w:rsidR="00A90C7D" w:rsidRDefault="00A90C7D" w:rsidP="009F79D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9F79D9">
              <w:rPr>
                <w:rFonts w:asciiTheme="minorHAnsi" w:eastAsiaTheme="minorHAnsi" w:hAnsiTheme="minorHAnsi"/>
              </w:rPr>
              <w:t>_CHANNEL_LEFT</w:t>
            </w:r>
          </w:p>
        </w:tc>
        <w:tc>
          <w:tcPr>
            <w:tcW w:w="6949" w:type="dxa"/>
          </w:tcPr>
          <w:p w:rsidR="00A90C7D" w:rsidRDefault="00A90C7D" w:rsidP="00A90C7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Left </w:t>
            </w: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amera</w:t>
            </w:r>
          </w:p>
        </w:tc>
      </w:tr>
      <w:tr w:rsidR="00A90C7D" w:rsidTr="00A90C7D">
        <w:tc>
          <w:tcPr>
            <w:tcW w:w="2977" w:type="dxa"/>
          </w:tcPr>
          <w:p w:rsidR="00A90C7D" w:rsidRDefault="00A90C7D" w:rsidP="00A90C7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9F79D9">
              <w:rPr>
                <w:rFonts w:asciiTheme="minorHAnsi" w:eastAsiaTheme="minorHAnsi" w:hAnsiTheme="minorHAnsi"/>
              </w:rPr>
              <w:t>_CHANNEL_</w:t>
            </w:r>
            <w:r>
              <w:rPr>
                <w:rFonts w:asciiTheme="minorHAnsi" w:eastAsiaTheme="minorHAnsi" w:hAnsiTheme="minorHAnsi"/>
              </w:rPr>
              <w:t>RIGHT</w:t>
            </w:r>
          </w:p>
        </w:tc>
        <w:tc>
          <w:tcPr>
            <w:tcW w:w="6949" w:type="dxa"/>
          </w:tcPr>
          <w:p w:rsidR="00A90C7D" w:rsidRDefault="00A90C7D" w:rsidP="00A90C7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Right </w:t>
            </w: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amera</w:t>
            </w:r>
          </w:p>
        </w:tc>
      </w:tr>
      <w:tr w:rsidR="00A90C7D" w:rsidTr="00A90C7D">
        <w:tc>
          <w:tcPr>
            <w:tcW w:w="2977" w:type="dxa"/>
          </w:tcPr>
          <w:p w:rsidR="00A90C7D" w:rsidRDefault="00A90C7D" w:rsidP="00A90C7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9F79D9">
              <w:rPr>
                <w:rFonts w:asciiTheme="minorHAnsi" w:eastAsiaTheme="minorHAnsi" w:hAnsiTheme="minorHAnsi"/>
              </w:rPr>
              <w:t>_CHANNEL_</w:t>
            </w:r>
            <w:r>
              <w:rPr>
                <w:rFonts w:asciiTheme="minorHAnsi" w:eastAsiaTheme="minorHAnsi" w:hAnsiTheme="minorHAnsi"/>
              </w:rPr>
              <w:t>BACK</w:t>
            </w:r>
          </w:p>
        </w:tc>
        <w:tc>
          <w:tcPr>
            <w:tcW w:w="6949" w:type="dxa"/>
          </w:tcPr>
          <w:p w:rsidR="00A90C7D" w:rsidRDefault="00A90C7D" w:rsidP="00A90C7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Back </w:t>
            </w: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amera</w:t>
            </w:r>
          </w:p>
        </w:tc>
      </w:tr>
      <w:tr w:rsidR="001E2BC8" w:rsidTr="00A90C7D">
        <w:tc>
          <w:tcPr>
            <w:tcW w:w="2977" w:type="dxa"/>
          </w:tcPr>
          <w:p w:rsidR="001E2BC8" w:rsidRPr="009F79D9" w:rsidRDefault="001E2BC8" w:rsidP="00A90C7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eVPU_CHANNEL_SVM</w:t>
            </w:r>
          </w:p>
        </w:tc>
        <w:tc>
          <w:tcPr>
            <w:tcW w:w="6949" w:type="dxa"/>
          </w:tcPr>
          <w:p w:rsidR="001E2BC8" w:rsidRDefault="001E2BC8" w:rsidP="00A90C7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SVM output</w:t>
            </w:r>
          </w:p>
        </w:tc>
      </w:tr>
      <w:tr w:rsidR="00A90C7D" w:rsidTr="00A90C7D">
        <w:tc>
          <w:tcPr>
            <w:tcW w:w="2977" w:type="dxa"/>
          </w:tcPr>
          <w:p w:rsidR="00A90C7D" w:rsidRDefault="00A90C7D" w:rsidP="009F79D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9F79D9">
              <w:rPr>
                <w:rFonts w:asciiTheme="minorHAnsi" w:eastAsiaTheme="minorHAnsi" w:hAnsiTheme="minorHAnsi"/>
              </w:rPr>
              <w:t>_CHANNEL_</w:t>
            </w:r>
            <w:r>
              <w:rPr>
                <w:rFonts w:asciiTheme="minorHAnsi" w:eastAsiaTheme="minorHAnsi" w:hAnsiTheme="minorHAnsi"/>
              </w:rPr>
              <w:t>OUTPUT</w:t>
            </w:r>
          </w:p>
        </w:tc>
        <w:tc>
          <w:tcPr>
            <w:tcW w:w="6949" w:type="dxa"/>
          </w:tcPr>
          <w:p w:rsidR="00A90C7D" w:rsidRDefault="00A90C7D" w:rsidP="009F79D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Output</w:t>
            </w:r>
            <w:r>
              <w:rPr>
                <w:rFonts w:asciiTheme="minorHAnsi" w:eastAsiaTheme="minorHAnsi" w:hAnsiTheme="minorHAnsi"/>
              </w:rPr>
              <w:t xml:space="preserve"> video</w:t>
            </w:r>
          </w:p>
        </w:tc>
      </w:tr>
    </w:tbl>
    <w:p w:rsidR="009F79D9" w:rsidRDefault="009F79D9" w:rsidP="009F79D9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AE1A89" w:rsidRPr="009F79D9" w:rsidRDefault="00282B9D" w:rsidP="00AE1A89">
      <w:pPr>
        <w:pStyle w:val="3"/>
      </w:pPr>
      <w:bookmarkStart w:id="85" w:name="_Toc477870937"/>
      <w:r>
        <w:t>VPU</w:t>
      </w:r>
      <w:r w:rsidR="00AE1A89" w:rsidRPr="00AE1A89">
        <w:t>_FRAME</w:t>
      </w:r>
      <w:r w:rsidR="00B17CF9">
        <w:t>_E</w:t>
      </w:r>
      <w:bookmarkEnd w:id="85"/>
    </w:p>
    <w:p w:rsidR="00AE1A89" w:rsidRDefault="00AE1A89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AE1A89" w:rsidTr="00440848">
        <w:tc>
          <w:tcPr>
            <w:tcW w:w="9912" w:type="dxa"/>
          </w:tcPr>
          <w:p w:rsidR="00AE1A89" w:rsidRPr="00AE1A89" w:rsidRDefault="00AE1A89" w:rsidP="00AE1A8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AE1A89">
              <w:rPr>
                <w:rFonts w:asciiTheme="minorHAnsi" w:eastAsiaTheme="minorHAnsi" w:hAnsiTheme="minorHAnsi"/>
              </w:rPr>
              <w:t>enum tag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AE1A89">
              <w:rPr>
                <w:rFonts w:asciiTheme="minorHAnsi" w:eastAsiaTheme="minorHAnsi" w:hAnsiTheme="minorHAnsi"/>
              </w:rPr>
              <w:t>_FRAME</w:t>
            </w:r>
            <w:r w:rsidR="00B17CF9">
              <w:rPr>
                <w:rFonts w:asciiTheme="minorHAnsi" w:eastAsiaTheme="minorHAnsi" w:hAnsiTheme="minorHAnsi"/>
              </w:rPr>
              <w:t>_E</w:t>
            </w:r>
          </w:p>
          <w:p w:rsidR="00AE1A89" w:rsidRPr="00AE1A89" w:rsidRDefault="00AE1A89" w:rsidP="00AE1A8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AE1A89">
              <w:rPr>
                <w:rFonts w:asciiTheme="minorHAnsi" w:eastAsiaTheme="minorHAnsi" w:hAnsiTheme="minorHAnsi"/>
              </w:rPr>
              <w:t>{</w:t>
            </w:r>
          </w:p>
          <w:p w:rsidR="00AE1A89" w:rsidRPr="00AE1A89" w:rsidRDefault="00AE1A89" w:rsidP="00AE1A89">
            <w:pPr>
              <w:pStyle w:val="12"/>
              <w:rPr>
                <w:rFonts w:asciiTheme="minorHAnsi" w:eastAsiaTheme="minorHAnsi" w:hAnsiTheme="minorHAnsi"/>
              </w:rPr>
            </w:pPr>
            <w:r w:rsidRPr="00AE1A89">
              <w:rPr>
                <w:rFonts w:asciiTheme="minorHAnsi" w:eastAsiaTheme="minorHAnsi" w:hAnsiTheme="minorHAnsi"/>
              </w:rPr>
              <w:lastRenderedPageBreak/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AE1A89">
              <w:rPr>
                <w:rFonts w:asciiTheme="minorHAnsi" w:eastAsiaTheme="minorHAnsi" w:hAnsiTheme="minorHAnsi"/>
              </w:rPr>
              <w:t>_FRAME_</w:t>
            </w:r>
            <w:r>
              <w:rPr>
                <w:rFonts w:asciiTheme="minorHAnsi" w:eastAsiaTheme="minorHAnsi" w:hAnsiTheme="minorHAnsi"/>
              </w:rPr>
              <w:t>1ST</w:t>
            </w:r>
            <w:r w:rsidRPr="00AE1A89">
              <w:rPr>
                <w:rFonts w:asciiTheme="minorHAnsi" w:eastAsiaTheme="minorHAnsi" w:hAnsiTheme="minorHAnsi"/>
              </w:rPr>
              <w:t xml:space="preserve"> = 0,</w:t>
            </w:r>
          </w:p>
          <w:p w:rsidR="00AE1A89" w:rsidRPr="00AE1A89" w:rsidRDefault="00AE1A89" w:rsidP="00AE1A89">
            <w:pPr>
              <w:pStyle w:val="12"/>
              <w:rPr>
                <w:rFonts w:asciiTheme="minorHAnsi" w:eastAsiaTheme="minorHAnsi" w:hAnsiTheme="minorHAnsi"/>
              </w:rPr>
            </w:pPr>
            <w:r w:rsidRPr="00AE1A8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AE1A89">
              <w:rPr>
                <w:rFonts w:asciiTheme="minorHAnsi" w:eastAsiaTheme="minorHAnsi" w:hAnsiTheme="minorHAnsi"/>
              </w:rPr>
              <w:t>_FRAME_</w:t>
            </w:r>
            <w:r>
              <w:rPr>
                <w:rFonts w:asciiTheme="minorHAnsi" w:eastAsiaTheme="minorHAnsi" w:hAnsiTheme="minorHAnsi"/>
              </w:rPr>
              <w:t>2ND</w:t>
            </w:r>
            <w:r w:rsidRPr="00AE1A89">
              <w:rPr>
                <w:rFonts w:asciiTheme="minorHAnsi" w:eastAsiaTheme="minorHAnsi" w:hAnsiTheme="minorHAnsi"/>
              </w:rPr>
              <w:t>,</w:t>
            </w:r>
          </w:p>
          <w:p w:rsidR="00AE1A89" w:rsidRPr="00AE1A89" w:rsidRDefault="00AE1A89" w:rsidP="00AE1A89">
            <w:pPr>
              <w:pStyle w:val="12"/>
              <w:rPr>
                <w:rFonts w:asciiTheme="minorHAnsi" w:eastAsiaTheme="minorHAnsi" w:hAnsiTheme="minorHAnsi"/>
              </w:rPr>
            </w:pPr>
            <w:r w:rsidRPr="00AE1A8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AE1A89">
              <w:rPr>
                <w:rFonts w:asciiTheme="minorHAnsi" w:eastAsiaTheme="minorHAnsi" w:hAnsiTheme="minorHAnsi"/>
              </w:rPr>
              <w:t>_FRAME_MAX,</w:t>
            </w:r>
          </w:p>
          <w:p w:rsidR="00AE1A89" w:rsidRDefault="00AE1A89" w:rsidP="00AE1A8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AE1A89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AE1A89" w:rsidRDefault="00AE1A89" w:rsidP="00AE1A89">
      <w:pPr>
        <w:pStyle w:val="12"/>
        <w:ind w:leftChars="0" w:left="0"/>
        <w:rPr>
          <w:rFonts w:asciiTheme="minorHAnsi" w:eastAsiaTheme="minorHAnsi" w:hAnsiTheme="minorHAnsi"/>
        </w:rPr>
      </w:pPr>
    </w:p>
    <w:p w:rsidR="00B34120" w:rsidRDefault="00AE1A89" w:rsidP="00B3412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AE1A89" w:rsidRDefault="00AE1A89" w:rsidP="00B34120">
      <w:pPr>
        <w:pStyle w:val="22"/>
      </w:pPr>
      <w:r>
        <w:t>FAST</w:t>
      </w:r>
      <w:r>
        <w:rPr>
          <w:rFonts w:hint="eastAsia"/>
        </w:rPr>
        <w:t xml:space="preserve">와 </w:t>
      </w:r>
      <w:r>
        <w:t xml:space="preserve">BREIF </w:t>
      </w:r>
      <w:r>
        <w:rPr>
          <w:rFonts w:hint="eastAsia"/>
        </w:rPr>
        <w:t xml:space="preserve">수행하는 </w:t>
      </w:r>
      <w:r>
        <w:t>1</w:t>
      </w:r>
      <w:r w:rsidRPr="00AE1A89">
        <w:rPr>
          <w:vertAlign w:val="superscript"/>
        </w:rPr>
        <w:t>st</w:t>
      </w:r>
      <w:r>
        <w:t xml:space="preserve"> frame </w:t>
      </w:r>
      <w:r>
        <w:rPr>
          <w:rFonts w:hint="eastAsia"/>
        </w:rPr>
        <w:t xml:space="preserve">또는 </w:t>
      </w:r>
      <w:r>
        <w:t>2</w:t>
      </w:r>
      <w:r w:rsidRPr="00AE1A89">
        <w:rPr>
          <w:vertAlign w:val="superscript"/>
        </w:rPr>
        <w:t>nd</w:t>
      </w:r>
      <w:r>
        <w:t xml:space="preserve"> frame</w:t>
      </w:r>
    </w:p>
    <w:p w:rsidR="00AE1A89" w:rsidRDefault="00AE1A89" w:rsidP="00AE1A89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AE1A89" w:rsidRDefault="00AE1A89" w:rsidP="00B34120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AE1A89" w:rsidTr="00440848">
        <w:tc>
          <w:tcPr>
            <w:tcW w:w="2977" w:type="dxa"/>
            <w:shd w:val="clear" w:color="auto" w:fill="D9D9D9" w:themeFill="background1" w:themeFillShade="D9"/>
          </w:tcPr>
          <w:p w:rsidR="00AE1A89" w:rsidRDefault="00AE1A89" w:rsidP="0044084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AE1A89" w:rsidRDefault="00AE1A89" w:rsidP="0044084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AE1A89" w:rsidTr="00440848">
        <w:tc>
          <w:tcPr>
            <w:tcW w:w="2977" w:type="dxa"/>
          </w:tcPr>
          <w:p w:rsidR="00AE1A89" w:rsidRDefault="00AE1A89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AE1A8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AE1A89">
              <w:rPr>
                <w:rFonts w:asciiTheme="minorHAnsi" w:eastAsiaTheme="minorHAnsi" w:hAnsiTheme="minorHAnsi"/>
              </w:rPr>
              <w:t>_FRAME_1ST</w:t>
            </w:r>
          </w:p>
        </w:tc>
        <w:tc>
          <w:tcPr>
            <w:tcW w:w="6949" w:type="dxa"/>
          </w:tcPr>
          <w:p w:rsidR="00AE1A89" w:rsidRDefault="00AE1A89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  <w:r w:rsidRPr="00AE1A89">
              <w:rPr>
                <w:rFonts w:asciiTheme="minorHAnsi" w:eastAsiaTheme="minorHAnsi" w:hAnsiTheme="minorHAnsi" w:hint="eastAsia"/>
                <w:vertAlign w:val="superscript"/>
              </w:rPr>
              <w:t>st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frame</w:t>
            </w:r>
          </w:p>
        </w:tc>
      </w:tr>
      <w:tr w:rsidR="00AE1A89" w:rsidTr="00440848">
        <w:tc>
          <w:tcPr>
            <w:tcW w:w="2977" w:type="dxa"/>
          </w:tcPr>
          <w:p w:rsidR="00AE1A89" w:rsidRDefault="00AE1A89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AE1A89">
              <w:rPr>
                <w:rFonts w:asciiTheme="minorHAnsi" w:eastAsiaTheme="minorHAnsi" w:hAnsiTheme="minorHAnsi"/>
              </w:rPr>
              <w:t>e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AE1A89">
              <w:rPr>
                <w:rFonts w:asciiTheme="minorHAnsi" w:eastAsiaTheme="minorHAnsi" w:hAnsiTheme="minorHAnsi"/>
              </w:rPr>
              <w:t>_FRAME_2ND</w:t>
            </w:r>
          </w:p>
        </w:tc>
        <w:tc>
          <w:tcPr>
            <w:tcW w:w="6949" w:type="dxa"/>
          </w:tcPr>
          <w:p w:rsidR="00AE1A89" w:rsidRDefault="00AE1A89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2</w:t>
            </w:r>
            <w:r w:rsidRPr="00AE1A89">
              <w:rPr>
                <w:rFonts w:asciiTheme="minorHAnsi" w:eastAsiaTheme="minorHAnsi" w:hAnsiTheme="minorHAnsi" w:hint="eastAsia"/>
                <w:vertAlign w:val="superscript"/>
              </w:rPr>
              <w:t>nd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frame</w:t>
            </w:r>
          </w:p>
        </w:tc>
      </w:tr>
    </w:tbl>
    <w:p w:rsidR="00AE1A89" w:rsidRPr="00654AE2" w:rsidRDefault="00AE1A89" w:rsidP="009F79D9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A90C7D" w:rsidRPr="009F79D9" w:rsidRDefault="00282B9D" w:rsidP="00A90C7D">
      <w:pPr>
        <w:pStyle w:val="3"/>
      </w:pPr>
      <w:bookmarkStart w:id="86" w:name="_Toc477870938"/>
      <w:r>
        <w:t>VPU</w:t>
      </w:r>
      <w:r w:rsidR="00A90C7D" w:rsidRPr="00A90C7D">
        <w:t>_SIZE_T</w:t>
      </w:r>
      <w:bookmarkEnd w:id="86"/>
    </w:p>
    <w:p w:rsidR="00A90C7D" w:rsidRDefault="00A90C7D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A90C7D" w:rsidTr="00807859">
        <w:tc>
          <w:tcPr>
            <w:tcW w:w="9912" w:type="dxa"/>
          </w:tcPr>
          <w:p w:rsidR="00A90C7D" w:rsidRPr="00A90C7D" w:rsidRDefault="00A90C7D" w:rsidP="00FC7DA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A90C7D">
              <w:rPr>
                <w:rFonts w:asciiTheme="minorHAnsi" w:eastAsiaTheme="minorHAnsi" w:hAnsiTheme="minorHAnsi"/>
              </w:rPr>
              <w:t>typedef struct tag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A90C7D">
              <w:rPr>
                <w:rFonts w:asciiTheme="minorHAnsi" w:eastAsiaTheme="minorHAnsi" w:hAnsiTheme="minorHAnsi"/>
              </w:rPr>
              <w:t>_SIZE_T</w:t>
            </w:r>
          </w:p>
          <w:p w:rsidR="00A90C7D" w:rsidRPr="00A90C7D" w:rsidRDefault="00A90C7D" w:rsidP="00FC7DA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A90C7D">
              <w:rPr>
                <w:rFonts w:asciiTheme="minorHAnsi" w:eastAsiaTheme="minorHAnsi" w:hAnsiTheme="minorHAnsi"/>
              </w:rPr>
              <w:t>{</w:t>
            </w:r>
          </w:p>
          <w:p w:rsidR="00A90C7D" w:rsidRPr="00A90C7D" w:rsidRDefault="00242BB1" w:rsidP="00A90C7D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uint16</w:t>
            </w:r>
            <w:r w:rsidR="00A90C7D" w:rsidRPr="00A90C7D">
              <w:rPr>
                <w:rFonts w:asciiTheme="minorHAnsi" w:eastAsiaTheme="minorHAnsi" w:hAnsiTheme="minorHAnsi"/>
              </w:rPr>
              <w:t xml:space="preserve"> width;</w:t>
            </w:r>
          </w:p>
          <w:p w:rsidR="00A90C7D" w:rsidRPr="00A90C7D" w:rsidRDefault="00242BB1" w:rsidP="00A90C7D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uint16</w:t>
            </w:r>
            <w:r w:rsidR="00A90C7D" w:rsidRPr="00A90C7D">
              <w:rPr>
                <w:rFonts w:asciiTheme="minorHAnsi" w:eastAsiaTheme="minorHAnsi" w:hAnsiTheme="minorHAnsi"/>
              </w:rPr>
              <w:t xml:space="preserve"> height;</w:t>
            </w:r>
          </w:p>
          <w:p w:rsidR="00A90C7D" w:rsidRDefault="00A90C7D" w:rsidP="00A90C7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A90C7D">
              <w:rPr>
                <w:rFonts w:asciiTheme="minorHAnsi" w:eastAsiaTheme="minorHAnsi" w:hAnsiTheme="minorHAnsi"/>
              </w:rPr>
              <w:t xml:space="preserve">}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A90C7D">
              <w:rPr>
                <w:rFonts w:asciiTheme="minorHAnsi" w:eastAsiaTheme="minorHAnsi" w:hAnsiTheme="minorHAnsi"/>
              </w:rPr>
              <w:t>_SIZE_T, *p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A90C7D">
              <w:rPr>
                <w:rFonts w:asciiTheme="minorHAnsi" w:eastAsiaTheme="minorHAnsi" w:hAnsiTheme="minorHAnsi"/>
              </w:rPr>
              <w:t>_SIZE_T;</w:t>
            </w:r>
          </w:p>
        </w:tc>
      </w:tr>
    </w:tbl>
    <w:p w:rsidR="00A90C7D" w:rsidRDefault="00A90C7D" w:rsidP="00A90C7D">
      <w:pPr>
        <w:pStyle w:val="12"/>
        <w:ind w:leftChars="0" w:left="0"/>
        <w:rPr>
          <w:rFonts w:asciiTheme="minorHAnsi" w:eastAsiaTheme="minorHAnsi" w:hAnsiTheme="minorHAnsi"/>
        </w:rPr>
      </w:pPr>
    </w:p>
    <w:p w:rsidR="00B34120" w:rsidRDefault="00A90C7D" w:rsidP="00B3412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A90C7D" w:rsidRDefault="00FC7DA2" w:rsidP="00B34120">
      <w:pPr>
        <w:pStyle w:val="22"/>
      </w:pPr>
      <w:r>
        <w:t xml:space="preserve">Size </w:t>
      </w:r>
      <w:r>
        <w:rPr>
          <w:rFonts w:hint="eastAsia"/>
        </w:rPr>
        <w:t>구조체</w:t>
      </w:r>
    </w:p>
    <w:p w:rsidR="00A90C7D" w:rsidRDefault="00A90C7D" w:rsidP="00A90C7D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A90C7D" w:rsidRDefault="00A90C7D" w:rsidP="00B34120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A90C7D" w:rsidTr="00807859">
        <w:tc>
          <w:tcPr>
            <w:tcW w:w="2977" w:type="dxa"/>
            <w:shd w:val="clear" w:color="auto" w:fill="D9D9D9" w:themeFill="background1" w:themeFillShade="D9"/>
          </w:tcPr>
          <w:p w:rsidR="00A90C7D" w:rsidRDefault="00A90C7D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A90C7D" w:rsidRDefault="00A90C7D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A90C7D" w:rsidTr="00807859">
        <w:tc>
          <w:tcPr>
            <w:tcW w:w="2977" w:type="dxa"/>
          </w:tcPr>
          <w:p w:rsidR="00A90C7D" w:rsidRDefault="00FC7DA2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width</w:t>
            </w:r>
          </w:p>
        </w:tc>
        <w:tc>
          <w:tcPr>
            <w:tcW w:w="6949" w:type="dxa"/>
          </w:tcPr>
          <w:p w:rsidR="00A90C7D" w:rsidRDefault="00A90C7D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</w:p>
        </w:tc>
      </w:tr>
      <w:tr w:rsidR="00A90C7D" w:rsidTr="00807859">
        <w:tc>
          <w:tcPr>
            <w:tcW w:w="2977" w:type="dxa"/>
          </w:tcPr>
          <w:p w:rsidR="00A90C7D" w:rsidRDefault="00FC7DA2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height</w:t>
            </w:r>
          </w:p>
        </w:tc>
        <w:tc>
          <w:tcPr>
            <w:tcW w:w="6949" w:type="dxa"/>
          </w:tcPr>
          <w:p w:rsidR="00A90C7D" w:rsidRDefault="00A90C7D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</w:p>
        </w:tc>
      </w:tr>
    </w:tbl>
    <w:p w:rsidR="00A90C7D" w:rsidRPr="00654AE2" w:rsidRDefault="00A90C7D" w:rsidP="00A90C7D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FC7DA2" w:rsidRPr="009F79D9" w:rsidRDefault="00282B9D" w:rsidP="00FC7DA2">
      <w:pPr>
        <w:pStyle w:val="3"/>
      </w:pPr>
      <w:bookmarkStart w:id="87" w:name="_Toc477870939"/>
      <w:r>
        <w:t>VPU</w:t>
      </w:r>
      <w:r w:rsidR="00FC7DA2" w:rsidRPr="00FC7DA2">
        <w:t>_</w:t>
      </w:r>
      <w:r w:rsidR="00412998">
        <w:rPr>
          <w:rFonts w:hint="eastAsia"/>
        </w:rPr>
        <w:t>RECT</w:t>
      </w:r>
      <w:r w:rsidR="00FC7DA2" w:rsidRPr="00FC7DA2">
        <w:t>_T</w:t>
      </w:r>
      <w:bookmarkEnd w:id="87"/>
    </w:p>
    <w:p w:rsidR="00FC7DA2" w:rsidRDefault="00FC7DA2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FC7DA2" w:rsidTr="00807859">
        <w:tc>
          <w:tcPr>
            <w:tcW w:w="9912" w:type="dxa"/>
          </w:tcPr>
          <w:p w:rsidR="00FC7DA2" w:rsidRPr="00FC7DA2" w:rsidRDefault="00FC7DA2" w:rsidP="00FC7DA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FC7DA2">
              <w:rPr>
                <w:rFonts w:asciiTheme="minorHAnsi" w:eastAsiaTheme="minorHAnsi" w:hAnsiTheme="minorHAnsi"/>
              </w:rPr>
              <w:t>typedef struct tag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FC7DA2">
              <w:rPr>
                <w:rFonts w:asciiTheme="minorHAnsi" w:eastAsiaTheme="minorHAnsi" w:hAnsiTheme="minorHAnsi"/>
              </w:rPr>
              <w:t>_</w:t>
            </w:r>
            <w:r w:rsidR="00412998">
              <w:rPr>
                <w:rFonts w:asciiTheme="minorHAnsi" w:eastAsiaTheme="minorHAnsi" w:hAnsiTheme="minorHAnsi"/>
              </w:rPr>
              <w:t>RECT</w:t>
            </w:r>
            <w:r w:rsidRPr="00FC7DA2">
              <w:rPr>
                <w:rFonts w:asciiTheme="minorHAnsi" w:eastAsiaTheme="minorHAnsi" w:hAnsiTheme="minorHAnsi"/>
              </w:rPr>
              <w:t>_T</w:t>
            </w:r>
          </w:p>
          <w:p w:rsidR="00FC7DA2" w:rsidRPr="00FC7DA2" w:rsidRDefault="00FC7DA2" w:rsidP="00FC7DA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FC7DA2">
              <w:rPr>
                <w:rFonts w:asciiTheme="minorHAnsi" w:eastAsiaTheme="minorHAnsi" w:hAnsiTheme="minorHAnsi"/>
              </w:rPr>
              <w:t>{</w:t>
            </w:r>
          </w:p>
          <w:p w:rsidR="00FC7DA2" w:rsidRPr="00FC7DA2" w:rsidRDefault="00242BB1" w:rsidP="00FC7DA2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uint16</w:t>
            </w:r>
            <w:r w:rsidR="00FC7DA2" w:rsidRPr="00FC7DA2">
              <w:rPr>
                <w:rFonts w:asciiTheme="minorHAnsi" w:eastAsiaTheme="minorHAnsi" w:hAnsiTheme="minorHAnsi"/>
              </w:rPr>
              <w:t xml:space="preserve"> x;</w:t>
            </w:r>
          </w:p>
          <w:p w:rsidR="00FC7DA2" w:rsidRPr="00FC7DA2" w:rsidRDefault="00242BB1" w:rsidP="00FC7DA2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lastRenderedPageBreak/>
              <w:t>uint16</w:t>
            </w:r>
            <w:r w:rsidR="00FC7DA2" w:rsidRPr="00FC7DA2">
              <w:rPr>
                <w:rFonts w:asciiTheme="minorHAnsi" w:eastAsiaTheme="minorHAnsi" w:hAnsiTheme="minorHAnsi"/>
              </w:rPr>
              <w:t xml:space="preserve"> y;</w:t>
            </w:r>
          </w:p>
          <w:p w:rsidR="00FC7DA2" w:rsidRPr="00FC7DA2" w:rsidRDefault="00242BB1" w:rsidP="00FC7DA2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uint16</w:t>
            </w:r>
            <w:r w:rsidR="00FC7DA2" w:rsidRPr="00FC7DA2">
              <w:rPr>
                <w:rFonts w:asciiTheme="minorHAnsi" w:eastAsiaTheme="minorHAnsi" w:hAnsiTheme="minorHAnsi"/>
              </w:rPr>
              <w:t xml:space="preserve"> width;</w:t>
            </w:r>
          </w:p>
          <w:p w:rsidR="00FC7DA2" w:rsidRPr="00FC7DA2" w:rsidRDefault="00242BB1" w:rsidP="00FC7DA2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uint16</w:t>
            </w:r>
            <w:r w:rsidR="00FC7DA2" w:rsidRPr="00FC7DA2">
              <w:rPr>
                <w:rFonts w:asciiTheme="minorHAnsi" w:eastAsiaTheme="minorHAnsi" w:hAnsiTheme="minorHAnsi"/>
              </w:rPr>
              <w:t xml:space="preserve"> height;</w:t>
            </w:r>
          </w:p>
          <w:p w:rsidR="00FC7DA2" w:rsidRDefault="00FC7DA2" w:rsidP="0041299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FC7DA2">
              <w:rPr>
                <w:rFonts w:asciiTheme="minorHAnsi" w:eastAsiaTheme="minorHAnsi" w:hAnsiTheme="minorHAnsi"/>
              </w:rPr>
              <w:t xml:space="preserve">}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FC7DA2">
              <w:rPr>
                <w:rFonts w:asciiTheme="minorHAnsi" w:eastAsiaTheme="minorHAnsi" w:hAnsiTheme="minorHAnsi"/>
              </w:rPr>
              <w:t>_</w:t>
            </w:r>
            <w:r w:rsidR="00412998">
              <w:rPr>
                <w:rFonts w:asciiTheme="minorHAnsi" w:eastAsiaTheme="minorHAnsi" w:hAnsiTheme="minorHAnsi"/>
              </w:rPr>
              <w:t>RECT</w:t>
            </w:r>
            <w:r w:rsidRPr="00FC7DA2">
              <w:rPr>
                <w:rFonts w:asciiTheme="minorHAnsi" w:eastAsiaTheme="minorHAnsi" w:hAnsiTheme="minorHAnsi"/>
              </w:rPr>
              <w:t>_T, *p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FC7DA2">
              <w:rPr>
                <w:rFonts w:asciiTheme="minorHAnsi" w:eastAsiaTheme="minorHAnsi" w:hAnsiTheme="minorHAnsi"/>
              </w:rPr>
              <w:t>_</w:t>
            </w:r>
            <w:r w:rsidR="00412998">
              <w:rPr>
                <w:rFonts w:asciiTheme="minorHAnsi" w:eastAsiaTheme="minorHAnsi" w:hAnsiTheme="minorHAnsi"/>
              </w:rPr>
              <w:t>RECT</w:t>
            </w:r>
            <w:r w:rsidRPr="00FC7DA2">
              <w:rPr>
                <w:rFonts w:asciiTheme="minorHAnsi" w:eastAsiaTheme="minorHAnsi" w:hAnsiTheme="minorHAnsi"/>
              </w:rPr>
              <w:t>_T;</w:t>
            </w:r>
          </w:p>
        </w:tc>
      </w:tr>
    </w:tbl>
    <w:p w:rsidR="00FC7DA2" w:rsidRDefault="00FC7DA2" w:rsidP="00FC7DA2">
      <w:pPr>
        <w:pStyle w:val="12"/>
        <w:ind w:leftChars="0" w:left="0"/>
        <w:rPr>
          <w:rFonts w:asciiTheme="minorHAnsi" w:eastAsiaTheme="minorHAnsi" w:hAnsiTheme="minorHAnsi"/>
        </w:rPr>
      </w:pPr>
    </w:p>
    <w:p w:rsidR="00B34120" w:rsidRDefault="00FC7DA2" w:rsidP="00B3412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FC7DA2" w:rsidRDefault="00FC7DA2" w:rsidP="00B34120">
      <w:pPr>
        <w:pStyle w:val="22"/>
      </w:pPr>
      <w:r>
        <w:rPr>
          <w:rFonts w:hint="eastAsia"/>
        </w:rPr>
        <w:t>사각형 영역 구조체</w:t>
      </w:r>
    </w:p>
    <w:p w:rsidR="00FC7DA2" w:rsidRDefault="00FC7DA2" w:rsidP="00FC7DA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FC7DA2" w:rsidRDefault="00FC7DA2" w:rsidP="00B34120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FC7DA2" w:rsidTr="00807859">
        <w:tc>
          <w:tcPr>
            <w:tcW w:w="2977" w:type="dxa"/>
            <w:shd w:val="clear" w:color="auto" w:fill="D9D9D9" w:themeFill="background1" w:themeFillShade="D9"/>
          </w:tcPr>
          <w:p w:rsidR="00FC7DA2" w:rsidRDefault="00FC7DA2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FC7DA2" w:rsidRDefault="00FC7DA2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FC7DA2" w:rsidTr="00807859">
        <w:tc>
          <w:tcPr>
            <w:tcW w:w="2977" w:type="dxa"/>
          </w:tcPr>
          <w:p w:rsidR="00FC7DA2" w:rsidRDefault="00FC7DA2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x</w:t>
            </w:r>
          </w:p>
        </w:tc>
        <w:tc>
          <w:tcPr>
            <w:tcW w:w="6949" w:type="dxa"/>
          </w:tcPr>
          <w:p w:rsidR="00FC7DA2" w:rsidRDefault="00FC7DA2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</w:p>
        </w:tc>
      </w:tr>
      <w:tr w:rsidR="00FC7DA2" w:rsidTr="00807859">
        <w:tc>
          <w:tcPr>
            <w:tcW w:w="2977" w:type="dxa"/>
          </w:tcPr>
          <w:p w:rsidR="00FC7DA2" w:rsidRDefault="00FC7DA2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y</w:t>
            </w:r>
          </w:p>
        </w:tc>
        <w:tc>
          <w:tcPr>
            <w:tcW w:w="6949" w:type="dxa"/>
          </w:tcPr>
          <w:p w:rsidR="00FC7DA2" w:rsidRDefault="00FC7DA2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</w:p>
        </w:tc>
      </w:tr>
      <w:tr w:rsidR="00FC7DA2" w:rsidTr="00807859">
        <w:tc>
          <w:tcPr>
            <w:tcW w:w="2977" w:type="dxa"/>
          </w:tcPr>
          <w:p w:rsidR="00FC7DA2" w:rsidRDefault="00FC7DA2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width</w:t>
            </w:r>
          </w:p>
        </w:tc>
        <w:tc>
          <w:tcPr>
            <w:tcW w:w="6949" w:type="dxa"/>
          </w:tcPr>
          <w:p w:rsidR="00FC7DA2" w:rsidRDefault="00FC7DA2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</w:p>
        </w:tc>
      </w:tr>
      <w:tr w:rsidR="00FC7DA2" w:rsidTr="00807859">
        <w:tc>
          <w:tcPr>
            <w:tcW w:w="2977" w:type="dxa"/>
          </w:tcPr>
          <w:p w:rsidR="00FC7DA2" w:rsidRDefault="00FC7DA2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height</w:t>
            </w:r>
          </w:p>
        </w:tc>
        <w:tc>
          <w:tcPr>
            <w:tcW w:w="6949" w:type="dxa"/>
          </w:tcPr>
          <w:p w:rsidR="00FC7DA2" w:rsidRDefault="00FC7DA2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</w:p>
        </w:tc>
      </w:tr>
    </w:tbl>
    <w:p w:rsidR="00FC7DA2" w:rsidRPr="00654AE2" w:rsidRDefault="00FC7DA2" w:rsidP="00FC7DA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FC7DA2" w:rsidRPr="009F79D9" w:rsidRDefault="00282B9D" w:rsidP="00FC7DA2">
      <w:pPr>
        <w:pStyle w:val="3"/>
      </w:pPr>
      <w:bookmarkStart w:id="88" w:name="_Toc477870940"/>
      <w:r>
        <w:t>VPU</w:t>
      </w:r>
      <w:r w:rsidR="00FC7DA2" w:rsidRPr="00FC7DA2">
        <w:t>_FAST_PARAM_T</w:t>
      </w:r>
      <w:bookmarkEnd w:id="88"/>
    </w:p>
    <w:p w:rsidR="00FC7DA2" w:rsidRDefault="00FC7DA2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FC7DA2" w:rsidTr="00807859">
        <w:tc>
          <w:tcPr>
            <w:tcW w:w="9912" w:type="dxa"/>
          </w:tcPr>
          <w:p w:rsidR="00FC7DA2" w:rsidRPr="00FC7DA2" w:rsidRDefault="00FC7DA2" w:rsidP="00FC7DA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FC7DA2">
              <w:rPr>
                <w:rFonts w:asciiTheme="minorHAnsi" w:eastAsiaTheme="minorHAnsi" w:hAnsiTheme="minorHAnsi"/>
              </w:rPr>
              <w:t>typedef struct tag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FC7DA2">
              <w:rPr>
                <w:rFonts w:asciiTheme="minorHAnsi" w:eastAsiaTheme="minorHAnsi" w:hAnsiTheme="minorHAnsi"/>
              </w:rPr>
              <w:t>_FAST_PARAM_T</w:t>
            </w:r>
          </w:p>
          <w:p w:rsidR="00FC7DA2" w:rsidRPr="00FC7DA2" w:rsidRDefault="00FC7DA2" w:rsidP="00FC7DA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FC7DA2">
              <w:rPr>
                <w:rFonts w:asciiTheme="minorHAnsi" w:eastAsiaTheme="minorHAnsi" w:hAnsiTheme="minorHAnsi"/>
              </w:rPr>
              <w:t>{</w:t>
            </w:r>
          </w:p>
          <w:p w:rsidR="00FC7DA2" w:rsidRPr="00FC7DA2" w:rsidRDefault="00242BB1" w:rsidP="00FC7DA2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FC7DA2" w:rsidRPr="00FC7DA2">
              <w:rPr>
                <w:rFonts w:asciiTheme="minorHAnsi" w:eastAsiaTheme="minorHAnsi" w:hAnsiTheme="minorHAnsi"/>
              </w:rPr>
              <w:t xml:space="preserve"> number;</w:t>
            </w:r>
          </w:p>
          <w:p w:rsidR="00FC7DA2" w:rsidRPr="00FC7DA2" w:rsidRDefault="00242BB1" w:rsidP="00155FD1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FC7DA2" w:rsidRPr="00FC7DA2">
              <w:rPr>
                <w:rFonts w:asciiTheme="minorHAnsi" w:eastAsiaTheme="minorHAnsi" w:hAnsiTheme="minorHAnsi"/>
              </w:rPr>
              <w:t xml:space="preserve"> threshold;</w:t>
            </w:r>
          </w:p>
          <w:p w:rsidR="00FC7DA2" w:rsidRDefault="00FC7DA2" w:rsidP="00FC7DA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FC7DA2">
              <w:rPr>
                <w:rFonts w:asciiTheme="minorHAnsi" w:eastAsiaTheme="minorHAnsi" w:hAnsiTheme="minorHAnsi"/>
              </w:rPr>
              <w:t xml:space="preserve">}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FC7DA2">
              <w:rPr>
                <w:rFonts w:asciiTheme="minorHAnsi" w:eastAsiaTheme="minorHAnsi" w:hAnsiTheme="minorHAnsi"/>
              </w:rPr>
              <w:t>_FAST_PARAM_T, *p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FC7DA2">
              <w:rPr>
                <w:rFonts w:asciiTheme="minorHAnsi" w:eastAsiaTheme="minorHAnsi" w:hAnsiTheme="minorHAnsi"/>
              </w:rPr>
              <w:t>_FAST_PARAM_T;</w:t>
            </w:r>
          </w:p>
        </w:tc>
      </w:tr>
    </w:tbl>
    <w:p w:rsidR="00FC7DA2" w:rsidRDefault="00FC7DA2" w:rsidP="00FC7DA2">
      <w:pPr>
        <w:pStyle w:val="12"/>
        <w:ind w:leftChars="0" w:left="0"/>
        <w:rPr>
          <w:rFonts w:asciiTheme="minorHAnsi" w:eastAsiaTheme="minorHAnsi" w:hAnsiTheme="minorHAnsi"/>
        </w:rPr>
      </w:pPr>
    </w:p>
    <w:p w:rsidR="00B34120" w:rsidRDefault="00FC7DA2" w:rsidP="00B3412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FC7DA2" w:rsidRDefault="00FC7DA2" w:rsidP="00B34120">
      <w:pPr>
        <w:pStyle w:val="22"/>
      </w:pPr>
      <w:r>
        <w:t xml:space="preserve">FAST </w:t>
      </w:r>
      <w:r>
        <w:rPr>
          <w:rFonts w:hint="eastAsia"/>
        </w:rPr>
        <w:t>설정을 위한 구조체</w:t>
      </w:r>
    </w:p>
    <w:p w:rsidR="00FC7DA2" w:rsidRPr="00B34120" w:rsidRDefault="00FC7DA2" w:rsidP="00FC7DA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FC7DA2" w:rsidRDefault="00FC7DA2" w:rsidP="00B34120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FC7DA2" w:rsidTr="00807859">
        <w:tc>
          <w:tcPr>
            <w:tcW w:w="2977" w:type="dxa"/>
            <w:shd w:val="clear" w:color="auto" w:fill="D9D9D9" w:themeFill="background1" w:themeFillShade="D9"/>
          </w:tcPr>
          <w:p w:rsidR="00FC7DA2" w:rsidRDefault="00FC7DA2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FC7DA2" w:rsidRDefault="00FC7DA2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FC7DA2" w:rsidTr="00807859">
        <w:tc>
          <w:tcPr>
            <w:tcW w:w="2977" w:type="dxa"/>
          </w:tcPr>
          <w:p w:rsidR="00FC7DA2" w:rsidRDefault="00FC7DA2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number</w:t>
            </w:r>
          </w:p>
        </w:tc>
        <w:tc>
          <w:tcPr>
            <w:tcW w:w="6949" w:type="dxa"/>
          </w:tcPr>
          <w:p w:rsidR="00FC7DA2" w:rsidRDefault="00FC7DA2" w:rsidP="00FC7DA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FAST</w:t>
            </w:r>
            <w:r w:rsidR="00622C31">
              <w:rPr>
                <w:rFonts w:asciiTheme="minorHAnsi" w:eastAsiaTheme="minorHAnsi" w:hAnsiTheme="minorHAnsi" w:hint="eastAsia"/>
              </w:rPr>
              <w:t>의</w:t>
            </w:r>
            <w:r>
              <w:rPr>
                <w:rFonts w:asciiTheme="minorHAnsi" w:eastAsiaTheme="minorHAnsi" w:hAnsiTheme="minorHAnsi" w:hint="eastAsia"/>
              </w:rPr>
              <w:t xml:space="preserve"> number parameter</w:t>
            </w:r>
          </w:p>
        </w:tc>
      </w:tr>
      <w:tr w:rsidR="00FC7DA2" w:rsidTr="00807859">
        <w:tc>
          <w:tcPr>
            <w:tcW w:w="2977" w:type="dxa"/>
          </w:tcPr>
          <w:p w:rsidR="00FC7DA2" w:rsidRDefault="00FC7DA2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threshold</w:t>
            </w:r>
          </w:p>
        </w:tc>
        <w:tc>
          <w:tcPr>
            <w:tcW w:w="6949" w:type="dxa"/>
          </w:tcPr>
          <w:p w:rsidR="00FC7DA2" w:rsidRDefault="00FC7DA2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FAST</w:t>
            </w:r>
            <w:r w:rsidR="00622C31">
              <w:rPr>
                <w:rFonts w:asciiTheme="minorHAnsi" w:eastAsiaTheme="minorHAnsi" w:hAnsiTheme="minorHAnsi" w:hint="eastAsia"/>
              </w:rPr>
              <w:t>의</w:t>
            </w:r>
            <w:r>
              <w:rPr>
                <w:rFonts w:asciiTheme="minorHAnsi" w:eastAsiaTheme="minorHAnsi" w:hAnsiTheme="minorHAnsi" w:hint="eastAsia"/>
              </w:rPr>
              <w:t xml:space="preserve"> threshold</w:t>
            </w:r>
          </w:p>
        </w:tc>
      </w:tr>
    </w:tbl>
    <w:p w:rsidR="00654AE2" w:rsidRDefault="00654AE2" w:rsidP="00A90C7D">
      <w:pPr>
        <w:pStyle w:val="12"/>
        <w:ind w:leftChars="0" w:left="0"/>
        <w:rPr>
          <w:rFonts w:asciiTheme="minorHAnsi" w:eastAsiaTheme="minorHAnsi" w:hAnsiTheme="minorHAnsi"/>
        </w:rPr>
      </w:pPr>
    </w:p>
    <w:p w:rsidR="00622C31" w:rsidRPr="009F79D9" w:rsidRDefault="00282B9D" w:rsidP="00622C31">
      <w:pPr>
        <w:pStyle w:val="3"/>
      </w:pPr>
      <w:bookmarkStart w:id="89" w:name="_Toc477870941"/>
      <w:r>
        <w:t>VPU</w:t>
      </w:r>
      <w:r w:rsidR="00622C31" w:rsidRPr="00622C31">
        <w:t>_BRIEF_LUT_VALUE_T</w:t>
      </w:r>
      <w:bookmarkEnd w:id="89"/>
    </w:p>
    <w:p w:rsidR="00622C31" w:rsidRDefault="00622C31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622C31" w:rsidTr="00807859">
        <w:tc>
          <w:tcPr>
            <w:tcW w:w="9912" w:type="dxa"/>
          </w:tcPr>
          <w:p w:rsidR="00622C31" w:rsidRPr="00622C31" w:rsidRDefault="00622C31" w:rsidP="00622C3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22C31">
              <w:rPr>
                <w:rFonts w:asciiTheme="minorHAnsi" w:eastAsiaTheme="minorHAnsi" w:hAnsiTheme="minorHAnsi"/>
              </w:rPr>
              <w:t>typedef struct tag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622C31">
              <w:rPr>
                <w:rFonts w:asciiTheme="minorHAnsi" w:eastAsiaTheme="minorHAnsi" w:hAnsiTheme="minorHAnsi"/>
              </w:rPr>
              <w:t>_BRIEF_LUT_VALUE_T</w:t>
            </w:r>
          </w:p>
          <w:p w:rsidR="00622C31" w:rsidRPr="00622C31" w:rsidRDefault="00622C31" w:rsidP="00622C3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22C31">
              <w:rPr>
                <w:rFonts w:asciiTheme="minorHAnsi" w:eastAsiaTheme="minorHAnsi" w:hAnsiTheme="minorHAnsi"/>
              </w:rPr>
              <w:lastRenderedPageBreak/>
              <w:t>{</w:t>
            </w:r>
          </w:p>
          <w:p w:rsidR="00622C31" w:rsidRPr="00622C31" w:rsidRDefault="00242BB1" w:rsidP="00622C31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622C31" w:rsidRPr="00622C31">
              <w:rPr>
                <w:rFonts w:asciiTheme="minorHAnsi" w:eastAsiaTheme="minorHAnsi" w:hAnsiTheme="minorHAnsi"/>
              </w:rPr>
              <w:t xml:space="preserve"> x1;</w:t>
            </w:r>
          </w:p>
          <w:p w:rsidR="00622C31" w:rsidRPr="00622C31" w:rsidRDefault="00242BB1" w:rsidP="00622C31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622C31" w:rsidRPr="00622C31">
              <w:rPr>
                <w:rFonts w:asciiTheme="minorHAnsi" w:eastAsiaTheme="minorHAnsi" w:hAnsiTheme="minorHAnsi"/>
              </w:rPr>
              <w:t xml:space="preserve"> y1;</w:t>
            </w:r>
          </w:p>
          <w:p w:rsidR="00622C31" w:rsidRPr="00622C31" w:rsidRDefault="00242BB1" w:rsidP="00622C31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622C31" w:rsidRPr="00622C31">
              <w:rPr>
                <w:rFonts w:asciiTheme="minorHAnsi" w:eastAsiaTheme="minorHAnsi" w:hAnsiTheme="minorHAnsi"/>
              </w:rPr>
              <w:t xml:space="preserve"> x2;</w:t>
            </w:r>
          </w:p>
          <w:p w:rsidR="00622C31" w:rsidRPr="00622C31" w:rsidRDefault="00242BB1" w:rsidP="00622C31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622C31" w:rsidRPr="00622C31">
              <w:rPr>
                <w:rFonts w:asciiTheme="minorHAnsi" w:eastAsiaTheme="minorHAnsi" w:hAnsiTheme="minorHAnsi"/>
              </w:rPr>
              <w:t xml:space="preserve"> y2;</w:t>
            </w:r>
          </w:p>
          <w:p w:rsidR="00622C31" w:rsidRDefault="00622C31" w:rsidP="00622C3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22C31">
              <w:rPr>
                <w:rFonts w:asciiTheme="minorHAnsi" w:eastAsiaTheme="minorHAnsi" w:hAnsiTheme="minorHAnsi"/>
              </w:rPr>
              <w:t xml:space="preserve">}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622C31">
              <w:rPr>
                <w:rFonts w:asciiTheme="minorHAnsi" w:eastAsiaTheme="minorHAnsi" w:hAnsiTheme="minorHAnsi"/>
              </w:rPr>
              <w:t>_BRIEF_LUT_VALUE_T, *p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622C31">
              <w:rPr>
                <w:rFonts w:asciiTheme="minorHAnsi" w:eastAsiaTheme="minorHAnsi" w:hAnsiTheme="minorHAnsi"/>
              </w:rPr>
              <w:t>_BRIEF_LUT_VALUE_T;</w:t>
            </w:r>
          </w:p>
        </w:tc>
      </w:tr>
    </w:tbl>
    <w:p w:rsidR="00622C31" w:rsidRDefault="00622C31" w:rsidP="00622C31">
      <w:pPr>
        <w:pStyle w:val="12"/>
        <w:ind w:leftChars="0" w:left="0"/>
        <w:rPr>
          <w:rFonts w:asciiTheme="minorHAnsi" w:eastAsiaTheme="minorHAnsi" w:hAnsiTheme="minorHAnsi"/>
        </w:rPr>
      </w:pPr>
    </w:p>
    <w:p w:rsidR="00B34120" w:rsidRDefault="00622C31" w:rsidP="00B3412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622C31" w:rsidRDefault="00622C31" w:rsidP="00B34120">
      <w:pPr>
        <w:pStyle w:val="22"/>
      </w:pPr>
      <w:r>
        <w:rPr>
          <w:rFonts w:hint="eastAsia"/>
        </w:rPr>
        <w:t>BRIEF LUT 업데이트를 위한 Parameter 구조체</w:t>
      </w:r>
    </w:p>
    <w:p w:rsidR="00622C31" w:rsidRDefault="00622C31" w:rsidP="00622C31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622C31" w:rsidRDefault="00622C31" w:rsidP="00B34120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622C31" w:rsidTr="00807859">
        <w:tc>
          <w:tcPr>
            <w:tcW w:w="2977" w:type="dxa"/>
            <w:shd w:val="clear" w:color="auto" w:fill="D9D9D9" w:themeFill="background1" w:themeFillShade="D9"/>
          </w:tcPr>
          <w:p w:rsidR="00622C31" w:rsidRDefault="00622C31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622C31" w:rsidRDefault="00622C31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622C31" w:rsidTr="00807859">
        <w:tc>
          <w:tcPr>
            <w:tcW w:w="2977" w:type="dxa"/>
          </w:tcPr>
          <w:p w:rsidR="00622C31" w:rsidRDefault="00622C31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x1</w:t>
            </w:r>
          </w:p>
        </w:tc>
        <w:tc>
          <w:tcPr>
            <w:tcW w:w="6949" w:type="dxa"/>
          </w:tcPr>
          <w:p w:rsidR="00622C31" w:rsidRDefault="00622C31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BRIEF LUT의 </w:t>
            </w:r>
            <w:r>
              <w:rPr>
                <w:rFonts w:asciiTheme="minorHAnsi" w:eastAsiaTheme="minorHAnsi" w:hAnsiTheme="minorHAnsi"/>
              </w:rPr>
              <w:t>x1 parameter</w:t>
            </w:r>
          </w:p>
        </w:tc>
      </w:tr>
      <w:tr w:rsidR="00622C31" w:rsidTr="00807859">
        <w:tc>
          <w:tcPr>
            <w:tcW w:w="2977" w:type="dxa"/>
          </w:tcPr>
          <w:p w:rsidR="00622C31" w:rsidRDefault="00622C31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y1</w:t>
            </w:r>
          </w:p>
        </w:tc>
        <w:tc>
          <w:tcPr>
            <w:tcW w:w="6949" w:type="dxa"/>
          </w:tcPr>
          <w:p w:rsidR="00622C31" w:rsidRDefault="00622C31" w:rsidP="00622C3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BRIEF LUT의 </w:t>
            </w:r>
            <w:r>
              <w:rPr>
                <w:rFonts w:asciiTheme="minorHAnsi" w:eastAsiaTheme="minorHAnsi" w:hAnsiTheme="minorHAnsi"/>
              </w:rPr>
              <w:t>y1 parameter</w:t>
            </w:r>
          </w:p>
        </w:tc>
      </w:tr>
      <w:tr w:rsidR="00622C31" w:rsidTr="00807859">
        <w:tc>
          <w:tcPr>
            <w:tcW w:w="2977" w:type="dxa"/>
          </w:tcPr>
          <w:p w:rsidR="00622C31" w:rsidRDefault="00622C31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x2</w:t>
            </w:r>
          </w:p>
        </w:tc>
        <w:tc>
          <w:tcPr>
            <w:tcW w:w="6949" w:type="dxa"/>
          </w:tcPr>
          <w:p w:rsidR="00622C31" w:rsidRDefault="00622C31" w:rsidP="00622C3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BRIEF LUT의 </w:t>
            </w:r>
            <w:r>
              <w:rPr>
                <w:rFonts w:asciiTheme="minorHAnsi" w:eastAsiaTheme="minorHAnsi" w:hAnsiTheme="minorHAnsi"/>
              </w:rPr>
              <w:t>x2 parameter</w:t>
            </w:r>
          </w:p>
        </w:tc>
      </w:tr>
      <w:tr w:rsidR="00622C31" w:rsidTr="00807859">
        <w:tc>
          <w:tcPr>
            <w:tcW w:w="2977" w:type="dxa"/>
          </w:tcPr>
          <w:p w:rsidR="00622C31" w:rsidRDefault="00622C31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y2</w:t>
            </w:r>
          </w:p>
        </w:tc>
        <w:tc>
          <w:tcPr>
            <w:tcW w:w="6949" w:type="dxa"/>
          </w:tcPr>
          <w:p w:rsidR="00622C31" w:rsidRDefault="00622C31" w:rsidP="00622C3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BRIEF LUT의 </w:t>
            </w:r>
            <w:r>
              <w:rPr>
                <w:rFonts w:asciiTheme="minorHAnsi" w:eastAsiaTheme="minorHAnsi" w:hAnsiTheme="minorHAnsi"/>
              </w:rPr>
              <w:t>y2 parameter</w:t>
            </w:r>
          </w:p>
        </w:tc>
      </w:tr>
    </w:tbl>
    <w:p w:rsidR="00622C31" w:rsidRDefault="00622C31" w:rsidP="00622C31">
      <w:pPr>
        <w:pStyle w:val="12"/>
        <w:ind w:leftChars="0" w:left="0"/>
        <w:rPr>
          <w:rFonts w:asciiTheme="minorHAnsi" w:eastAsiaTheme="minorHAnsi" w:hAnsiTheme="minorHAnsi"/>
        </w:rPr>
      </w:pPr>
    </w:p>
    <w:p w:rsidR="00622C31" w:rsidRPr="009F79D9" w:rsidRDefault="00282B9D" w:rsidP="00622C31">
      <w:pPr>
        <w:pStyle w:val="3"/>
      </w:pPr>
      <w:bookmarkStart w:id="90" w:name="_Toc477870942"/>
      <w:r>
        <w:t>VPU</w:t>
      </w:r>
      <w:r w:rsidR="00622C31" w:rsidRPr="00622C31">
        <w:t>_BRIEF_LUT_T</w:t>
      </w:r>
      <w:bookmarkEnd w:id="90"/>
    </w:p>
    <w:p w:rsidR="00622C31" w:rsidRDefault="00622C31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622C31" w:rsidTr="00807859">
        <w:tc>
          <w:tcPr>
            <w:tcW w:w="9912" w:type="dxa"/>
          </w:tcPr>
          <w:p w:rsidR="00622C31" w:rsidRPr="00622C31" w:rsidRDefault="00622C31" w:rsidP="00622C3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22C31">
              <w:rPr>
                <w:rFonts w:asciiTheme="minorHAnsi" w:eastAsiaTheme="minorHAnsi" w:hAnsiTheme="minorHAnsi"/>
              </w:rPr>
              <w:t>typedef struct tag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622C31">
              <w:rPr>
                <w:rFonts w:asciiTheme="minorHAnsi" w:eastAsiaTheme="minorHAnsi" w:hAnsiTheme="minorHAnsi"/>
              </w:rPr>
              <w:t>_BRIEF_LUT_T</w:t>
            </w:r>
          </w:p>
          <w:p w:rsidR="00622C31" w:rsidRPr="00622C31" w:rsidRDefault="00622C31" w:rsidP="00622C3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22C31">
              <w:rPr>
                <w:rFonts w:asciiTheme="minorHAnsi" w:eastAsiaTheme="minorHAnsi" w:hAnsiTheme="minorHAnsi"/>
              </w:rPr>
              <w:t>{</w:t>
            </w:r>
          </w:p>
          <w:p w:rsidR="00622C31" w:rsidRPr="00622C31" w:rsidRDefault="00282B9D" w:rsidP="00622C31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VPU</w:t>
            </w:r>
            <w:r w:rsidR="00622C31" w:rsidRPr="00622C31">
              <w:rPr>
                <w:rFonts w:asciiTheme="minorHAnsi" w:eastAsiaTheme="minorHAnsi" w:hAnsiTheme="minorHAnsi"/>
              </w:rPr>
              <w:t>_BRIEF_LUT_VALUE_T lut[128];</w:t>
            </w:r>
          </w:p>
          <w:p w:rsidR="00622C31" w:rsidRDefault="00622C31" w:rsidP="00622C3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22C31">
              <w:rPr>
                <w:rFonts w:asciiTheme="minorHAnsi" w:eastAsiaTheme="minorHAnsi" w:hAnsiTheme="minorHAnsi"/>
              </w:rPr>
              <w:t xml:space="preserve">}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622C31">
              <w:rPr>
                <w:rFonts w:asciiTheme="minorHAnsi" w:eastAsiaTheme="minorHAnsi" w:hAnsiTheme="minorHAnsi"/>
              </w:rPr>
              <w:t>_BRIEF_LUT_T, *p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622C31">
              <w:rPr>
                <w:rFonts w:asciiTheme="minorHAnsi" w:eastAsiaTheme="minorHAnsi" w:hAnsiTheme="minorHAnsi"/>
              </w:rPr>
              <w:t>_BRIEF_LUT_T;</w:t>
            </w:r>
          </w:p>
        </w:tc>
      </w:tr>
    </w:tbl>
    <w:p w:rsidR="00622C31" w:rsidRDefault="00622C31" w:rsidP="00622C31">
      <w:pPr>
        <w:pStyle w:val="12"/>
        <w:ind w:leftChars="0" w:left="0"/>
        <w:rPr>
          <w:rFonts w:asciiTheme="minorHAnsi" w:eastAsiaTheme="minorHAnsi" w:hAnsiTheme="minorHAnsi"/>
        </w:rPr>
      </w:pPr>
    </w:p>
    <w:p w:rsidR="00B34120" w:rsidRDefault="00622C31" w:rsidP="00B3412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622C31" w:rsidRDefault="00622C31" w:rsidP="00B34120">
      <w:pPr>
        <w:pStyle w:val="22"/>
      </w:pPr>
      <w:r>
        <w:rPr>
          <w:rFonts w:hint="eastAsia"/>
        </w:rPr>
        <w:t xml:space="preserve">BRIEF LUT 업데이트를 위한 </w:t>
      </w:r>
      <w:r>
        <w:t>128</w:t>
      </w:r>
      <w:r>
        <w:rPr>
          <w:rFonts w:hint="eastAsia"/>
        </w:rPr>
        <w:t>개의 parameter들의 구조체</w:t>
      </w:r>
    </w:p>
    <w:p w:rsidR="00622C31" w:rsidRDefault="00622C31" w:rsidP="00622C31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622C31" w:rsidRDefault="00622C31" w:rsidP="00B34120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622C31" w:rsidTr="00807859">
        <w:tc>
          <w:tcPr>
            <w:tcW w:w="2977" w:type="dxa"/>
            <w:shd w:val="clear" w:color="auto" w:fill="D9D9D9" w:themeFill="background1" w:themeFillShade="D9"/>
          </w:tcPr>
          <w:p w:rsidR="00622C31" w:rsidRDefault="00622C31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622C31" w:rsidRDefault="00622C31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622C31" w:rsidTr="00807859">
        <w:tc>
          <w:tcPr>
            <w:tcW w:w="2977" w:type="dxa"/>
          </w:tcPr>
          <w:p w:rsidR="00622C31" w:rsidRDefault="00622C31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lut</w:t>
            </w:r>
          </w:p>
        </w:tc>
        <w:tc>
          <w:tcPr>
            <w:tcW w:w="6949" w:type="dxa"/>
          </w:tcPr>
          <w:p w:rsidR="00622C31" w:rsidRDefault="00622C31" w:rsidP="00622C3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BRIEF LUT</w:t>
            </w:r>
            <w:r>
              <w:rPr>
                <w:rFonts w:asciiTheme="minorHAnsi" w:eastAsiaTheme="minorHAnsi" w:hAnsiTheme="minorHAnsi"/>
              </w:rPr>
              <w:t xml:space="preserve"> parameter</w:t>
            </w:r>
            <w:r>
              <w:rPr>
                <w:rFonts w:asciiTheme="minorHAnsi" w:eastAsiaTheme="minorHAnsi" w:hAnsiTheme="minorHAnsi" w:hint="eastAsia"/>
              </w:rPr>
              <w:t>의 배열</w:t>
            </w:r>
          </w:p>
        </w:tc>
      </w:tr>
    </w:tbl>
    <w:p w:rsidR="00622C31" w:rsidRDefault="00622C31" w:rsidP="00622C31">
      <w:pPr>
        <w:pStyle w:val="12"/>
        <w:ind w:leftChars="0" w:left="0"/>
        <w:rPr>
          <w:rFonts w:asciiTheme="minorHAnsi" w:eastAsiaTheme="minorHAnsi" w:hAnsiTheme="minorHAnsi"/>
        </w:rPr>
      </w:pPr>
    </w:p>
    <w:p w:rsidR="00622C31" w:rsidRPr="009F79D9" w:rsidRDefault="00282B9D" w:rsidP="00622C31">
      <w:pPr>
        <w:pStyle w:val="3"/>
      </w:pPr>
      <w:bookmarkStart w:id="91" w:name="_Toc477870943"/>
      <w:r>
        <w:t>VPU</w:t>
      </w:r>
      <w:r w:rsidR="00622C31" w:rsidRPr="00622C31">
        <w:t>_FAST_RESULT_POS_T</w:t>
      </w:r>
      <w:bookmarkEnd w:id="91"/>
    </w:p>
    <w:p w:rsidR="00622C31" w:rsidRDefault="00622C31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622C31" w:rsidTr="00807859">
        <w:tc>
          <w:tcPr>
            <w:tcW w:w="9912" w:type="dxa"/>
          </w:tcPr>
          <w:p w:rsidR="00622C31" w:rsidRPr="00622C31" w:rsidRDefault="00622C31" w:rsidP="00622C3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22C31">
              <w:rPr>
                <w:rFonts w:asciiTheme="minorHAnsi" w:eastAsiaTheme="minorHAnsi" w:hAnsiTheme="minorHAnsi"/>
              </w:rPr>
              <w:t>typedef struct tag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622C31">
              <w:rPr>
                <w:rFonts w:asciiTheme="minorHAnsi" w:eastAsiaTheme="minorHAnsi" w:hAnsiTheme="minorHAnsi"/>
              </w:rPr>
              <w:t>_FAST_RESULT_POS_T</w:t>
            </w:r>
          </w:p>
          <w:p w:rsidR="00622C31" w:rsidRPr="00622C31" w:rsidRDefault="00622C31" w:rsidP="00622C3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22C31">
              <w:rPr>
                <w:rFonts w:asciiTheme="minorHAnsi" w:eastAsiaTheme="minorHAnsi" w:hAnsiTheme="minorHAnsi"/>
              </w:rPr>
              <w:lastRenderedPageBreak/>
              <w:t>{</w:t>
            </w:r>
          </w:p>
          <w:p w:rsidR="00622C31" w:rsidRPr="00622C31" w:rsidRDefault="00242BB1" w:rsidP="00622C31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uint16</w:t>
            </w:r>
            <w:r w:rsidR="00622C31" w:rsidRPr="00622C31">
              <w:rPr>
                <w:rFonts w:asciiTheme="minorHAnsi" w:eastAsiaTheme="minorHAnsi" w:hAnsiTheme="minorHAnsi"/>
              </w:rPr>
              <w:t xml:space="preserve"> x;</w:t>
            </w:r>
          </w:p>
          <w:p w:rsidR="00622C31" w:rsidRPr="00622C31" w:rsidRDefault="00242BB1" w:rsidP="00622C31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uint16</w:t>
            </w:r>
            <w:r w:rsidR="00622C31" w:rsidRPr="00622C31">
              <w:rPr>
                <w:rFonts w:asciiTheme="minorHAnsi" w:eastAsiaTheme="minorHAnsi" w:hAnsiTheme="minorHAnsi"/>
              </w:rPr>
              <w:t xml:space="preserve"> y;</w:t>
            </w:r>
          </w:p>
          <w:p w:rsidR="00622C31" w:rsidRDefault="00622C31" w:rsidP="00622C3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22C31">
              <w:rPr>
                <w:rFonts w:asciiTheme="minorHAnsi" w:eastAsiaTheme="minorHAnsi" w:hAnsiTheme="minorHAnsi"/>
              </w:rPr>
              <w:t xml:space="preserve">}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622C31">
              <w:rPr>
                <w:rFonts w:asciiTheme="minorHAnsi" w:eastAsiaTheme="minorHAnsi" w:hAnsiTheme="minorHAnsi"/>
              </w:rPr>
              <w:t>_FAST_RESULT_POS_T, *p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622C31">
              <w:rPr>
                <w:rFonts w:asciiTheme="minorHAnsi" w:eastAsiaTheme="minorHAnsi" w:hAnsiTheme="minorHAnsi"/>
              </w:rPr>
              <w:t>_FAST_RESULT_POS_T;</w:t>
            </w:r>
          </w:p>
        </w:tc>
      </w:tr>
    </w:tbl>
    <w:p w:rsidR="00622C31" w:rsidRDefault="00622C31" w:rsidP="00622C31">
      <w:pPr>
        <w:pStyle w:val="12"/>
        <w:ind w:leftChars="0" w:left="0"/>
        <w:rPr>
          <w:rFonts w:asciiTheme="minorHAnsi" w:eastAsiaTheme="minorHAnsi" w:hAnsiTheme="minorHAnsi"/>
        </w:rPr>
      </w:pPr>
    </w:p>
    <w:p w:rsidR="00B34120" w:rsidRDefault="00622C31" w:rsidP="00B3412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622C31" w:rsidRDefault="00622C31" w:rsidP="00B34120">
      <w:pPr>
        <w:pStyle w:val="22"/>
      </w:pPr>
      <w:r>
        <w:rPr>
          <w:rFonts w:hint="eastAsia"/>
        </w:rPr>
        <w:t xml:space="preserve">FAST </w:t>
      </w:r>
      <w:r>
        <w:t>f</w:t>
      </w:r>
      <w:r>
        <w:rPr>
          <w:rFonts w:hint="eastAsia"/>
        </w:rPr>
        <w:t>eatu</w:t>
      </w:r>
      <w:r w:rsidR="00807859">
        <w:t>r</w:t>
      </w:r>
      <w:r>
        <w:rPr>
          <w:rFonts w:hint="eastAsia"/>
        </w:rPr>
        <w:t xml:space="preserve">e </w:t>
      </w:r>
      <w:r>
        <w:t>po</w:t>
      </w:r>
      <w:r w:rsidR="00697C6F">
        <w:t>int</w:t>
      </w:r>
      <w:r>
        <w:t>의</w:t>
      </w:r>
      <w:r>
        <w:rPr>
          <w:rFonts w:hint="eastAsia"/>
        </w:rPr>
        <w:t xml:space="preserve"> 구조체</w:t>
      </w:r>
    </w:p>
    <w:p w:rsidR="00622C31" w:rsidRDefault="00622C31" w:rsidP="00622C31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622C31" w:rsidRDefault="00622C31" w:rsidP="00B34120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622C31" w:rsidTr="00807859">
        <w:tc>
          <w:tcPr>
            <w:tcW w:w="2977" w:type="dxa"/>
            <w:shd w:val="clear" w:color="auto" w:fill="D9D9D9" w:themeFill="background1" w:themeFillShade="D9"/>
          </w:tcPr>
          <w:p w:rsidR="00622C31" w:rsidRDefault="00622C31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622C31" w:rsidRDefault="00622C31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622C31" w:rsidTr="00807859">
        <w:tc>
          <w:tcPr>
            <w:tcW w:w="2977" w:type="dxa"/>
          </w:tcPr>
          <w:p w:rsidR="00622C31" w:rsidRDefault="00622C31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x</w:t>
            </w:r>
          </w:p>
        </w:tc>
        <w:tc>
          <w:tcPr>
            <w:tcW w:w="6949" w:type="dxa"/>
          </w:tcPr>
          <w:p w:rsidR="00622C31" w:rsidRDefault="00807859" w:rsidP="0030403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x f</w:t>
            </w:r>
            <w:r>
              <w:rPr>
                <w:rFonts w:asciiTheme="minorHAnsi" w:eastAsiaTheme="minorHAnsi" w:hAnsiTheme="minorHAnsi" w:hint="eastAsia"/>
              </w:rPr>
              <w:t xml:space="preserve">eature </w:t>
            </w:r>
            <w:r w:rsidR="00304038">
              <w:rPr>
                <w:rFonts w:asciiTheme="minorHAnsi" w:eastAsiaTheme="minorHAnsi" w:hAnsiTheme="minorHAnsi" w:hint="eastAsia"/>
              </w:rPr>
              <w:t>point</w:t>
            </w:r>
          </w:p>
        </w:tc>
      </w:tr>
      <w:tr w:rsidR="00622C31" w:rsidTr="00807859">
        <w:tc>
          <w:tcPr>
            <w:tcW w:w="2977" w:type="dxa"/>
          </w:tcPr>
          <w:p w:rsidR="00622C31" w:rsidRDefault="00807859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Y</w:t>
            </w:r>
          </w:p>
        </w:tc>
        <w:tc>
          <w:tcPr>
            <w:tcW w:w="6949" w:type="dxa"/>
          </w:tcPr>
          <w:p w:rsidR="00622C31" w:rsidRDefault="00807859" w:rsidP="0030403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y f</w:t>
            </w:r>
            <w:r>
              <w:rPr>
                <w:rFonts w:asciiTheme="minorHAnsi" w:eastAsiaTheme="minorHAnsi" w:hAnsiTheme="minorHAnsi" w:hint="eastAsia"/>
              </w:rPr>
              <w:t>eature po</w:t>
            </w:r>
            <w:r w:rsidR="00304038">
              <w:rPr>
                <w:rFonts w:asciiTheme="minorHAnsi" w:eastAsiaTheme="minorHAnsi" w:hAnsiTheme="minorHAnsi"/>
              </w:rPr>
              <w:t>int</w:t>
            </w:r>
          </w:p>
        </w:tc>
      </w:tr>
    </w:tbl>
    <w:p w:rsidR="00622C31" w:rsidRDefault="00622C31" w:rsidP="00A90C7D">
      <w:pPr>
        <w:pStyle w:val="12"/>
        <w:ind w:leftChars="0" w:left="0"/>
        <w:rPr>
          <w:rFonts w:asciiTheme="minorHAnsi" w:eastAsiaTheme="minorHAnsi" w:hAnsiTheme="minorHAnsi"/>
        </w:rPr>
      </w:pPr>
    </w:p>
    <w:p w:rsidR="00807859" w:rsidRPr="009F79D9" w:rsidRDefault="00282B9D" w:rsidP="00807859">
      <w:pPr>
        <w:pStyle w:val="3"/>
      </w:pPr>
      <w:bookmarkStart w:id="92" w:name="_Toc477870944"/>
      <w:r>
        <w:t>VPU</w:t>
      </w:r>
      <w:r w:rsidR="00807859" w:rsidRPr="00807859">
        <w:t>_BRIEF_RESULT_DESC_T</w:t>
      </w:r>
      <w:bookmarkEnd w:id="92"/>
    </w:p>
    <w:p w:rsidR="00807859" w:rsidRDefault="00807859" w:rsidP="00B34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807859" w:rsidTr="00807859">
        <w:tc>
          <w:tcPr>
            <w:tcW w:w="9912" w:type="dxa"/>
          </w:tcPr>
          <w:p w:rsidR="00807859" w:rsidRPr="00807859" w:rsidRDefault="00807859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807859">
              <w:rPr>
                <w:rFonts w:asciiTheme="minorHAnsi" w:eastAsiaTheme="minorHAnsi" w:hAnsiTheme="minorHAnsi"/>
              </w:rPr>
              <w:t>typedef struct tag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807859">
              <w:rPr>
                <w:rFonts w:asciiTheme="minorHAnsi" w:eastAsiaTheme="minorHAnsi" w:hAnsiTheme="minorHAnsi"/>
              </w:rPr>
              <w:t>_BRIEF_RESULT_DESC_T</w:t>
            </w:r>
          </w:p>
          <w:p w:rsidR="00807859" w:rsidRPr="00807859" w:rsidRDefault="00807859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807859">
              <w:rPr>
                <w:rFonts w:asciiTheme="minorHAnsi" w:eastAsiaTheme="minorHAnsi" w:hAnsiTheme="minorHAnsi"/>
              </w:rPr>
              <w:t>{</w:t>
            </w:r>
          </w:p>
          <w:p w:rsidR="00807859" w:rsidRPr="00807859" w:rsidRDefault="00242BB1" w:rsidP="00807859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uint32</w:t>
            </w:r>
            <w:r w:rsidR="00807859" w:rsidRPr="00807859">
              <w:rPr>
                <w:rFonts w:asciiTheme="minorHAnsi" w:eastAsiaTheme="minorHAnsi" w:hAnsiTheme="minorHAnsi"/>
              </w:rPr>
              <w:t xml:space="preserve"> descriptor[4];</w:t>
            </w:r>
          </w:p>
          <w:p w:rsidR="00807859" w:rsidRDefault="00807859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807859">
              <w:rPr>
                <w:rFonts w:asciiTheme="minorHAnsi" w:eastAsiaTheme="minorHAnsi" w:hAnsiTheme="minorHAnsi"/>
              </w:rPr>
              <w:t xml:space="preserve">}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807859">
              <w:rPr>
                <w:rFonts w:asciiTheme="minorHAnsi" w:eastAsiaTheme="minorHAnsi" w:hAnsiTheme="minorHAnsi"/>
              </w:rPr>
              <w:t>_BRIEF_RESULT_DESC_T, *p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807859">
              <w:rPr>
                <w:rFonts w:asciiTheme="minorHAnsi" w:eastAsiaTheme="minorHAnsi" w:hAnsiTheme="minorHAnsi"/>
              </w:rPr>
              <w:t>_BRIEF_RESULT_DESC_T;</w:t>
            </w:r>
          </w:p>
        </w:tc>
      </w:tr>
    </w:tbl>
    <w:p w:rsidR="00807859" w:rsidRDefault="00807859" w:rsidP="00807859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807859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807859" w:rsidRDefault="00807859" w:rsidP="0074727A">
      <w:pPr>
        <w:pStyle w:val="22"/>
      </w:pPr>
      <w:r>
        <w:t>BRIEF</w:t>
      </w:r>
      <w:r>
        <w:rPr>
          <w:rFonts w:hint="eastAsia"/>
        </w:rPr>
        <w:t xml:space="preserve"> </w:t>
      </w:r>
      <w:r>
        <w:t>descriptor의</w:t>
      </w:r>
      <w:r>
        <w:rPr>
          <w:rFonts w:hint="eastAsia"/>
        </w:rPr>
        <w:t xml:space="preserve"> 구조체</w:t>
      </w:r>
    </w:p>
    <w:p w:rsidR="00807859" w:rsidRDefault="00807859" w:rsidP="00807859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807859" w:rsidRDefault="00807859" w:rsidP="0074727A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807859" w:rsidTr="00807859">
        <w:tc>
          <w:tcPr>
            <w:tcW w:w="2977" w:type="dxa"/>
            <w:shd w:val="clear" w:color="auto" w:fill="D9D9D9" w:themeFill="background1" w:themeFillShade="D9"/>
          </w:tcPr>
          <w:p w:rsidR="00807859" w:rsidRDefault="00807859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807859" w:rsidRDefault="00807859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807859" w:rsidTr="00807859">
        <w:tc>
          <w:tcPr>
            <w:tcW w:w="2977" w:type="dxa"/>
          </w:tcPr>
          <w:p w:rsidR="00807859" w:rsidRDefault="00807859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descriptor</w:t>
            </w:r>
          </w:p>
        </w:tc>
        <w:tc>
          <w:tcPr>
            <w:tcW w:w="6949" w:type="dxa"/>
          </w:tcPr>
          <w:p w:rsidR="00807859" w:rsidRDefault="00807859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descriptor</w:t>
            </w:r>
            <w:r>
              <w:rPr>
                <w:rFonts w:asciiTheme="minorHAnsi" w:eastAsiaTheme="minorHAnsi" w:hAnsiTheme="minorHAnsi" w:hint="eastAsia"/>
              </w:rPr>
              <w:t xml:space="preserve">는 </w:t>
            </w:r>
            <w:r>
              <w:rPr>
                <w:rFonts w:asciiTheme="minorHAnsi" w:eastAsiaTheme="minorHAnsi" w:hAnsiTheme="minorHAnsi"/>
              </w:rPr>
              <w:t>128bit</w:t>
            </w:r>
          </w:p>
        </w:tc>
      </w:tr>
    </w:tbl>
    <w:p w:rsidR="00807859" w:rsidRDefault="00807859" w:rsidP="00A90C7D">
      <w:pPr>
        <w:pStyle w:val="12"/>
        <w:ind w:leftChars="0" w:left="0"/>
        <w:rPr>
          <w:rFonts w:asciiTheme="minorHAnsi" w:eastAsiaTheme="minorHAnsi" w:hAnsiTheme="minorHAnsi"/>
        </w:rPr>
      </w:pPr>
    </w:p>
    <w:p w:rsidR="00807859" w:rsidRDefault="00807859" w:rsidP="00807859">
      <w:pPr>
        <w:pStyle w:val="20"/>
      </w:pPr>
      <w:bookmarkStart w:id="93" w:name="_Toc477870945"/>
      <w:r>
        <w:rPr>
          <w:rFonts w:hint="eastAsia"/>
        </w:rPr>
        <w:t>API</w:t>
      </w:r>
      <w:bookmarkEnd w:id="93"/>
    </w:p>
    <w:p w:rsidR="00807859" w:rsidRPr="009F79D9" w:rsidRDefault="00282B9D" w:rsidP="00807859">
      <w:pPr>
        <w:pStyle w:val="3"/>
      </w:pPr>
      <w:bookmarkStart w:id="94" w:name="_Toc477870946"/>
      <w:r>
        <w:t>VPU</w:t>
      </w:r>
      <w:r w:rsidR="00FF4861">
        <w:t>API_</w:t>
      </w:r>
      <w:r w:rsidR="00807859" w:rsidRPr="00807859">
        <w:t>FB_initialize</w:t>
      </w:r>
      <w:bookmarkEnd w:id="94"/>
    </w:p>
    <w:p w:rsidR="00807859" w:rsidRDefault="00807859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807859" w:rsidTr="00807859">
        <w:tc>
          <w:tcPr>
            <w:tcW w:w="9912" w:type="dxa"/>
          </w:tcPr>
          <w:p w:rsidR="00807859" w:rsidRDefault="00242BB1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807859"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="00807859" w:rsidRPr="00807859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="00807859" w:rsidRPr="00807859">
              <w:rPr>
                <w:rFonts w:asciiTheme="minorHAnsi" w:eastAsiaTheme="minorHAnsi" w:hAnsiTheme="minorHAnsi"/>
              </w:rPr>
              <w:t>FB_initialize(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807859" w:rsidRPr="00807859">
              <w:rPr>
                <w:rFonts w:asciiTheme="minorHAnsi" w:eastAsiaTheme="minorHAnsi" w:hAnsiTheme="minorHAnsi"/>
              </w:rPr>
              <w:t>_SIZE_T IN inputSize</w:t>
            </w:r>
            <w:r w:rsidR="00EE0945">
              <w:rPr>
                <w:rFonts w:asciiTheme="minorHAnsi" w:eastAsiaTheme="minorHAnsi" w:hAnsiTheme="minorHAnsi"/>
              </w:rPr>
              <w:t>,</w:t>
            </w:r>
            <w:r w:rsidR="00440848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uint16</w:t>
            </w:r>
            <w:r w:rsidR="00EE0945" w:rsidRPr="00EE0945">
              <w:rPr>
                <w:rFonts w:asciiTheme="minorHAnsi" w:eastAsiaTheme="minorHAnsi" w:hAnsiTheme="minorHAnsi"/>
              </w:rPr>
              <w:t xml:space="preserve"> IN limitFeatureCount</w:t>
            </w:r>
            <w:r w:rsidR="00807859" w:rsidRPr="00807859">
              <w:rPr>
                <w:rFonts w:asciiTheme="minorHAnsi" w:eastAsiaTheme="minorHAnsi" w:hAnsiTheme="minorHAnsi"/>
              </w:rPr>
              <w:t>);</w:t>
            </w:r>
          </w:p>
        </w:tc>
      </w:tr>
    </w:tbl>
    <w:p w:rsidR="00807859" w:rsidRDefault="00807859" w:rsidP="00807859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807859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807859" w:rsidRDefault="00807859" w:rsidP="0074727A">
      <w:pPr>
        <w:pStyle w:val="22"/>
      </w:pPr>
      <w:r>
        <w:t>FAST</w:t>
      </w:r>
      <w:r>
        <w:rPr>
          <w:rFonts w:hint="eastAsia"/>
        </w:rPr>
        <w:t xml:space="preserve">와 </w:t>
      </w:r>
      <w:r>
        <w:t xml:space="preserve">BRIEF </w:t>
      </w:r>
      <w:r>
        <w:rPr>
          <w:rFonts w:hint="eastAsia"/>
        </w:rPr>
        <w:t>초기화</w:t>
      </w:r>
      <w:r w:rsidR="0019685C">
        <w:rPr>
          <w:rFonts w:hint="eastAsia"/>
        </w:rPr>
        <w:t xml:space="preserve">. FAST와 </w:t>
      </w:r>
      <w:r w:rsidR="0019685C">
        <w:t>BRIEF</w:t>
      </w:r>
      <w:r w:rsidR="0019685C">
        <w:rPr>
          <w:rFonts w:hint="eastAsia"/>
        </w:rPr>
        <w:t>를 수행하기 위해서는 제일 처음으로 호출해야 한다.</w:t>
      </w:r>
    </w:p>
    <w:p w:rsidR="00807859" w:rsidRDefault="00807859" w:rsidP="00807859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807859" w:rsidRDefault="00807859" w:rsidP="0074727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807859" w:rsidTr="00807859">
        <w:tc>
          <w:tcPr>
            <w:tcW w:w="2977" w:type="dxa"/>
            <w:shd w:val="clear" w:color="auto" w:fill="D9D9D9" w:themeFill="background1" w:themeFillShade="D9"/>
          </w:tcPr>
          <w:p w:rsidR="00807859" w:rsidRDefault="00807859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807859" w:rsidRDefault="00807859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807859" w:rsidTr="00807859">
        <w:tc>
          <w:tcPr>
            <w:tcW w:w="2977" w:type="dxa"/>
          </w:tcPr>
          <w:p w:rsidR="00807859" w:rsidRDefault="00807859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inputSize</w:t>
            </w:r>
          </w:p>
        </w:tc>
        <w:tc>
          <w:tcPr>
            <w:tcW w:w="6949" w:type="dxa"/>
          </w:tcPr>
          <w:p w:rsidR="00807859" w:rsidRDefault="00807859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입력 사이즈 (width, height)</w:t>
            </w:r>
          </w:p>
        </w:tc>
      </w:tr>
      <w:tr w:rsidR="00EE0945" w:rsidTr="00807859">
        <w:tc>
          <w:tcPr>
            <w:tcW w:w="2977" w:type="dxa"/>
          </w:tcPr>
          <w:p w:rsidR="00EE0945" w:rsidRDefault="00EE0945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limitFeatureCount</w:t>
            </w:r>
          </w:p>
        </w:tc>
        <w:tc>
          <w:tcPr>
            <w:tcW w:w="6949" w:type="dxa"/>
          </w:tcPr>
          <w:p w:rsidR="00EE0945" w:rsidRDefault="00EE0945" w:rsidP="00EE094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F</w:t>
            </w:r>
            <w:r>
              <w:rPr>
                <w:rFonts w:asciiTheme="minorHAnsi" w:eastAsiaTheme="minorHAnsi" w:hAnsiTheme="minorHAnsi" w:hint="eastAsia"/>
              </w:rPr>
              <w:t xml:space="preserve">eature </w:t>
            </w:r>
            <w:r>
              <w:rPr>
                <w:rFonts w:asciiTheme="minorHAnsi" w:eastAsiaTheme="minorHAnsi" w:hAnsiTheme="minorHAnsi"/>
              </w:rPr>
              <w:t>point</w:t>
            </w:r>
            <w:r>
              <w:rPr>
                <w:rFonts w:asciiTheme="minorHAnsi" w:eastAsiaTheme="minorHAnsi" w:hAnsiTheme="minorHAnsi" w:hint="eastAsia"/>
              </w:rPr>
              <w:t>가 생성되는 최대 개수</w:t>
            </w:r>
          </w:p>
        </w:tc>
      </w:tr>
    </w:tbl>
    <w:p w:rsidR="00807859" w:rsidRDefault="00807859" w:rsidP="00807859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807859" w:rsidP="0074727A">
      <w:pPr>
        <w:pStyle w:val="31"/>
      </w:pPr>
      <w:r>
        <w:t xml:space="preserve">[Return] </w:t>
      </w:r>
    </w:p>
    <w:p w:rsidR="00807859" w:rsidRDefault="0074727A" w:rsidP="0074727A">
      <w:pPr>
        <w:pStyle w:val="22"/>
      </w:pPr>
      <w:r>
        <w:rPr>
          <w:rFonts w:hint="eastAsia"/>
        </w:rPr>
        <w:t>E</w:t>
      </w:r>
      <w:r w:rsidR="00807859">
        <w:t>rror code</w:t>
      </w:r>
    </w:p>
    <w:p w:rsidR="00807859" w:rsidRPr="00807859" w:rsidRDefault="00807859" w:rsidP="00807859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807859" w:rsidRPr="009F79D9" w:rsidRDefault="00282B9D" w:rsidP="00807859">
      <w:pPr>
        <w:pStyle w:val="3"/>
      </w:pPr>
      <w:bookmarkStart w:id="95" w:name="_Toc477870947"/>
      <w:r>
        <w:t>VPU</w:t>
      </w:r>
      <w:r w:rsidR="00FF4861">
        <w:t>API_</w:t>
      </w:r>
      <w:r w:rsidR="00807859" w:rsidRPr="00807859">
        <w:t>FB_deInitialize</w:t>
      </w:r>
      <w:bookmarkEnd w:id="95"/>
    </w:p>
    <w:p w:rsidR="00807859" w:rsidRDefault="00807859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807859" w:rsidTr="00807859">
        <w:tc>
          <w:tcPr>
            <w:tcW w:w="9912" w:type="dxa"/>
          </w:tcPr>
          <w:p w:rsidR="00807859" w:rsidRDefault="00242BB1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void</w:t>
            </w:r>
            <w:r w:rsidR="00807859"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="00807859" w:rsidRPr="00807859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="00807859" w:rsidRPr="00807859">
              <w:rPr>
                <w:rFonts w:asciiTheme="minorHAnsi" w:eastAsiaTheme="minorHAnsi" w:hAnsiTheme="minorHAnsi"/>
              </w:rPr>
              <w:t>FB_deInitialize(</w:t>
            </w:r>
            <w:r>
              <w:rPr>
                <w:rFonts w:asciiTheme="minorHAnsi" w:eastAsiaTheme="minorHAnsi" w:hAnsiTheme="minorHAnsi"/>
              </w:rPr>
              <w:t>void</w:t>
            </w:r>
            <w:r w:rsidR="00807859" w:rsidRPr="00807859">
              <w:rPr>
                <w:rFonts w:asciiTheme="minorHAnsi" w:eastAsiaTheme="minorHAnsi" w:hAnsiTheme="minorHAnsi"/>
              </w:rPr>
              <w:t>);</w:t>
            </w:r>
          </w:p>
        </w:tc>
      </w:tr>
    </w:tbl>
    <w:p w:rsidR="00807859" w:rsidRDefault="00807859" w:rsidP="00807859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807859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807859" w:rsidRDefault="00807859" w:rsidP="0074727A">
      <w:pPr>
        <w:pStyle w:val="22"/>
      </w:pPr>
      <w:r>
        <w:t>FAST</w:t>
      </w:r>
      <w:r>
        <w:rPr>
          <w:rFonts w:hint="eastAsia"/>
        </w:rPr>
        <w:t xml:space="preserve">와 </w:t>
      </w:r>
      <w:r>
        <w:t xml:space="preserve">BRIEF </w:t>
      </w:r>
      <w:r>
        <w:rPr>
          <w:rFonts w:hint="eastAsia"/>
        </w:rPr>
        <w:t>초기화 해제</w:t>
      </w:r>
    </w:p>
    <w:p w:rsidR="00807859" w:rsidRDefault="00807859" w:rsidP="00807859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807859" w:rsidRDefault="00807859" w:rsidP="0074727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p w:rsidR="00807859" w:rsidRDefault="00807859" w:rsidP="00807859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807859" w:rsidRDefault="00807859" w:rsidP="0074727A">
      <w:pPr>
        <w:pStyle w:val="31"/>
      </w:pPr>
      <w:r>
        <w:t>[Return]</w:t>
      </w:r>
    </w:p>
    <w:p w:rsidR="00807859" w:rsidRDefault="00807859" w:rsidP="00807859">
      <w:pPr>
        <w:pStyle w:val="BodyText10"/>
      </w:pPr>
    </w:p>
    <w:p w:rsidR="00807859" w:rsidRPr="009F79D9" w:rsidRDefault="00282B9D" w:rsidP="00807859">
      <w:pPr>
        <w:pStyle w:val="3"/>
      </w:pPr>
      <w:bookmarkStart w:id="96" w:name="_Toc477870948"/>
      <w:r>
        <w:t>VPU</w:t>
      </w:r>
      <w:r w:rsidR="00FF4861">
        <w:t>API_</w:t>
      </w:r>
      <w:r w:rsidR="00807859" w:rsidRPr="00807859">
        <w:t>FB_setChannel</w:t>
      </w:r>
      <w:bookmarkEnd w:id="96"/>
    </w:p>
    <w:p w:rsidR="00807859" w:rsidRDefault="00807859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807859" w:rsidTr="00807859">
        <w:tc>
          <w:tcPr>
            <w:tcW w:w="9912" w:type="dxa"/>
          </w:tcPr>
          <w:p w:rsidR="00807859" w:rsidRDefault="00242BB1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807859"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="00807859" w:rsidRPr="00807859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="00807859" w:rsidRPr="00807859">
              <w:rPr>
                <w:rFonts w:asciiTheme="minorHAnsi" w:eastAsiaTheme="minorHAnsi" w:hAnsiTheme="minorHAnsi"/>
              </w:rPr>
              <w:t>FB_setChannel(</w:t>
            </w:r>
            <w:r>
              <w:rPr>
                <w:rFonts w:asciiTheme="minorHAnsi" w:eastAsiaTheme="minorHAnsi" w:hAnsiTheme="minorHAnsi"/>
              </w:rPr>
              <w:t>uint8</w:t>
            </w:r>
            <w:r w:rsidR="00807859" w:rsidRPr="00807859">
              <w:rPr>
                <w:rFonts w:asciiTheme="minorHAnsi" w:eastAsiaTheme="minorHAnsi" w:hAnsiTheme="minorHAnsi"/>
              </w:rPr>
              <w:t xml:space="preserve"> IN channel);</w:t>
            </w:r>
          </w:p>
        </w:tc>
      </w:tr>
    </w:tbl>
    <w:p w:rsidR="00807859" w:rsidRDefault="00807859" w:rsidP="00807859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807859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807859" w:rsidRDefault="00807859" w:rsidP="0074727A">
      <w:pPr>
        <w:pStyle w:val="22"/>
      </w:pPr>
      <w:r>
        <w:rPr>
          <w:rFonts w:hint="eastAsia"/>
        </w:rPr>
        <w:t>channel를 설정</w:t>
      </w:r>
    </w:p>
    <w:p w:rsidR="00807859" w:rsidRDefault="00807859" w:rsidP="00807859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807859" w:rsidRDefault="00807859" w:rsidP="0074727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807859" w:rsidTr="00807859">
        <w:tc>
          <w:tcPr>
            <w:tcW w:w="2977" w:type="dxa"/>
            <w:shd w:val="clear" w:color="auto" w:fill="D9D9D9" w:themeFill="background1" w:themeFillShade="D9"/>
          </w:tcPr>
          <w:p w:rsidR="00807859" w:rsidRDefault="00807859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807859" w:rsidRDefault="00807859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807859" w:rsidTr="00807859">
        <w:tc>
          <w:tcPr>
            <w:tcW w:w="2977" w:type="dxa"/>
          </w:tcPr>
          <w:p w:rsidR="00807859" w:rsidRDefault="00807859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channel</w:t>
            </w:r>
          </w:p>
        </w:tc>
        <w:tc>
          <w:tcPr>
            <w:tcW w:w="6949" w:type="dxa"/>
          </w:tcPr>
          <w:p w:rsidR="00807859" w:rsidRDefault="00807859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enum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807859">
              <w:rPr>
                <w:rFonts w:asciiTheme="minorHAnsi" w:eastAsiaTheme="minorHAnsi" w:hAnsiTheme="minorHAnsi"/>
              </w:rPr>
              <w:t>_CHANNEL</w:t>
            </w:r>
            <w:r w:rsidR="00B17CF9">
              <w:rPr>
                <w:rFonts w:asciiTheme="minorHAnsi" w:eastAsiaTheme="minorHAnsi" w:hAnsiTheme="minorHAnsi"/>
              </w:rPr>
              <w:t>_E</w:t>
            </w:r>
          </w:p>
        </w:tc>
      </w:tr>
    </w:tbl>
    <w:p w:rsidR="00807859" w:rsidRDefault="00807859" w:rsidP="00807859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807859" w:rsidP="0074727A">
      <w:pPr>
        <w:pStyle w:val="31"/>
      </w:pPr>
      <w:r>
        <w:t xml:space="preserve">[Return] </w:t>
      </w:r>
    </w:p>
    <w:p w:rsidR="00807859" w:rsidRDefault="0074727A" w:rsidP="0074727A">
      <w:pPr>
        <w:pStyle w:val="22"/>
      </w:pPr>
      <w:r>
        <w:rPr>
          <w:rFonts w:hint="eastAsia"/>
        </w:rPr>
        <w:t>E</w:t>
      </w:r>
      <w:r w:rsidR="00807859">
        <w:t>rror code</w:t>
      </w:r>
    </w:p>
    <w:p w:rsidR="00807859" w:rsidRDefault="00807859" w:rsidP="00807859">
      <w:pPr>
        <w:pStyle w:val="BodyText10"/>
      </w:pPr>
    </w:p>
    <w:p w:rsidR="00EE0945" w:rsidRPr="009F79D9" w:rsidRDefault="00282B9D" w:rsidP="00EE0945">
      <w:pPr>
        <w:pStyle w:val="3"/>
      </w:pPr>
      <w:bookmarkStart w:id="97" w:name="_Toc477870949"/>
      <w:r>
        <w:lastRenderedPageBreak/>
        <w:t>VPU</w:t>
      </w:r>
      <w:r w:rsidR="00FF4861">
        <w:t>API_</w:t>
      </w:r>
      <w:r w:rsidR="00EE0945" w:rsidRPr="0019685C">
        <w:t>FB_setScale</w:t>
      </w:r>
      <w:bookmarkEnd w:id="97"/>
    </w:p>
    <w:p w:rsidR="00EE0945" w:rsidRDefault="00EE0945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EE0945" w:rsidTr="00440848">
        <w:tc>
          <w:tcPr>
            <w:tcW w:w="9912" w:type="dxa"/>
          </w:tcPr>
          <w:p w:rsidR="00EE0945" w:rsidRDefault="00242BB1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EE0945" w:rsidRPr="0019685C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="00EE0945" w:rsidRPr="0019685C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="00EE0945" w:rsidRPr="0019685C">
              <w:rPr>
                <w:rFonts w:asciiTheme="minorHAnsi" w:eastAsiaTheme="minorHAnsi" w:hAnsiTheme="minorHAnsi"/>
              </w:rPr>
              <w:t>FB_setScale(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EE0945" w:rsidRPr="0019685C">
              <w:rPr>
                <w:rFonts w:asciiTheme="minorHAnsi" w:eastAsiaTheme="minorHAnsi" w:hAnsiTheme="minorHAnsi"/>
              </w:rPr>
              <w:t>_SIZE_T IN scale</w:t>
            </w:r>
            <w:r w:rsidR="00EE0945">
              <w:rPr>
                <w:rFonts w:asciiTheme="minorHAnsi" w:eastAsiaTheme="minorHAnsi" w:hAnsiTheme="minorHAnsi"/>
              </w:rPr>
              <w:t>Size</w:t>
            </w:r>
            <w:r w:rsidR="00EE0945" w:rsidRPr="0019685C">
              <w:rPr>
                <w:rFonts w:asciiTheme="minorHAnsi" w:eastAsiaTheme="minorHAnsi" w:hAnsiTheme="minorHAnsi"/>
              </w:rPr>
              <w:t>);</w:t>
            </w:r>
          </w:p>
        </w:tc>
      </w:tr>
    </w:tbl>
    <w:p w:rsidR="00EE0945" w:rsidRDefault="00EE0945" w:rsidP="00EE0945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EE0945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EE0945" w:rsidRPr="00EE0945" w:rsidRDefault="00EE0945" w:rsidP="0074727A">
      <w:pPr>
        <w:pStyle w:val="22"/>
      </w:pPr>
      <w:r>
        <w:rPr>
          <w:rFonts w:hint="eastAsia"/>
        </w:rPr>
        <w:t xml:space="preserve">입력 영상에 대한 scale을 설정한다. </w:t>
      </w:r>
      <w:r w:rsidR="00282B9D">
        <w:t>VPU</w:t>
      </w:r>
      <w:r>
        <w:rPr>
          <w:rFonts w:hint="eastAsia"/>
        </w:rPr>
        <w:t xml:space="preserve">는 최대 </w:t>
      </w:r>
      <w:r>
        <w:t>HD(1280x720)</w:t>
      </w:r>
      <w:r>
        <w:rPr>
          <w:rFonts w:hint="eastAsia"/>
        </w:rPr>
        <w:t>까지 지원하므로 그 이상이면 scale을 설정해야 한다.</w:t>
      </w:r>
      <w:r>
        <w:t xml:space="preserve"> Scale, ROI, Zone</w:t>
      </w:r>
      <w:r>
        <w:rPr>
          <w:rFonts w:hint="eastAsia"/>
        </w:rPr>
        <w:t>은 동시에 사용 가능하며 수행 순서는</w:t>
      </w:r>
      <w:r>
        <w:t>Scale-&gt;ROI-&gt;Zone</w:t>
      </w:r>
      <w:r>
        <w:rPr>
          <w:rFonts w:hint="eastAsia"/>
        </w:rPr>
        <w:t>이다.</w:t>
      </w:r>
    </w:p>
    <w:p w:rsidR="00EE0945" w:rsidRDefault="00EE0945" w:rsidP="00EE0945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E0945" w:rsidRDefault="00EE0945" w:rsidP="0074727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EE0945" w:rsidTr="00440848">
        <w:tc>
          <w:tcPr>
            <w:tcW w:w="2977" w:type="dxa"/>
            <w:shd w:val="clear" w:color="auto" w:fill="D9D9D9" w:themeFill="background1" w:themeFillShade="D9"/>
          </w:tcPr>
          <w:p w:rsidR="00EE0945" w:rsidRDefault="00EE0945" w:rsidP="0044084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EE0945" w:rsidRDefault="00EE0945" w:rsidP="0044084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EE0945" w:rsidTr="00440848">
        <w:tc>
          <w:tcPr>
            <w:tcW w:w="2977" w:type="dxa"/>
          </w:tcPr>
          <w:p w:rsidR="00EE0945" w:rsidRDefault="00EE0945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scale</w:t>
            </w:r>
            <w:r>
              <w:rPr>
                <w:rFonts w:asciiTheme="minorHAnsi" w:eastAsiaTheme="minorHAnsi" w:hAnsiTheme="minorHAnsi"/>
              </w:rPr>
              <w:t>Size</w:t>
            </w:r>
          </w:p>
        </w:tc>
        <w:tc>
          <w:tcPr>
            <w:tcW w:w="6949" w:type="dxa"/>
          </w:tcPr>
          <w:p w:rsidR="00EE0945" w:rsidRDefault="00EE0945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</w:t>
            </w:r>
            <w:r>
              <w:rPr>
                <w:rFonts w:asciiTheme="minorHAnsi" w:eastAsiaTheme="minorHAnsi" w:hAnsiTheme="minorHAnsi" w:hint="eastAsia"/>
              </w:rPr>
              <w:t xml:space="preserve">cale </w:t>
            </w:r>
            <w:r>
              <w:rPr>
                <w:rFonts w:asciiTheme="minorHAnsi" w:eastAsiaTheme="minorHAnsi" w:hAnsiTheme="minorHAnsi"/>
              </w:rPr>
              <w:t>size</w:t>
            </w:r>
          </w:p>
        </w:tc>
      </w:tr>
    </w:tbl>
    <w:p w:rsidR="00EE0945" w:rsidRDefault="00EE0945" w:rsidP="00EE0945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EE0945" w:rsidP="0074727A">
      <w:pPr>
        <w:pStyle w:val="31"/>
      </w:pPr>
      <w:r>
        <w:t xml:space="preserve">[Return] </w:t>
      </w:r>
    </w:p>
    <w:p w:rsidR="00EE0945" w:rsidRDefault="0074727A" w:rsidP="0074727A">
      <w:pPr>
        <w:pStyle w:val="22"/>
      </w:pPr>
      <w:r>
        <w:rPr>
          <w:rFonts w:hint="eastAsia"/>
        </w:rPr>
        <w:t>E</w:t>
      </w:r>
      <w:r w:rsidR="00EE0945">
        <w:t>rror code</w:t>
      </w:r>
    </w:p>
    <w:p w:rsidR="00EE0945" w:rsidRDefault="00EE0945" w:rsidP="00EE0945">
      <w:pPr>
        <w:pStyle w:val="BodyText10"/>
      </w:pPr>
    </w:p>
    <w:p w:rsidR="00EE0945" w:rsidRPr="009F79D9" w:rsidRDefault="00282B9D" w:rsidP="00EE0945">
      <w:pPr>
        <w:pStyle w:val="3"/>
      </w:pPr>
      <w:bookmarkStart w:id="98" w:name="_Toc477870950"/>
      <w:r>
        <w:t>VPU</w:t>
      </w:r>
      <w:r w:rsidR="00FF4861">
        <w:t>API_</w:t>
      </w:r>
      <w:r w:rsidR="00EE0945" w:rsidRPr="0019685C">
        <w:t>FB_setScaleEnable</w:t>
      </w:r>
      <w:bookmarkEnd w:id="98"/>
    </w:p>
    <w:p w:rsidR="00EE0945" w:rsidRDefault="00EE0945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EE0945" w:rsidTr="00440848">
        <w:tc>
          <w:tcPr>
            <w:tcW w:w="9912" w:type="dxa"/>
          </w:tcPr>
          <w:p w:rsidR="00EE0945" w:rsidRDefault="00242BB1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EE0945" w:rsidRPr="0019685C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="00EE0945" w:rsidRPr="0019685C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="00EE0945" w:rsidRPr="0019685C">
              <w:rPr>
                <w:rFonts w:asciiTheme="minorHAnsi" w:eastAsiaTheme="minorHAnsi" w:hAnsiTheme="minorHAnsi"/>
              </w:rPr>
              <w:t>FB_setScaleEnable(</w:t>
            </w:r>
            <w:r>
              <w:rPr>
                <w:rFonts w:asciiTheme="minorHAnsi" w:eastAsiaTheme="minorHAnsi" w:hAnsiTheme="minorHAnsi"/>
              </w:rPr>
              <w:t>bool</w:t>
            </w:r>
            <w:r w:rsidR="00EE0945" w:rsidRPr="0019685C">
              <w:rPr>
                <w:rFonts w:asciiTheme="minorHAnsi" w:eastAsiaTheme="minorHAnsi" w:hAnsiTheme="minorHAnsi"/>
              </w:rPr>
              <w:t xml:space="preserve"> IN isEnable);</w:t>
            </w:r>
          </w:p>
        </w:tc>
      </w:tr>
    </w:tbl>
    <w:p w:rsidR="00EE0945" w:rsidRDefault="00EE0945" w:rsidP="00EE0945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EE0945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EE0945" w:rsidRDefault="0074727A" w:rsidP="0074727A">
      <w:pPr>
        <w:pStyle w:val="22"/>
      </w:pPr>
      <w:r>
        <w:rPr>
          <w:rFonts w:hint="eastAsia"/>
        </w:rPr>
        <w:t>S</w:t>
      </w:r>
      <w:r w:rsidR="00EE0945">
        <w:t xml:space="preserve">cale </w:t>
      </w:r>
      <w:r w:rsidR="00EE0945">
        <w:rPr>
          <w:rFonts w:hint="eastAsia"/>
        </w:rPr>
        <w:t>사용 여부</w:t>
      </w:r>
    </w:p>
    <w:p w:rsidR="00EE0945" w:rsidRDefault="00EE0945" w:rsidP="00EE0945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E0945" w:rsidRDefault="00EE0945" w:rsidP="0074727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EE0945" w:rsidTr="00440848">
        <w:tc>
          <w:tcPr>
            <w:tcW w:w="2977" w:type="dxa"/>
            <w:shd w:val="clear" w:color="auto" w:fill="D9D9D9" w:themeFill="background1" w:themeFillShade="D9"/>
          </w:tcPr>
          <w:p w:rsidR="00EE0945" w:rsidRDefault="00EE0945" w:rsidP="0044084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EE0945" w:rsidRDefault="00EE0945" w:rsidP="0044084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EE0945" w:rsidTr="00440848">
        <w:tc>
          <w:tcPr>
            <w:tcW w:w="2977" w:type="dxa"/>
          </w:tcPr>
          <w:p w:rsidR="00EE0945" w:rsidRDefault="00EE0945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isEnable</w:t>
            </w:r>
          </w:p>
        </w:tc>
        <w:tc>
          <w:tcPr>
            <w:tcW w:w="6949" w:type="dxa"/>
          </w:tcPr>
          <w:p w:rsidR="00EE0945" w:rsidRDefault="00242BB1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TRUE</w:t>
            </w:r>
            <w:r w:rsidR="00EE0945">
              <w:rPr>
                <w:rFonts w:asciiTheme="minorHAnsi" w:eastAsiaTheme="minorHAnsi" w:hAnsiTheme="minorHAnsi" w:hint="eastAsia"/>
              </w:rPr>
              <w:t xml:space="preserve"> or </w:t>
            </w:r>
            <w:r>
              <w:rPr>
                <w:rFonts w:asciiTheme="minorHAnsi" w:eastAsiaTheme="minorHAnsi" w:hAnsiTheme="minorHAnsi" w:hint="eastAsia"/>
              </w:rPr>
              <w:t>FALSE</w:t>
            </w:r>
          </w:p>
        </w:tc>
      </w:tr>
    </w:tbl>
    <w:p w:rsidR="00EE0945" w:rsidRDefault="00EE0945" w:rsidP="00EE0945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EE0945" w:rsidP="0074727A">
      <w:pPr>
        <w:pStyle w:val="31"/>
      </w:pPr>
      <w:r>
        <w:t xml:space="preserve">[Return] </w:t>
      </w:r>
    </w:p>
    <w:p w:rsidR="00EE0945" w:rsidRDefault="0074727A" w:rsidP="0074727A">
      <w:pPr>
        <w:pStyle w:val="22"/>
      </w:pPr>
      <w:r>
        <w:rPr>
          <w:rFonts w:hint="eastAsia"/>
        </w:rPr>
        <w:t>E</w:t>
      </w:r>
      <w:r w:rsidR="00EE0945">
        <w:t>rror code</w:t>
      </w:r>
    </w:p>
    <w:p w:rsidR="00EE0945" w:rsidRDefault="00EE0945" w:rsidP="00EE0945">
      <w:pPr>
        <w:pStyle w:val="BodyText10"/>
      </w:pPr>
    </w:p>
    <w:p w:rsidR="00807859" w:rsidRPr="009F79D9" w:rsidRDefault="00282B9D" w:rsidP="00807859">
      <w:pPr>
        <w:pStyle w:val="3"/>
      </w:pPr>
      <w:bookmarkStart w:id="99" w:name="_Toc477870951"/>
      <w:r>
        <w:t>VPU</w:t>
      </w:r>
      <w:r w:rsidR="00FF4861">
        <w:t>API_</w:t>
      </w:r>
      <w:r w:rsidR="00807859" w:rsidRPr="00807859">
        <w:t>FB_setROI</w:t>
      </w:r>
      <w:bookmarkEnd w:id="99"/>
    </w:p>
    <w:p w:rsidR="00807859" w:rsidRDefault="00807859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807859" w:rsidTr="00807859">
        <w:tc>
          <w:tcPr>
            <w:tcW w:w="9912" w:type="dxa"/>
          </w:tcPr>
          <w:p w:rsidR="00807859" w:rsidRDefault="00242BB1" w:rsidP="00EE094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807859" w:rsidRPr="00807859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="00807859" w:rsidRPr="00807859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="00807859" w:rsidRPr="00807859">
              <w:rPr>
                <w:rFonts w:asciiTheme="minorHAnsi" w:eastAsiaTheme="minorHAnsi" w:hAnsiTheme="minorHAnsi"/>
              </w:rPr>
              <w:t>FB_setROI(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807859" w:rsidRPr="00807859">
              <w:rPr>
                <w:rFonts w:asciiTheme="minorHAnsi" w:eastAsiaTheme="minorHAnsi" w:hAnsiTheme="minorHAnsi"/>
              </w:rPr>
              <w:t>_</w:t>
            </w:r>
            <w:r w:rsidR="00EE0945">
              <w:rPr>
                <w:rFonts w:asciiTheme="minorHAnsi" w:eastAsiaTheme="minorHAnsi" w:hAnsiTheme="minorHAnsi" w:hint="eastAsia"/>
              </w:rPr>
              <w:t>RECT</w:t>
            </w:r>
            <w:r w:rsidR="00807859" w:rsidRPr="00807859">
              <w:rPr>
                <w:rFonts w:asciiTheme="minorHAnsi" w:eastAsiaTheme="minorHAnsi" w:hAnsiTheme="minorHAnsi"/>
              </w:rPr>
              <w:t>_T IN roi);</w:t>
            </w:r>
          </w:p>
        </w:tc>
      </w:tr>
    </w:tbl>
    <w:p w:rsidR="00807859" w:rsidRDefault="00807859" w:rsidP="00807859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807859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807859" w:rsidRDefault="0019685C" w:rsidP="0074727A">
      <w:pPr>
        <w:pStyle w:val="22"/>
      </w:pPr>
      <w:r>
        <w:rPr>
          <w:rFonts w:hint="eastAsia"/>
        </w:rPr>
        <w:lastRenderedPageBreak/>
        <w:t xml:space="preserve">입력 영상에 대한 </w:t>
      </w:r>
      <w:r>
        <w:t>ROI</w:t>
      </w:r>
      <w:r>
        <w:rPr>
          <w:rFonts w:hint="eastAsia"/>
        </w:rPr>
        <w:t>영역을</w:t>
      </w:r>
      <w:r w:rsidR="00807859">
        <w:rPr>
          <w:rFonts w:hint="eastAsia"/>
        </w:rPr>
        <w:t xml:space="preserve"> 설정</w:t>
      </w:r>
      <w:r>
        <w:rPr>
          <w:rFonts w:hint="eastAsia"/>
        </w:rPr>
        <w:t xml:space="preserve">한다. </w:t>
      </w:r>
      <w:r w:rsidR="00282B9D">
        <w:t>VPU</w:t>
      </w:r>
      <w:r>
        <w:rPr>
          <w:rFonts w:hint="eastAsia"/>
        </w:rPr>
        <w:t xml:space="preserve">는 최대 </w:t>
      </w:r>
      <w:r>
        <w:t>HD(1280x720)</w:t>
      </w:r>
      <w:r>
        <w:rPr>
          <w:rFonts w:hint="eastAsia"/>
        </w:rPr>
        <w:t xml:space="preserve">까지 지원하므로 그 이상이면 </w:t>
      </w:r>
      <w:r>
        <w:t xml:space="preserve">ROI </w:t>
      </w:r>
      <w:r>
        <w:rPr>
          <w:rFonts w:hint="eastAsia"/>
        </w:rPr>
        <w:t>영역을 설정해야 한다.</w:t>
      </w:r>
      <w:r w:rsidR="00EE0945">
        <w:t xml:space="preserve"> Scale, ROI, Zone</w:t>
      </w:r>
      <w:r w:rsidR="00EE0945">
        <w:rPr>
          <w:rFonts w:hint="eastAsia"/>
        </w:rPr>
        <w:t>은 동시에 사용 가능하며 수행 순서는</w:t>
      </w:r>
      <w:r w:rsidR="00EE0945">
        <w:t>Scale-&gt;ROI-&gt;Zone</w:t>
      </w:r>
      <w:r w:rsidR="00EE0945">
        <w:rPr>
          <w:rFonts w:hint="eastAsia"/>
        </w:rPr>
        <w:t>이다.</w:t>
      </w:r>
    </w:p>
    <w:p w:rsidR="00807859" w:rsidRDefault="00807859" w:rsidP="00807859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807859" w:rsidRDefault="00807859" w:rsidP="0074727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807859" w:rsidTr="00807859">
        <w:tc>
          <w:tcPr>
            <w:tcW w:w="2977" w:type="dxa"/>
            <w:shd w:val="clear" w:color="auto" w:fill="D9D9D9" w:themeFill="background1" w:themeFillShade="D9"/>
          </w:tcPr>
          <w:p w:rsidR="00807859" w:rsidRDefault="00807859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807859" w:rsidRDefault="00807859" w:rsidP="00807859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807859" w:rsidTr="00807859">
        <w:tc>
          <w:tcPr>
            <w:tcW w:w="2977" w:type="dxa"/>
          </w:tcPr>
          <w:p w:rsidR="00807859" w:rsidRDefault="0019685C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roi</w:t>
            </w:r>
          </w:p>
        </w:tc>
        <w:tc>
          <w:tcPr>
            <w:tcW w:w="6949" w:type="dxa"/>
          </w:tcPr>
          <w:p w:rsidR="00807859" w:rsidRDefault="0019685C" w:rsidP="0080785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roi 영역</w:t>
            </w:r>
          </w:p>
        </w:tc>
      </w:tr>
    </w:tbl>
    <w:p w:rsidR="00807859" w:rsidRDefault="00807859" w:rsidP="00807859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807859" w:rsidP="0074727A">
      <w:pPr>
        <w:pStyle w:val="31"/>
      </w:pPr>
      <w:r>
        <w:t xml:space="preserve">[Return] </w:t>
      </w:r>
    </w:p>
    <w:p w:rsidR="00807859" w:rsidRDefault="0074727A" w:rsidP="0074727A">
      <w:pPr>
        <w:pStyle w:val="22"/>
      </w:pPr>
      <w:r>
        <w:rPr>
          <w:rFonts w:hint="eastAsia"/>
        </w:rPr>
        <w:t>E</w:t>
      </w:r>
      <w:r w:rsidR="00807859">
        <w:t>rror code</w:t>
      </w:r>
    </w:p>
    <w:bookmarkEnd w:id="53"/>
    <w:bookmarkEnd w:id="54"/>
    <w:bookmarkEnd w:id="55"/>
    <w:bookmarkEnd w:id="56"/>
    <w:bookmarkEnd w:id="57"/>
    <w:bookmarkEnd w:id="58"/>
    <w:bookmarkEnd w:id="59"/>
    <w:bookmarkEnd w:id="60"/>
    <w:bookmarkEnd w:id="61"/>
    <w:bookmarkEnd w:id="62"/>
    <w:p w:rsidR="00807859" w:rsidRDefault="00807859" w:rsidP="00807859">
      <w:pPr>
        <w:pStyle w:val="BodyText10"/>
      </w:pPr>
    </w:p>
    <w:p w:rsidR="0019685C" w:rsidRPr="009F79D9" w:rsidRDefault="00282B9D" w:rsidP="0019685C">
      <w:pPr>
        <w:pStyle w:val="3"/>
      </w:pPr>
      <w:bookmarkStart w:id="100" w:name="_Toc477870952"/>
      <w:r>
        <w:t>VPU</w:t>
      </w:r>
      <w:r w:rsidR="00FF4861">
        <w:t>API_</w:t>
      </w:r>
      <w:r w:rsidR="0019685C" w:rsidRPr="0019685C">
        <w:t>FB_setROIEnable</w:t>
      </w:r>
      <w:bookmarkEnd w:id="100"/>
    </w:p>
    <w:p w:rsidR="0019685C" w:rsidRDefault="0019685C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19685C" w:rsidTr="00566810">
        <w:tc>
          <w:tcPr>
            <w:tcW w:w="9912" w:type="dxa"/>
          </w:tcPr>
          <w:p w:rsidR="0019685C" w:rsidRDefault="00242BB1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19685C" w:rsidRPr="0019685C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="0019685C" w:rsidRPr="0019685C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="0019685C" w:rsidRPr="0019685C">
              <w:rPr>
                <w:rFonts w:asciiTheme="minorHAnsi" w:eastAsiaTheme="minorHAnsi" w:hAnsiTheme="minorHAnsi"/>
              </w:rPr>
              <w:t>FB_setROIEnable(</w:t>
            </w:r>
            <w:r>
              <w:rPr>
                <w:rFonts w:asciiTheme="minorHAnsi" w:eastAsiaTheme="minorHAnsi" w:hAnsiTheme="minorHAnsi"/>
              </w:rPr>
              <w:t>bool</w:t>
            </w:r>
            <w:r w:rsidR="0019685C" w:rsidRPr="0019685C">
              <w:rPr>
                <w:rFonts w:asciiTheme="minorHAnsi" w:eastAsiaTheme="minorHAnsi" w:hAnsiTheme="minorHAnsi"/>
              </w:rPr>
              <w:t xml:space="preserve"> IN isEnable);</w:t>
            </w:r>
          </w:p>
        </w:tc>
      </w:tr>
    </w:tbl>
    <w:p w:rsidR="0019685C" w:rsidRDefault="0019685C" w:rsidP="0019685C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19685C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19685C" w:rsidRDefault="0019685C" w:rsidP="0074727A">
      <w:pPr>
        <w:pStyle w:val="22"/>
      </w:pPr>
      <w:r>
        <w:t xml:space="preserve">ROI </w:t>
      </w:r>
      <w:r>
        <w:rPr>
          <w:rFonts w:hint="eastAsia"/>
        </w:rPr>
        <w:t>영역의 사용여부</w:t>
      </w:r>
    </w:p>
    <w:p w:rsidR="0019685C" w:rsidRDefault="0019685C" w:rsidP="0019685C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19685C" w:rsidRDefault="0019685C" w:rsidP="0074727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19685C" w:rsidTr="00566810">
        <w:tc>
          <w:tcPr>
            <w:tcW w:w="2977" w:type="dxa"/>
            <w:shd w:val="clear" w:color="auto" w:fill="D9D9D9" w:themeFill="background1" w:themeFillShade="D9"/>
          </w:tcPr>
          <w:p w:rsidR="0019685C" w:rsidRDefault="0019685C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19685C" w:rsidRDefault="0019685C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19685C" w:rsidTr="00566810">
        <w:tc>
          <w:tcPr>
            <w:tcW w:w="2977" w:type="dxa"/>
          </w:tcPr>
          <w:p w:rsidR="0019685C" w:rsidRDefault="0019685C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isEnable</w:t>
            </w:r>
          </w:p>
        </w:tc>
        <w:tc>
          <w:tcPr>
            <w:tcW w:w="6949" w:type="dxa"/>
          </w:tcPr>
          <w:p w:rsidR="0019685C" w:rsidRDefault="00242BB1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TRUE</w:t>
            </w:r>
            <w:r w:rsidR="0019685C">
              <w:rPr>
                <w:rFonts w:asciiTheme="minorHAnsi" w:eastAsiaTheme="minorHAnsi" w:hAnsiTheme="minorHAnsi" w:hint="eastAsia"/>
              </w:rPr>
              <w:t xml:space="preserve"> or </w:t>
            </w:r>
            <w:r>
              <w:rPr>
                <w:rFonts w:asciiTheme="minorHAnsi" w:eastAsiaTheme="minorHAnsi" w:hAnsiTheme="minorHAnsi" w:hint="eastAsia"/>
              </w:rPr>
              <w:t>FALSE</w:t>
            </w:r>
          </w:p>
        </w:tc>
      </w:tr>
    </w:tbl>
    <w:p w:rsidR="0019685C" w:rsidRDefault="0019685C" w:rsidP="0019685C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19685C" w:rsidP="0074727A">
      <w:pPr>
        <w:pStyle w:val="31"/>
      </w:pPr>
      <w:r>
        <w:t xml:space="preserve">[Return] </w:t>
      </w:r>
    </w:p>
    <w:p w:rsidR="0019685C" w:rsidRDefault="0074727A" w:rsidP="0074727A">
      <w:pPr>
        <w:pStyle w:val="22"/>
      </w:pPr>
      <w:r>
        <w:rPr>
          <w:rFonts w:hint="eastAsia"/>
        </w:rPr>
        <w:t>E</w:t>
      </w:r>
      <w:r w:rsidR="0019685C">
        <w:t>rror code</w:t>
      </w:r>
    </w:p>
    <w:p w:rsidR="0019685C" w:rsidRDefault="0019685C" w:rsidP="00807859">
      <w:pPr>
        <w:pStyle w:val="BodyText10"/>
      </w:pPr>
    </w:p>
    <w:p w:rsidR="00440848" w:rsidRPr="009F79D9" w:rsidRDefault="00282B9D" w:rsidP="00440848">
      <w:pPr>
        <w:pStyle w:val="3"/>
      </w:pPr>
      <w:bookmarkStart w:id="101" w:name="_Toc477870953"/>
      <w:r>
        <w:t>VPU</w:t>
      </w:r>
      <w:r w:rsidR="00FF4861">
        <w:t>API_</w:t>
      </w:r>
      <w:r w:rsidR="00440848" w:rsidRPr="00440848">
        <w:t>FB_setZone</w:t>
      </w:r>
      <w:bookmarkEnd w:id="101"/>
    </w:p>
    <w:p w:rsidR="00440848" w:rsidRDefault="00440848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440848" w:rsidTr="00440848">
        <w:tc>
          <w:tcPr>
            <w:tcW w:w="9912" w:type="dxa"/>
          </w:tcPr>
          <w:p w:rsidR="00440848" w:rsidRDefault="00242BB1" w:rsidP="0074727A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440848" w:rsidRPr="00440848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="00440848" w:rsidRPr="00440848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="00440848" w:rsidRPr="00440848">
              <w:rPr>
                <w:rFonts w:asciiTheme="minorHAnsi" w:eastAsiaTheme="minorHAnsi" w:hAnsiTheme="minorHAnsi"/>
              </w:rPr>
              <w:t>FB_setZone(</w:t>
            </w:r>
            <w:r>
              <w:rPr>
                <w:rFonts w:asciiTheme="minorHAnsi" w:eastAsiaTheme="minorHAnsi" w:hAnsiTheme="minorHAnsi"/>
              </w:rPr>
              <w:t>uint8</w:t>
            </w:r>
            <w:r w:rsidR="00440848" w:rsidRPr="00440848">
              <w:rPr>
                <w:rFonts w:asciiTheme="minorHAnsi" w:eastAsiaTheme="minorHAnsi" w:hAnsiTheme="minorHAnsi"/>
              </w:rPr>
              <w:t xml:space="preserve"> </w:t>
            </w:r>
            <w:r w:rsidR="00F7305C">
              <w:rPr>
                <w:rFonts w:asciiTheme="minorHAnsi" w:eastAsiaTheme="minorHAnsi" w:hAnsiTheme="minorHAnsi"/>
              </w:rPr>
              <w:t xml:space="preserve">IN </w:t>
            </w:r>
            <w:r w:rsidR="00440848" w:rsidRPr="00440848">
              <w:rPr>
                <w:rFonts w:asciiTheme="minorHAnsi" w:eastAsiaTheme="minorHAnsi" w:hAnsiTheme="minorHAnsi"/>
              </w:rPr>
              <w:t xml:space="preserve">zoneNumber, </w:t>
            </w:r>
            <w:r>
              <w:rPr>
                <w:rFonts w:asciiTheme="minorHAnsi" w:eastAsiaTheme="minorHAnsi" w:hAnsiTheme="minorHAnsi"/>
              </w:rPr>
              <w:t>bool</w:t>
            </w:r>
            <w:r w:rsidR="00440848" w:rsidRPr="00440848">
              <w:rPr>
                <w:rFonts w:asciiTheme="minorHAnsi" w:eastAsiaTheme="minorHAnsi" w:hAnsiTheme="minorHAnsi"/>
              </w:rPr>
              <w:t xml:space="preserve"> </w:t>
            </w:r>
            <w:r w:rsidR="00F7305C">
              <w:rPr>
                <w:rFonts w:asciiTheme="minorHAnsi" w:eastAsiaTheme="minorHAnsi" w:hAnsiTheme="minorHAnsi"/>
              </w:rPr>
              <w:t xml:space="preserve">IN </w:t>
            </w:r>
            <w:r w:rsidR="00440848" w:rsidRPr="00440848">
              <w:rPr>
                <w:rFonts w:asciiTheme="minorHAnsi" w:eastAsiaTheme="minorHAnsi" w:hAnsiTheme="minorHAnsi"/>
              </w:rPr>
              <w:t>isEnable,</w:t>
            </w:r>
            <w:r w:rsidR="0074727A">
              <w:rPr>
                <w:rFonts w:asciiTheme="minorHAnsi" w:eastAsiaTheme="minorHAnsi" w:hAnsiTheme="minorHAnsi" w:hint="eastAsia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440848" w:rsidRPr="00440848">
              <w:rPr>
                <w:rFonts w:asciiTheme="minorHAnsi" w:eastAsiaTheme="minorHAnsi" w:hAnsiTheme="minorHAnsi"/>
              </w:rPr>
              <w:t>_RECT_T IN zone);</w:t>
            </w:r>
          </w:p>
        </w:tc>
      </w:tr>
    </w:tbl>
    <w:p w:rsidR="00440848" w:rsidRDefault="00440848" w:rsidP="00440848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440848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440848" w:rsidRDefault="00440848" w:rsidP="0074727A">
      <w:pPr>
        <w:pStyle w:val="22"/>
      </w:pPr>
      <w:r>
        <w:rPr>
          <w:rFonts w:hint="eastAsia"/>
        </w:rPr>
        <w:t xml:space="preserve">입력 영상에 대한 </w:t>
      </w:r>
      <w:r>
        <w:t>Zone</w:t>
      </w:r>
      <w:r>
        <w:rPr>
          <w:rFonts w:hint="eastAsia"/>
        </w:rPr>
        <w:t xml:space="preserve">영역을 설정한다. </w:t>
      </w:r>
      <w:r>
        <w:t>4</w:t>
      </w:r>
      <w:r>
        <w:rPr>
          <w:rFonts w:hint="eastAsia"/>
        </w:rPr>
        <w:t xml:space="preserve">부분의 사각영역인 </w:t>
      </w:r>
      <w:r>
        <w:t>Zone</w:t>
      </w:r>
      <w:r>
        <w:rPr>
          <w:rFonts w:hint="eastAsia"/>
        </w:rPr>
        <w:t>을 설정하여 해당 영역에</w:t>
      </w:r>
      <w:r w:rsidR="0074727A">
        <w:rPr>
          <w:rFonts w:hint="eastAsia"/>
        </w:rPr>
        <w:t xml:space="preserve"> </w:t>
      </w:r>
      <w:r>
        <w:rPr>
          <w:rFonts w:hint="eastAsia"/>
        </w:rPr>
        <w:t xml:space="preserve">대해서만 </w:t>
      </w:r>
      <w:r>
        <w:t>FAST</w:t>
      </w:r>
      <w:r>
        <w:rPr>
          <w:rFonts w:hint="eastAsia"/>
        </w:rPr>
        <w:t xml:space="preserve">와 </w:t>
      </w:r>
      <w:r>
        <w:t>BRIEF</w:t>
      </w:r>
      <w:r>
        <w:rPr>
          <w:rFonts w:hint="eastAsia"/>
        </w:rPr>
        <w:t>를 수행하도록 한다.</w:t>
      </w:r>
      <w:r>
        <w:t xml:space="preserve"> Scale, ROI, Zone</w:t>
      </w:r>
      <w:r>
        <w:rPr>
          <w:rFonts w:hint="eastAsia"/>
        </w:rPr>
        <w:t>은 동시에 사용 가능하며 수행 순서는</w:t>
      </w:r>
      <w:r>
        <w:t>Scale-&gt;ROI-&gt;Zone</w:t>
      </w:r>
      <w:r>
        <w:rPr>
          <w:rFonts w:hint="eastAsia"/>
        </w:rPr>
        <w:t>이다.</w:t>
      </w:r>
    </w:p>
    <w:p w:rsidR="00440848" w:rsidRDefault="00440848" w:rsidP="00440848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440848" w:rsidRDefault="00440848" w:rsidP="0074727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440848" w:rsidTr="00440848">
        <w:tc>
          <w:tcPr>
            <w:tcW w:w="2977" w:type="dxa"/>
            <w:shd w:val="clear" w:color="auto" w:fill="D9D9D9" w:themeFill="background1" w:themeFillShade="D9"/>
          </w:tcPr>
          <w:p w:rsidR="00440848" w:rsidRDefault="00440848" w:rsidP="0044084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440848" w:rsidRDefault="00440848" w:rsidP="0044084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440848" w:rsidTr="00440848">
        <w:tc>
          <w:tcPr>
            <w:tcW w:w="2977" w:type="dxa"/>
          </w:tcPr>
          <w:p w:rsidR="00440848" w:rsidRDefault="00440848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zoneNumber</w:t>
            </w:r>
          </w:p>
        </w:tc>
        <w:tc>
          <w:tcPr>
            <w:tcW w:w="6949" w:type="dxa"/>
          </w:tcPr>
          <w:p w:rsidR="00440848" w:rsidRDefault="00440848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Zone </w:t>
            </w:r>
            <w:r>
              <w:rPr>
                <w:rFonts w:asciiTheme="minorHAnsi" w:eastAsiaTheme="minorHAnsi" w:hAnsiTheme="minorHAnsi" w:hint="eastAsia"/>
              </w:rPr>
              <w:t xml:space="preserve">영역의 번호 </w:t>
            </w:r>
            <w:r>
              <w:rPr>
                <w:rFonts w:asciiTheme="minorHAnsi" w:eastAsiaTheme="minorHAnsi" w:hAnsiTheme="minorHAnsi"/>
              </w:rPr>
              <w:t>(0~3)</w:t>
            </w:r>
          </w:p>
        </w:tc>
      </w:tr>
      <w:tr w:rsidR="00440848" w:rsidTr="00440848">
        <w:tc>
          <w:tcPr>
            <w:tcW w:w="2977" w:type="dxa"/>
          </w:tcPr>
          <w:p w:rsidR="00440848" w:rsidRDefault="00440848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isEnable</w:t>
            </w:r>
          </w:p>
        </w:tc>
        <w:tc>
          <w:tcPr>
            <w:tcW w:w="6949" w:type="dxa"/>
          </w:tcPr>
          <w:p w:rsidR="00440848" w:rsidRDefault="00440848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 여부</w:t>
            </w:r>
          </w:p>
        </w:tc>
      </w:tr>
      <w:tr w:rsidR="00440848" w:rsidTr="00440848">
        <w:tc>
          <w:tcPr>
            <w:tcW w:w="2977" w:type="dxa"/>
          </w:tcPr>
          <w:p w:rsidR="00440848" w:rsidRDefault="00440848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zone</w:t>
            </w:r>
          </w:p>
        </w:tc>
        <w:tc>
          <w:tcPr>
            <w:tcW w:w="6949" w:type="dxa"/>
          </w:tcPr>
          <w:p w:rsidR="00440848" w:rsidRPr="00440848" w:rsidRDefault="00440848" w:rsidP="004408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Zone의 사각영역.</w:t>
            </w:r>
            <w:r>
              <w:rPr>
                <w:rFonts w:asciiTheme="minorHAnsi" w:eastAsiaTheme="minorHAnsi" w:hAnsiTheme="minorHAnsi"/>
              </w:rPr>
              <w:t xml:space="preserve"> isEnable</w:t>
            </w:r>
            <w:r>
              <w:rPr>
                <w:rFonts w:asciiTheme="minorHAnsi" w:eastAsiaTheme="minorHAnsi" w:hAnsiTheme="minorHAnsi" w:hint="eastAsia"/>
              </w:rPr>
              <w:t xml:space="preserve">이 </w:t>
            </w:r>
            <w:r w:rsidR="00242BB1">
              <w:rPr>
                <w:rFonts w:asciiTheme="minorHAnsi" w:eastAsiaTheme="minorHAnsi" w:hAnsiTheme="minorHAnsi"/>
              </w:rPr>
              <w:t>TRUE</w:t>
            </w:r>
            <w:r>
              <w:rPr>
                <w:rFonts w:asciiTheme="minorHAnsi" w:eastAsiaTheme="minorHAnsi" w:hAnsiTheme="minorHAnsi" w:hint="eastAsia"/>
              </w:rPr>
              <w:t>일때만 사용된다.</w:t>
            </w:r>
          </w:p>
        </w:tc>
      </w:tr>
    </w:tbl>
    <w:p w:rsidR="00440848" w:rsidRDefault="00440848" w:rsidP="00440848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440848" w:rsidP="0074727A">
      <w:pPr>
        <w:pStyle w:val="31"/>
      </w:pPr>
      <w:r>
        <w:t xml:space="preserve">[Return] </w:t>
      </w:r>
    </w:p>
    <w:p w:rsidR="00440848" w:rsidRDefault="0074727A" w:rsidP="0074727A">
      <w:pPr>
        <w:pStyle w:val="22"/>
      </w:pPr>
      <w:r>
        <w:rPr>
          <w:rFonts w:hint="eastAsia"/>
        </w:rPr>
        <w:t>E</w:t>
      </w:r>
      <w:r w:rsidR="00440848">
        <w:t>rror code</w:t>
      </w:r>
    </w:p>
    <w:p w:rsidR="00440848" w:rsidRDefault="00440848" w:rsidP="00807859">
      <w:pPr>
        <w:pStyle w:val="BodyText10"/>
      </w:pPr>
    </w:p>
    <w:p w:rsidR="0019685C" w:rsidRPr="009F79D9" w:rsidRDefault="00282B9D" w:rsidP="0019685C">
      <w:pPr>
        <w:pStyle w:val="3"/>
      </w:pPr>
      <w:bookmarkStart w:id="102" w:name="_Toc477870954"/>
      <w:r>
        <w:t>VPU</w:t>
      </w:r>
      <w:r w:rsidR="00FF4861">
        <w:t>API_</w:t>
      </w:r>
      <w:r w:rsidR="0019685C" w:rsidRPr="0019685C">
        <w:t>FAST_setParam</w:t>
      </w:r>
      <w:bookmarkEnd w:id="102"/>
    </w:p>
    <w:p w:rsidR="0019685C" w:rsidRDefault="0019685C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19685C" w:rsidTr="00566810">
        <w:tc>
          <w:tcPr>
            <w:tcW w:w="9912" w:type="dxa"/>
          </w:tcPr>
          <w:p w:rsidR="0019685C" w:rsidRDefault="00242BB1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19685C" w:rsidRPr="0019685C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="0019685C" w:rsidRPr="0019685C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="0019685C" w:rsidRPr="0019685C">
              <w:rPr>
                <w:rFonts w:asciiTheme="minorHAnsi" w:eastAsiaTheme="minorHAnsi" w:hAnsiTheme="minorHAnsi"/>
              </w:rPr>
              <w:t>FAST_setParam(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19685C" w:rsidRPr="0019685C">
              <w:rPr>
                <w:rFonts w:asciiTheme="minorHAnsi" w:eastAsiaTheme="minorHAnsi" w:hAnsiTheme="minorHAnsi"/>
              </w:rPr>
              <w:t>_FAST_PARAM_T IN fastParam);</w:t>
            </w:r>
          </w:p>
        </w:tc>
      </w:tr>
    </w:tbl>
    <w:p w:rsidR="0019685C" w:rsidRDefault="0019685C" w:rsidP="0019685C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19685C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19685C" w:rsidRDefault="0019685C" w:rsidP="0074727A">
      <w:pPr>
        <w:pStyle w:val="22"/>
      </w:pPr>
      <w:r>
        <w:t>FAST parameter</w:t>
      </w:r>
      <w:r>
        <w:rPr>
          <w:rFonts w:hint="eastAsia"/>
        </w:rPr>
        <w:t>를 설정. FAST</w:t>
      </w:r>
      <w:r>
        <w:t xml:space="preserve"> </w:t>
      </w:r>
      <w:r>
        <w:rPr>
          <w:rFonts w:hint="eastAsia"/>
        </w:rPr>
        <w:t>수행 전에 설정해야 한다.</w:t>
      </w:r>
    </w:p>
    <w:p w:rsidR="0019685C" w:rsidRDefault="0019685C" w:rsidP="0019685C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19685C" w:rsidRDefault="0019685C" w:rsidP="0074727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19685C" w:rsidTr="00566810">
        <w:tc>
          <w:tcPr>
            <w:tcW w:w="2977" w:type="dxa"/>
            <w:shd w:val="clear" w:color="auto" w:fill="D9D9D9" w:themeFill="background1" w:themeFillShade="D9"/>
          </w:tcPr>
          <w:p w:rsidR="0019685C" w:rsidRDefault="0019685C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19685C" w:rsidRDefault="0019685C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19685C" w:rsidTr="00566810">
        <w:tc>
          <w:tcPr>
            <w:tcW w:w="2977" w:type="dxa"/>
          </w:tcPr>
          <w:p w:rsidR="0019685C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fastParma</w:t>
            </w:r>
          </w:p>
        </w:tc>
        <w:tc>
          <w:tcPr>
            <w:tcW w:w="6949" w:type="dxa"/>
          </w:tcPr>
          <w:p w:rsidR="0019685C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FAST parameter</w:t>
            </w:r>
          </w:p>
        </w:tc>
      </w:tr>
    </w:tbl>
    <w:p w:rsidR="0019685C" w:rsidRDefault="0019685C" w:rsidP="0019685C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19685C" w:rsidP="0074727A">
      <w:pPr>
        <w:pStyle w:val="31"/>
      </w:pPr>
      <w:r>
        <w:t xml:space="preserve">[Return] </w:t>
      </w:r>
    </w:p>
    <w:p w:rsidR="0019685C" w:rsidRDefault="0074727A" w:rsidP="0074727A">
      <w:pPr>
        <w:pStyle w:val="22"/>
      </w:pPr>
      <w:r>
        <w:rPr>
          <w:rFonts w:hint="eastAsia"/>
        </w:rPr>
        <w:t>E</w:t>
      </w:r>
      <w:r w:rsidR="0019685C">
        <w:t>rror code</w:t>
      </w:r>
    </w:p>
    <w:p w:rsidR="0019685C" w:rsidRDefault="0019685C" w:rsidP="00807859">
      <w:pPr>
        <w:pStyle w:val="BodyText10"/>
      </w:pPr>
    </w:p>
    <w:p w:rsidR="0033132B" w:rsidRPr="009F79D9" w:rsidRDefault="00282B9D" w:rsidP="0033132B">
      <w:pPr>
        <w:pStyle w:val="3"/>
      </w:pPr>
      <w:bookmarkStart w:id="103" w:name="_Toc477870955"/>
      <w:r>
        <w:t>VPU</w:t>
      </w:r>
      <w:r w:rsidR="00FF4861">
        <w:t>API_</w:t>
      </w:r>
      <w:r w:rsidR="0033132B" w:rsidRPr="0033132B">
        <w:t>BRIEF_setLut</w:t>
      </w:r>
      <w:bookmarkEnd w:id="103"/>
    </w:p>
    <w:p w:rsidR="0033132B" w:rsidRDefault="0033132B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33132B" w:rsidTr="00566810">
        <w:tc>
          <w:tcPr>
            <w:tcW w:w="9912" w:type="dxa"/>
          </w:tcPr>
          <w:p w:rsidR="0033132B" w:rsidRDefault="00242BB1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33132B" w:rsidRPr="0033132B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="0033132B" w:rsidRPr="0033132B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="0033132B" w:rsidRPr="0033132B">
              <w:rPr>
                <w:rFonts w:asciiTheme="minorHAnsi" w:eastAsiaTheme="minorHAnsi" w:hAnsiTheme="minorHAnsi"/>
              </w:rPr>
              <w:t>BRIEF_setLut(p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33132B" w:rsidRPr="0033132B">
              <w:rPr>
                <w:rFonts w:asciiTheme="minorHAnsi" w:eastAsiaTheme="minorHAnsi" w:hAnsiTheme="minorHAnsi"/>
              </w:rPr>
              <w:t>_BRIEF_LUT_T IN briefLut);</w:t>
            </w:r>
          </w:p>
        </w:tc>
      </w:tr>
    </w:tbl>
    <w:p w:rsidR="0033132B" w:rsidRDefault="0033132B" w:rsidP="0033132B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33132B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F7305C" w:rsidRDefault="0033132B" w:rsidP="0074727A">
      <w:pPr>
        <w:pStyle w:val="22"/>
      </w:pPr>
      <w:r>
        <w:t>BRIEF LUT</w:t>
      </w:r>
      <w:r>
        <w:rPr>
          <w:rFonts w:hint="eastAsia"/>
        </w:rPr>
        <w:t>를 업데이트 한다.</w:t>
      </w:r>
      <w:r>
        <w:t xml:space="preserve"> </w:t>
      </w:r>
      <w:r w:rsidR="00F7305C">
        <w:rPr>
          <w:rFonts w:hint="eastAsia"/>
        </w:rPr>
        <w:t xml:space="preserve">기본적으로 저장되어 있는 </w:t>
      </w:r>
      <w:r w:rsidR="00F7305C">
        <w:t>LUT</w:t>
      </w:r>
      <w:r w:rsidR="00F7305C">
        <w:rPr>
          <w:rFonts w:hint="eastAsia"/>
        </w:rPr>
        <w:t xml:space="preserve">와 다른 값을 사용시 </w:t>
      </w:r>
      <w:r w:rsidR="00F7305C">
        <w:t xml:space="preserve">BRIEF </w:t>
      </w:r>
      <w:r w:rsidR="00F7305C">
        <w:rPr>
          <w:rFonts w:hint="eastAsia"/>
        </w:rPr>
        <w:t>수행</w:t>
      </w:r>
      <w:r w:rsidR="0074727A">
        <w:rPr>
          <w:rFonts w:hint="eastAsia"/>
        </w:rPr>
        <w:t xml:space="preserve"> </w:t>
      </w:r>
      <w:r w:rsidR="00F7305C">
        <w:rPr>
          <w:rFonts w:hint="eastAsia"/>
        </w:rPr>
        <w:t>전에 업데이트 해야 한다.</w:t>
      </w:r>
    </w:p>
    <w:p w:rsidR="0033132B" w:rsidRDefault="0033132B" w:rsidP="003313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33132B" w:rsidRDefault="0033132B" w:rsidP="0074727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33132B" w:rsidTr="00566810">
        <w:tc>
          <w:tcPr>
            <w:tcW w:w="2977" w:type="dxa"/>
            <w:shd w:val="clear" w:color="auto" w:fill="D9D9D9" w:themeFill="background1" w:themeFillShade="D9"/>
          </w:tcPr>
          <w:p w:rsidR="0033132B" w:rsidRDefault="0033132B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33132B" w:rsidRDefault="0033132B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33132B" w:rsidTr="00566810">
        <w:tc>
          <w:tcPr>
            <w:tcW w:w="2977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briefLut</w:t>
            </w:r>
          </w:p>
        </w:tc>
        <w:tc>
          <w:tcPr>
            <w:tcW w:w="6949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BRIEF LUT 배열</w:t>
            </w:r>
          </w:p>
        </w:tc>
      </w:tr>
    </w:tbl>
    <w:p w:rsidR="0033132B" w:rsidRDefault="0033132B" w:rsidP="0033132B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33132B" w:rsidP="0074727A">
      <w:pPr>
        <w:pStyle w:val="31"/>
      </w:pPr>
      <w:r>
        <w:lastRenderedPageBreak/>
        <w:t xml:space="preserve">[Return] </w:t>
      </w:r>
    </w:p>
    <w:p w:rsidR="0033132B" w:rsidRDefault="0074727A" w:rsidP="0074727A">
      <w:pPr>
        <w:pStyle w:val="22"/>
      </w:pPr>
      <w:r>
        <w:rPr>
          <w:rFonts w:hint="eastAsia"/>
        </w:rPr>
        <w:t>E</w:t>
      </w:r>
      <w:r w:rsidR="0033132B">
        <w:t>rror code</w:t>
      </w:r>
    </w:p>
    <w:p w:rsidR="0033132B" w:rsidRDefault="0033132B" w:rsidP="00807859">
      <w:pPr>
        <w:pStyle w:val="BodyText10"/>
      </w:pPr>
    </w:p>
    <w:p w:rsidR="00F45557" w:rsidRPr="009F79D9" w:rsidRDefault="00F45557" w:rsidP="00F45557">
      <w:pPr>
        <w:pStyle w:val="3"/>
      </w:pPr>
      <w:bookmarkStart w:id="104" w:name="_Toc477870956"/>
      <w:r>
        <w:t>VPUAPI_</w:t>
      </w:r>
      <w:r w:rsidRPr="0033132B">
        <w:t>BRIEF_</w:t>
      </w:r>
      <w:r>
        <w:t>g</w:t>
      </w:r>
      <w:r w:rsidRPr="0033132B">
        <w:t>etLut</w:t>
      </w:r>
      <w:bookmarkEnd w:id="104"/>
    </w:p>
    <w:p w:rsidR="00F45557" w:rsidRDefault="00F45557" w:rsidP="00F45557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F45557" w:rsidTr="002C7CF1">
        <w:tc>
          <w:tcPr>
            <w:tcW w:w="9912" w:type="dxa"/>
          </w:tcPr>
          <w:p w:rsidR="00F45557" w:rsidRDefault="00F45557" w:rsidP="00F4555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Pr="0033132B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Pr="0033132B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VPUAPI_</w:t>
            </w:r>
            <w:r w:rsidRPr="0033132B">
              <w:rPr>
                <w:rFonts w:asciiTheme="minorHAnsi" w:eastAsiaTheme="minorHAnsi" w:hAnsiTheme="minorHAnsi"/>
              </w:rPr>
              <w:t>BRIEF_</w:t>
            </w:r>
            <w:r>
              <w:rPr>
                <w:rFonts w:asciiTheme="minorHAnsi" w:eastAsiaTheme="minorHAnsi" w:hAnsiTheme="minorHAnsi"/>
              </w:rPr>
              <w:t>g</w:t>
            </w:r>
            <w:r w:rsidRPr="0033132B">
              <w:rPr>
                <w:rFonts w:asciiTheme="minorHAnsi" w:eastAsiaTheme="minorHAnsi" w:hAnsiTheme="minorHAnsi"/>
              </w:rPr>
              <w:t>etLut(p</w:t>
            </w:r>
            <w:r>
              <w:rPr>
                <w:rFonts w:asciiTheme="minorHAnsi" w:eastAsiaTheme="minorHAnsi" w:hAnsiTheme="minorHAnsi"/>
              </w:rPr>
              <w:t>VPU</w:t>
            </w:r>
            <w:r w:rsidRPr="0033132B">
              <w:rPr>
                <w:rFonts w:asciiTheme="minorHAnsi" w:eastAsiaTheme="minorHAnsi" w:hAnsiTheme="minorHAnsi"/>
              </w:rPr>
              <w:t xml:space="preserve">_BRIEF_LUT_T </w:t>
            </w:r>
            <w:r>
              <w:rPr>
                <w:rFonts w:asciiTheme="minorHAnsi" w:eastAsiaTheme="minorHAnsi" w:hAnsiTheme="minorHAnsi"/>
              </w:rPr>
              <w:t>OUT</w:t>
            </w:r>
            <w:r w:rsidRPr="0033132B">
              <w:rPr>
                <w:rFonts w:asciiTheme="minorHAnsi" w:eastAsiaTheme="minorHAnsi" w:hAnsiTheme="minorHAnsi"/>
              </w:rPr>
              <w:t xml:space="preserve"> briefLut);</w:t>
            </w:r>
          </w:p>
        </w:tc>
      </w:tr>
    </w:tbl>
    <w:p w:rsidR="00F45557" w:rsidRPr="00F45557" w:rsidRDefault="00F45557" w:rsidP="00F45557">
      <w:pPr>
        <w:pStyle w:val="12"/>
        <w:ind w:leftChars="0" w:left="0"/>
        <w:rPr>
          <w:rFonts w:asciiTheme="minorHAnsi" w:eastAsiaTheme="minorHAnsi" w:hAnsiTheme="minorHAnsi"/>
        </w:rPr>
      </w:pPr>
    </w:p>
    <w:p w:rsidR="00F45557" w:rsidRDefault="00F45557" w:rsidP="00F45557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F45557" w:rsidRDefault="00F45557" w:rsidP="00F45557">
      <w:pPr>
        <w:pStyle w:val="22"/>
      </w:pPr>
      <w:r>
        <w:rPr>
          <w:rFonts w:hint="eastAsia"/>
        </w:rPr>
        <w:t xml:space="preserve">설정되어 있는 </w:t>
      </w:r>
      <w:r>
        <w:t>BRIEF LUT</w:t>
      </w:r>
      <w:r>
        <w:rPr>
          <w:rFonts w:hint="eastAsia"/>
        </w:rPr>
        <w:t>를 읽어온다.</w:t>
      </w:r>
    </w:p>
    <w:p w:rsidR="00F45557" w:rsidRDefault="00F45557" w:rsidP="00F45557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F45557" w:rsidRDefault="00F45557" w:rsidP="00F45557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F45557" w:rsidTr="002C7CF1">
        <w:tc>
          <w:tcPr>
            <w:tcW w:w="2977" w:type="dxa"/>
            <w:shd w:val="clear" w:color="auto" w:fill="D9D9D9" w:themeFill="background1" w:themeFillShade="D9"/>
          </w:tcPr>
          <w:p w:rsidR="00F45557" w:rsidRDefault="00F45557" w:rsidP="002C7CF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F45557" w:rsidRDefault="00F45557" w:rsidP="002C7CF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F45557" w:rsidTr="002C7CF1">
        <w:tc>
          <w:tcPr>
            <w:tcW w:w="2977" w:type="dxa"/>
          </w:tcPr>
          <w:p w:rsidR="00F45557" w:rsidRDefault="00F45557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briefLut</w:t>
            </w:r>
          </w:p>
        </w:tc>
        <w:tc>
          <w:tcPr>
            <w:tcW w:w="6949" w:type="dxa"/>
          </w:tcPr>
          <w:p w:rsidR="00F45557" w:rsidRDefault="00F45557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BRIEF LUT 배열</w:t>
            </w:r>
          </w:p>
        </w:tc>
      </w:tr>
    </w:tbl>
    <w:p w:rsidR="00F45557" w:rsidRDefault="00F45557" w:rsidP="00F45557">
      <w:pPr>
        <w:pStyle w:val="12"/>
        <w:ind w:leftChars="0" w:left="0"/>
        <w:rPr>
          <w:rFonts w:asciiTheme="minorHAnsi" w:eastAsiaTheme="minorHAnsi" w:hAnsiTheme="minorHAnsi"/>
        </w:rPr>
      </w:pPr>
    </w:p>
    <w:p w:rsidR="00F45557" w:rsidRDefault="00F45557" w:rsidP="00F45557">
      <w:pPr>
        <w:pStyle w:val="31"/>
      </w:pPr>
      <w:r>
        <w:t xml:space="preserve">[Return] </w:t>
      </w:r>
    </w:p>
    <w:p w:rsidR="00F45557" w:rsidRDefault="00F45557" w:rsidP="00F45557">
      <w:pPr>
        <w:pStyle w:val="22"/>
      </w:pPr>
      <w:r>
        <w:rPr>
          <w:rFonts w:hint="eastAsia"/>
        </w:rPr>
        <w:t>E</w:t>
      </w:r>
      <w:r>
        <w:t>rror code</w:t>
      </w:r>
    </w:p>
    <w:p w:rsidR="00F45557" w:rsidRDefault="00F45557" w:rsidP="00807859">
      <w:pPr>
        <w:pStyle w:val="BodyText10"/>
      </w:pPr>
    </w:p>
    <w:p w:rsidR="0033132B" w:rsidRPr="009F79D9" w:rsidRDefault="00282B9D" w:rsidP="0033132B">
      <w:pPr>
        <w:pStyle w:val="3"/>
      </w:pPr>
      <w:bookmarkStart w:id="105" w:name="_Toc477870957"/>
      <w:r>
        <w:t>VPU</w:t>
      </w:r>
      <w:r w:rsidR="00FF4861">
        <w:t>API_</w:t>
      </w:r>
      <w:r w:rsidR="0033132B" w:rsidRPr="0033132B">
        <w:t>FB_start</w:t>
      </w:r>
      <w:bookmarkEnd w:id="105"/>
    </w:p>
    <w:p w:rsidR="0033132B" w:rsidRDefault="0033132B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33132B" w:rsidTr="00566810">
        <w:tc>
          <w:tcPr>
            <w:tcW w:w="9912" w:type="dxa"/>
          </w:tcPr>
          <w:p w:rsidR="00F7305C" w:rsidRDefault="00242BB1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33132B" w:rsidRPr="0033132B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APIENTRY</w:t>
            </w:r>
            <w:r w:rsidR="0033132B" w:rsidRPr="0033132B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="0033132B" w:rsidRPr="0033132B">
              <w:rPr>
                <w:rFonts w:asciiTheme="minorHAnsi" w:eastAsiaTheme="minorHAnsi" w:hAnsiTheme="minorHAnsi"/>
              </w:rPr>
              <w:t>FB_start(</w:t>
            </w:r>
            <w:r>
              <w:rPr>
                <w:rFonts w:asciiTheme="minorHAnsi" w:eastAsiaTheme="minorHAnsi" w:hAnsiTheme="minorHAnsi"/>
              </w:rPr>
              <w:t>uint8</w:t>
            </w:r>
            <w:r w:rsidR="0033132B" w:rsidRPr="0033132B">
              <w:rPr>
                <w:rFonts w:asciiTheme="minorHAnsi" w:eastAsiaTheme="minorHAnsi" w:hAnsiTheme="minorHAnsi"/>
              </w:rPr>
              <w:t xml:space="preserve"> IN frameInterval,</w:t>
            </w:r>
          </w:p>
          <w:p w:rsidR="0033132B" w:rsidRDefault="00242BB1" w:rsidP="00F7305C">
            <w:pPr>
              <w:pStyle w:val="12"/>
              <w:ind w:leftChars="0" w:left="0" w:firstLineChars="400" w:firstLine="8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uint16</w:t>
            </w:r>
            <w:r w:rsidR="0033132B" w:rsidRPr="0033132B">
              <w:rPr>
                <w:rFonts w:asciiTheme="minorHAnsi" w:eastAsiaTheme="minorHAnsi" w:hAnsiTheme="minorHAnsi"/>
              </w:rPr>
              <w:t xml:space="preserve">* OUT featureNumOf1st, </w:t>
            </w:r>
            <w:r>
              <w:rPr>
                <w:rFonts w:asciiTheme="minorHAnsi" w:eastAsiaTheme="minorHAnsi" w:hAnsiTheme="minorHAnsi"/>
              </w:rPr>
              <w:t>uint16</w:t>
            </w:r>
            <w:r w:rsidR="0033132B" w:rsidRPr="0033132B">
              <w:rPr>
                <w:rFonts w:asciiTheme="minorHAnsi" w:eastAsiaTheme="minorHAnsi" w:hAnsiTheme="minorHAnsi"/>
              </w:rPr>
              <w:t>* OUT featureNumof2nd);</w:t>
            </w:r>
          </w:p>
        </w:tc>
      </w:tr>
    </w:tbl>
    <w:p w:rsidR="0033132B" w:rsidRDefault="0033132B" w:rsidP="0033132B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33132B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33132B" w:rsidRDefault="0033132B" w:rsidP="0074727A">
      <w:pPr>
        <w:pStyle w:val="22"/>
      </w:pPr>
      <w:r>
        <w:rPr>
          <w:rFonts w:hint="eastAsia"/>
        </w:rPr>
        <w:t>FAST와 BRIEF를 수행한다.</w:t>
      </w:r>
    </w:p>
    <w:p w:rsidR="0033132B" w:rsidRDefault="0033132B" w:rsidP="003313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33132B" w:rsidRDefault="0033132B" w:rsidP="0074727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33132B" w:rsidTr="00566810">
        <w:tc>
          <w:tcPr>
            <w:tcW w:w="2977" w:type="dxa"/>
            <w:shd w:val="clear" w:color="auto" w:fill="D9D9D9" w:themeFill="background1" w:themeFillShade="D9"/>
          </w:tcPr>
          <w:p w:rsidR="0033132B" w:rsidRDefault="0033132B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33132B" w:rsidRDefault="0033132B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33132B" w:rsidTr="00566810">
        <w:tc>
          <w:tcPr>
            <w:tcW w:w="2977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3132B">
              <w:rPr>
                <w:rFonts w:asciiTheme="minorHAnsi" w:eastAsiaTheme="minorHAnsi" w:hAnsiTheme="minorHAnsi"/>
              </w:rPr>
              <w:t>frameInterval</w:t>
            </w:r>
          </w:p>
        </w:tc>
        <w:tc>
          <w:tcPr>
            <w:tcW w:w="6949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수행할 </w:t>
            </w:r>
            <w:r>
              <w:rPr>
                <w:rFonts w:asciiTheme="minorHAnsi" w:eastAsiaTheme="minorHAnsi" w:hAnsiTheme="minorHAnsi"/>
              </w:rPr>
              <w:t>2</w:t>
            </w:r>
            <w:r>
              <w:rPr>
                <w:rFonts w:asciiTheme="minorHAnsi" w:eastAsiaTheme="minorHAnsi" w:hAnsiTheme="minorHAnsi" w:hint="eastAsia"/>
              </w:rPr>
              <w:t>frame 간의 간격</w:t>
            </w:r>
          </w:p>
        </w:tc>
      </w:tr>
      <w:tr w:rsidR="0033132B" w:rsidTr="00566810">
        <w:tc>
          <w:tcPr>
            <w:tcW w:w="2977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3132B">
              <w:rPr>
                <w:rFonts w:asciiTheme="minorHAnsi" w:eastAsiaTheme="minorHAnsi" w:hAnsiTheme="minorHAnsi"/>
              </w:rPr>
              <w:t>featureNumOf1st</w:t>
            </w:r>
          </w:p>
        </w:tc>
        <w:tc>
          <w:tcPr>
            <w:tcW w:w="6949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수행 </w:t>
            </w:r>
            <w:r>
              <w:rPr>
                <w:rFonts w:asciiTheme="minorHAnsi" w:eastAsiaTheme="minorHAnsi" w:hAnsiTheme="minorHAnsi"/>
              </w:rPr>
              <w:t>후</w:t>
            </w:r>
            <w:r>
              <w:rPr>
                <w:rFonts w:asciiTheme="minorHAnsi" w:eastAsiaTheme="minorHAnsi" w:hAnsiTheme="minorHAnsi" w:hint="eastAsia"/>
              </w:rPr>
              <w:t xml:space="preserve"> 첫번째 </w:t>
            </w:r>
            <w:r>
              <w:rPr>
                <w:rFonts w:asciiTheme="minorHAnsi" w:eastAsiaTheme="minorHAnsi" w:hAnsiTheme="minorHAnsi"/>
              </w:rPr>
              <w:t>frame</w:t>
            </w:r>
            <w:r>
              <w:rPr>
                <w:rFonts w:asciiTheme="minorHAnsi" w:eastAsiaTheme="minorHAnsi" w:hAnsiTheme="minorHAnsi" w:hint="eastAsia"/>
              </w:rPr>
              <w:t xml:space="preserve">의 </w:t>
            </w:r>
            <w:r>
              <w:rPr>
                <w:rFonts w:asciiTheme="minorHAnsi" w:eastAsiaTheme="minorHAnsi" w:hAnsiTheme="minorHAnsi"/>
              </w:rPr>
              <w:t>feature의</w:t>
            </w:r>
            <w:r>
              <w:rPr>
                <w:rFonts w:asciiTheme="minorHAnsi" w:eastAsiaTheme="minorHAnsi" w:hAnsiTheme="minorHAnsi" w:hint="eastAsia"/>
              </w:rPr>
              <w:t xml:space="preserve"> 개수</w:t>
            </w:r>
          </w:p>
        </w:tc>
      </w:tr>
      <w:tr w:rsidR="0033132B" w:rsidTr="00566810">
        <w:tc>
          <w:tcPr>
            <w:tcW w:w="2977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3132B">
              <w:rPr>
                <w:rFonts w:asciiTheme="minorHAnsi" w:eastAsiaTheme="minorHAnsi" w:hAnsiTheme="minorHAnsi"/>
              </w:rPr>
              <w:t>featureNumof2nd</w:t>
            </w:r>
          </w:p>
        </w:tc>
        <w:tc>
          <w:tcPr>
            <w:tcW w:w="6949" w:type="dxa"/>
          </w:tcPr>
          <w:p w:rsidR="0033132B" w:rsidRDefault="0033132B" w:rsidP="0033132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수행 </w:t>
            </w:r>
            <w:r>
              <w:rPr>
                <w:rFonts w:asciiTheme="minorHAnsi" w:eastAsiaTheme="minorHAnsi" w:hAnsiTheme="minorHAnsi"/>
              </w:rPr>
              <w:t>후</w:t>
            </w:r>
            <w:r>
              <w:rPr>
                <w:rFonts w:asciiTheme="minorHAnsi" w:eastAsiaTheme="minorHAnsi" w:hAnsiTheme="minorHAnsi" w:hint="eastAsia"/>
              </w:rPr>
              <w:t xml:space="preserve"> 두번째 </w:t>
            </w:r>
            <w:r>
              <w:rPr>
                <w:rFonts w:asciiTheme="minorHAnsi" w:eastAsiaTheme="minorHAnsi" w:hAnsiTheme="minorHAnsi"/>
              </w:rPr>
              <w:t>frame</w:t>
            </w:r>
            <w:r>
              <w:rPr>
                <w:rFonts w:asciiTheme="minorHAnsi" w:eastAsiaTheme="minorHAnsi" w:hAnsiTheme="minorHAnsi" w:hint="eastAsia"/>
              </w:rPr>
              <w:t xml:space="preserve">의 </w:t>
            </w:r>
            <w:r>
              <w:rPr>
                <w:rFonts w:asciiTheme="minorHAnsi" w:eastAsiaTheme="minorHAnsi" w:hAnsiTheme="minorHAnsi"/>
              </w:rPr>
              <w:t>feature의</w:t>
            </w:r>
            <w:r>
              <w:rPr>
                <w:rFonts w:asciiTheme="minorHAnsi" w:eastAsiaTheme="minorHAnsi" w:hAnsiTheme="minorHAnsi" w:hint="eastAsia"/>
              </w:rPr>
              <w:t xml:space="preserve"> 개수</w:t>
            </w:r>
          </w:p>
        </w:tc>
      </w:tr>
    </w:tbl>
    <w:p w:rsidR="0033132B" w:rsidRDefault="0033132B" w:rsidP="0033132B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33132B" w:rsidP="0074727A">
      <w:pPr>
        <w:pStyle w:val="31"/>
      </w:pPr>
      <w:r>
        <w:t xml:space="preserve">[Return] </w:t>
      </w:r>
    </w:p>
    <w:p w:rsidR="0033132B" w:rsidRDefault="0074727A" w:rsidP="0074727A">
      <w:pPr>
        <w:pStyle w:val="22"/>
      </w:pPr>
      <w:r>
        <w:rPr>
          <w:rFonts w:hint="eastAsia"/>
        </w:rPr>
        <w:t>E</w:t>
      </w:r>
      <w:r w:rsidR="0033132B">
        <w:t>rror code</w:t>
      </w:r>
    </w:p>
    <w:p w:rsidR="0033132B" w:rsidRDefault="0033132B" w:rsidP="00807859">
      <w:pPr>
        <w:pStyle w:val="BodyText10"/>
      </w:pPr>
    </w:p>
    <w:p w:rsidR="0033132B" w:rsidRPr="009F79D9" w:rsidRDefault="00282B9D" w:rsidP="0033132B">
      <w:pPr>
        <w:pStyle w:val="3"/>
      </w:pPr>
      <w:bookmarkStart w:id="106" w:name="_Toc477870958"/>
      <w:r>
        <w:lastRenderedPageBreak/>
        <w:t>VPU</w:t>
      </w:r>
      <w:r w:rsidR="00FF4861">
        <w:t>API_</w:t>
      </w:r>
      <w:r w:rsidR="0033132B" w:rsidRPr="0033132B">
        <w:t>FAST_getResult</w:t>
      </w:r>
      <w:bookmarkEnd w:id="106"/>
    </w:p>
    <w:p w:rsidR="0033132B" w:rsidRDefault="0033132B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33132B" w:rsidTr="00566810">
        <w:tc>
          <w:tcPr>
            <w:tcW w:w="9912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3132B">
              <w:rPr>
                <w:rFonts w:asciiTheme="minorHAnsi" w:eastAsiaTheme="minorHAnsi" w:hAnsiTheme="minorHAnsi"/>
              </w:rPr>
              <w:t>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33132B">
              <w:rPr>
                <w:rFonts w:asciiTheme="minorHAnsi" w:eastAsiaTheme="minorHAnsi" w:hAnsiTheme="minorHAnsi"/>
              </w:rPr>
              <w:t xml:space="preserve">_FAST_RESULT_POS_T </w:t>
            </w:r>
            <w:r w:rsidR="00242BB1">
              <w:rPr>
                <w:rFonts w:asciiTheme="minorHAnsi" w:eastAsiaTheme="minorHAnsi" w:hAnsiTheme="minorHAnsi"/>
              </w:rPr>
              <w:t>APIENTRY</w:t>
            </w:r>
            <w:r w:rsidRPr="0033132B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Pr="0033132B">
              <w:rPr>
                <w:rFonts w:asciiTheme="minorHAnsi" w:eastAsiaTheme="minorHAnsi" w:hAnsiTheme="minorHAnsi"/>
              </w:rPr>
              <w:t>FAST_getResult(</w:t>
            </w:r>
            <w:r w:rsidR="00242BB1">
              <w:rPr>
                <w:rFonts w:asciiTheme="minorHAnsi" w:eastAsiaTheme="minorHAnsi" w:hAnsiTheme="minorHAnsi"/>
              </w:rPr>
              <w:t>uint8</w:t>
            </w:r>
            <w:r w:rsidRPr="0033132B">
              <w:rPr>
                <w:rFonts w:asciiTheme="minorHAnsi" w:eastAsiaTheme="minorHAnsi" w:hAnsiTheme="minorHAnsi"/>
              </w:rPr>
              <w:t xml:space="preserve"> IN frameNumber);</w:t>
            </w:r>
          </w:p>
        </w:tc>
      </w:tr>
    </w:tbl>
    <w:p w:rsidR="0033132B" w:rsidRDefault="0033132B" w:rsidP="0033132B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33132B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33132B" w:rsidRDefault="0033132B" w:rsidP="0074727A">
      <w:pPr>
        <w:pStyle w:val="22"/>
      </w:pPr>
      <w:r>
        <w:t xml:space="preserve">FAST </w:t>
      </w:r>
      <w:r>
        <w:rPr>
          <w:rFonts w:hint="eastAsia"/>
        </w:rPr>
        <w:t>수행 후의 결과 값인 feature po</w:t>
      </w:r>
      <w:r w:rsidR="00697C6F">
        <w:t>int</w:t>
      </w:r>
      <w:r>
        <w:rPr>
          <w:rFonts w:hint="eastAsia"/>
        </w:rPr>
        <w:t>을 얻는다.</w:t>
      </w:r>
    </w:p>
    <w:p w:rsidR="0033132B" w:rsidRDefault="0033132B" w:rsidP="003313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33132B" w:rsidRDefault="0033132B" w:rsidP="0074727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33132B" w:rsidTr="00566810">
        <w:tc>
          <w:tcPr>
            <w:tcW w:w="2977" w:type="dxa"/>
            <w:shd w:val="clear" w:color="auto" w:fill="D9D9D9" w:themeFill="background1" w:themeFillShade="D9"/>
          </w:tcPr>
          <w:p w:rsidR="0033132B" w:rsidRDefault="0033132B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33132B" w:rsidRDefault="0033132B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33132B" w:rsidTr="00566810">
        <w:tc>
          <w:tcPr>
            <w:tcW w:w="2977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3132B">
              <w:rPr>
                <w:rFonts w:asciiTheme="minorHAnsi" w:eastAsiaTheme="minorHAnsi" w:hAnsiTheme="minorHAnsi"/>
              </w:rPr>
              <w:t>frameNumber</w:t>
            </w:r>
          </w:p>
        </w:tc>
        <w:tc>
          <w:tcPr>
            <w:tcW w:w="6949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frame 번호 </w:t>
            </w:r>
            <w:r>
              <w:rPr>
                <w:rFonts w:asciiTheme="minorHAnsi" w:eastAsiaTheme="minorHAnsi" w:hAnsiTheme="minorHAnsi"/>
              </w:rPr>
              <w:t xml:space="preserve">( 0 </w:t>
            </w:r>
            <w:r>
              <w:rPr>
                <w:rFonts w:asciiTheme="minorHAnsi" w:eastAsiaTheme="minorHAnsi" w:hAnsiTheme="minorHAnsi" w:hint="eastAsia"/>
              </w:rPr>
              <w:t>or 1)</w:t>
            </w:r>
          </w:p>
        </w:tc>
      </w:tr>
    </w:tbl>
    <w:p w:rsidR="0033132B" w:rsidRDefault="0033132B" w:rsidP="0033132B">
      <w:pPr>
        <w:pStyle w:val="12"/>
        <w:ind w:leftChars="0" w:left="0"/>
        <w:rPr>
          <w:rFonts w:asciiTheme="minorHAnsi" w:eastAsiaTheme="minorHAnsi" w:hAnsiTheme="minorHAnsi"/>
        </w:rPr>
      </w:pPr>
    </w:p>
    <w:p w:rsidR="0033132B" w:rsidRDefault="0033132B" w:rsidP="0074727A">
      <w:pPr>
        <w:pStyle w:val="31"/>
      </w:pPr>
      <w:r>
        <w:t>[Return]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33132B" w:rsidTr="00566810">
        <w:tc>
          <w:tcPr>
            <w:tcW w:w="2977" w:type="dxa"/>
            <w:shd w:val="clear" w:color="auto" w:fill="D9D9D9" w:themeFill="background1" w:themeFillShade="D9"/>
          </w:tcPr>
          <w:p w:rsidR="0033132B" w:rsidRDefault="0033132B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33132B" w:rsidRDefault="0033132B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33132B" w:rsidTr="00566810">
        <w:tc>
          <w:tcPr>
            <w:tcW w:w="2977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3132B">
              <w:rPr>
                <w:rFonts w:asciiTheme="minorHAnsi" w:eastAsiaTheme="minorHAnsi" w:hAnsiTheme="minorHAnsi"/>
              </w:rPr>
              <w:t>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33132B">
              <w:rPr>
                <w:rFonts w:asciiTheme="minorHAnsi" w:eastAsiaTheme="minorHAnsi" w:hAnsiTheme="minorHAnsi"/>
              </w:rPr>
              <w:t>_FAST_RESULT_POS_T</w:t>
            </w:r>
          </w:p>
        </w:tc>
        <w:tc>
          <w:tcPr>
            <w:tcW w:w="6949" w:type="dxa"/>
          </w:tcPr>
          <w:p w:rsidR="0033132B" w:rsidRDefault="0033132B" w:rsidP="00697C6F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F</w:t>
            </w:r>
            <w:r>
              <w:rPr>
                <w:rFonts w:asciiTheme="minorHAnsi" w:eastAsiaTheme="minorHAnsi" w:hAnsiTheme="minorHAnsi" w:hint="eastAsia"/>
              </w:rPr>
              <w:t xml:space="preserve">eature </w:t>
            </w:r>
            <w:r>
              <w:rPr>
                <w:rFonts w:asciiTheme="minorHAnsi" w:eastAsiaTheme="minorHAnsi" w:hAnsiTheme="minorHAnsi"/>
              </w:rPr>
              <w:t>po</w:t>
            </w:r>
            <w:r w:rsidR="00697C6F">
              <w:rPr>
                <w:rFonts w:asciiTheme="minorHAnsi" w:eastAsiaTheme="minorHAnsi" w:hAnsiTheme="minorHAnsi"/>
              </w:rPr>
              <w:t>int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배열</w:t>
            </w:r>
          </w:p>
        </w:tc>
      </w:tr>
      <w:tr w:rsidR="0033132B" w:rsidTr="00566810">
        <w:tc>
          <w:tcPr>
            <w:tcW w:w="2977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error</w:t>
            </w:r>
          </w:p>
        </w:tc>
        <w:tc>
          <w:tcPr>
            <w:tcW w:w="6949" w:type="dxa"/>
          </w:tcPr>
          <w:p w:rsidR="0033132B" w:rsidRDefault="00242BB1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NULL</w:t>
            </w:r>
          </w:p>
        </w:tc>
      </w:tr>
    </w:tbl>
    <w:p w:rsidR="0033132B" w:rsidRDefault="0033132B" w:rsidP="00807859">
      <w:pPr>
        <w:pStyle w:val="BodyText10"/>
      </w:pPr>
    </w:p>
    <w:p w:rsidR="0033132B" w:rsidRPr="009F79D9" w:rsidRDefault="00282B9D" w:rsidP="0033132B">
      <w:pPr>
        <w:pStyle w:val="3"/>
      </w:pPr>
      <w:bookmarkStart w:id="107" w:name="_Toc477870959"/>
      <w:r>
        <w:t>VPU</w:t>
      </w:r>
      <w:r w:rsidR="00FF4861">
        <w:t>API_</w:t>
      </w:r>
      <w:r w:rsidR="0033132B" w:rsidRPr="0033132B">
        <w:t>BRIEF_getResult</w:t>
      </w:r>
      <w:bookmarkEnd w:id="107"/>
    </w:p>
    <w:p w:rsidR="0033132B" w:rsidRDefault="0033132B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33132B" w:rsidTr="00566810">
        <w:tc>
          <w:tcPr>
            <w:tcW w:w="9912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3132B">
              <w:rPr>
                <w:rFonts w:asciiTheme="minorHAnsi" w:eastAsiaTheme="minorHAnsi" w:hAnsiTheme="minorHAnsi"/>
              </w:rPr>
              <w:t>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33132B">
              <w:rPr>
                <w:rFonts w:asciiTheme="minorHAnsi" w:eastAsiaTheme="minorHAnsi" w:hAnsiTheme="minorHAnsi"/>
              </w:rPr>
              <w:t xml:space="preserve">_BRIEF_RESULT_DESC_T </w:t>
            </w:r>
            <w:r w:rsidR="00242BB1">
              <w:rPr>
                <w:rFonts w:asciiTheme="minorHAnsi" w:eastAsiaTheme="minorHAnsi" w:hAnsiTheme="minorHAnsi"/>
              </w:rPr>
              <w:t>APIENTRY</w:t>
            </w:r>
            <w:r w:rsidRPr="0033132B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Pr="0033132B">
              <w:rPr>
                <w:rFonts w:asciiTheme="minorHAnsi" w:eastAsiaTheme="minorHAnsi" w:hAnsiTheme="minorHAnsi"/>
              </w:rPr>
              <w:t>BRIEF_getResult(</w:t>
            </w:r>
            <w:r w:rsidR="00242BB1">
              <w:rPr>
                <w:rFonts w:asciiTheme="minorHAnsi" w:eastAsiaTheme="minorHAnsi" w:hAnsiTheme="minorHAnsi"/>
              </w:rPr>
              <w:t>uint8</w:t>
            </w:r>
            <w:r w:rsidRPr="0033132B">
              <w:rPr>
                <w:rFonts w:asciiTheme="minorHAnsi" w:eastAsiaTheme="minorHAnsi" w:hAnsiTheme="minorHAnsi"/>
              </w:rPr>
              <w:t xml:space="preserve"> IN frameNumber);</w:t>
            </w:r>
          </w:p>
        </w:tc>
      </w:tr>
    </w:tbl>
    <w:p w:rsidR="0033132B" w:rsidRDefault="0033132B" w:rsidP="0033132B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33132B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33132B" w:rsidRDefault="0033132B" w:rsidP="0074727A">
      <w:pPr>
        <w:pStyle w:val="22"/>
      </w:pPr>
      <w:r>
        <w:rPr>
          <w:rFonts w:hint="eastAsia"/>
        </w:rPr>
        <w:t>BRIEF</w:t>
      </w:r>
      <w:r>
        <w:t xml:space="preserve"> </w:t>
      </w:r>
      <w:r>
        <w:rPr>
          <w:rFonts w:hint="eastAsia"/>
        </w:rPr>
        <w:t>수행 후의 결과 값인 descritor를 얻는다.</w:t>
      </w:r>
    </w:p>
    <w:p w:rsidR="0033132B" w:rsidRDefault="0033132B" w:rsidP="0033132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33132B" w:rsidRDefault="0033132B" w:rsidP="0074727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33132B" w:rsidTr="00566810">
        <w:tc>
          <w:tcPr>
            <w:tcW w:w="2977" w:type="dxa"/>
            <w:shd w:val="clear" w:color="auto" w:fill="D9D9D9" w:themeFill="background1" w:themeFillShade="D9"/>
          </w:tcPr>
          <w:p w:rsidR="0033132B" w:rsidRDefault="0033132B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33132B" w:rsidRDefault="0033132B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33132B" w:rsidTr="00566810">
        <w:tc>
          <w:tcPr>
            <w:tcW w:w="2977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3132B">
              <w:rPr>
                <w:rFonts w:asciiTheme="minorHAnsi" w:eastAsiaTheme="minorHAnsi" w:hAnsiTheme="minorHAnsi"/>
              </w:rPr>
              <w:t>frameNumber</w:t>
            </w:r>
          </w:p>
        </w:tc>
        <w:tc>
          <w:tcPr>
            <w:tcW w:w="6949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frame 번호 </w:t>
            </w:r>
            <w:r>
              <w:rPr>
                <w:rFonts w:asciiTheme="minorHAnsi" w:eastAsiaTheme="minorHAnsi" w:hAnsiTheme="minorHAnsi"/>
              </w:rPr>
              <w:t xml:space="preserve">( 0 </w:t>
            </w:r>
            <w:r>
              <w:rPr>
                <w:rFonts w:asciiTheme="minorHAnsi" w:eastAsiaTheme="minorHAnsi" w:hAnsiTheme="minorHAnsi" w:hint="eastAsia"/>
              </w:rPr>
              <w:t>or 1)</w:t>
            </w:r>
          </w:p>
        </w:tc>
      </w:tr>
    </w:tbl>
    <w:p w:rsidR="0033132B" w:rsidRDefault="0033132B" w:rsidP="0033132B">
      <w:pPr>
        <w:pStyle w:val="12"/>
        <w:ind w:leftChars="0" w:left="0"/>
        <w:rPr>
          <w:rFonts w:asciiTheme="minorHAnsi" w:eastAsiaTheme="minorHAnsi" w:hAnsiTheme="minorHAnsi"/>
        </w:rPr>
      </w:pPr>
    </w:p>
    <w:p w:rsidR="0033132B" w:rsidRDefault="0033132B" w:rsidP="0074727A">
      <w:pPr>
        <w:pStyle w:val="31"/>
      </w:pPr>
      <w:r>
        <w:t>[Return]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33132B" w:rsidTr="00566810">
        <w:tc>
          <w:tcPr>
            <w:tcW w:w="2977" w:type="dxa"/>
            <w:shd w:val="clear" w:color="auto" w:fill="D9D9D9" w:themeFill="background1" w:themeFillShade="D9"/>
          </w:tcPr>
          <w:p w:rsidR="0033132B" w:rsidRDefault="0033132B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33132B" w:rsidRDefault="0033132B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33132B" w:rsidTr="00566810">
        <w:tc>
          <w:tcPr>
            <w:tcW w:w="2977" w:type="dxa"/>
          </w:tcPr>
          <w:p w:rsidR="0033132B" w:rsidRDefault="00E22EB3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E22EB3">
              <w:rPr>
                <w:rFonts w:asciiTheme="minorHAnsi" w:eastAsiaTheme="minorHAnsi" w:hAnsiTheme="minorHAnsi"/>
              </w:rPr>
              <w:t>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Pr="00E22EB3">
              <w:rPr>
                <w:rFonts w:asciiTheme="minorHAnsi" w:eastAsiaTheme="minorHAnsi" w:hAnsiTheme="minorHAnsi"/>
              </w:rPr>
              <w:t>_BRIEF_RESULT_DESC_T</w:t>
            </w:r>
          </w:p>
        </w:tc>
        <w:tc>
          <w:tcPr>
            <w:tcW w:w="6949" w:type="dxa"/>
          </w:tcPr>
          <w:p w:rsidR="0033132B" w:rsidRDefault="00E22EB3" w:rsidP="00E22EB3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Descriptor </w:t>
            </w:r>
            <w:r w:rsidR="0033132B">
              <w:rPr>
                <w:rFonts w:asciiTheme="minorHAnsi" w:eastAsiaTheme="minorHAnsi" w:hAnsiTheme="minorHAnsi" w:hint="eastAsia"/>
              </w:rPr>
              <w:t>배열</w:t>
            </w:r>
          </w:p>
        </w:tc>
      </w:tr>
      <w:tr w:rsidR="0033132B" w:rsidTr="00566810">
        <w:tc>
          <w:tcPr>
            <w:tcW w:w="2977" w:type="dxa"/>
          </w:tcPr>
          <w:p w:rsidR="0033132B" w:rsidRDefault="0033132B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error</w:t>
            </w:r>
          </w:p>
        </w:tc>
        <w:tc>
          <w:tcPr>
            <w:tcW w:w="6949" w:type="dxa"/>
          </w:tcPr>
          <w:p w:rsidR="0033132B" w:rsidRDefault="00242BB1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NULL</w:t>
            </w:r>
          </w:p>
        </w:tc>
      </w:tr>
    </w:tbl>
    <w:p w:rsidR="0033132B" w:rsidRDefault="0033132B" w:rsidP="00807859">
      <w:pPr>
        <w:pStyle w:val="BodyText10"/>
      </w:pPr>
    </w:p>
    <w:p w:rsidR="00E22EB3" w:rsidRPr="009F79D9" w:rsidRDefault="00282B9D" w:rsidP="00E22EB3">
      <w:pPr>
        <w:pStyle w:val="3"/>
      </w:pPr>
      <w:bookmarkStart w:id="108" w:name="_Toc477870960"/>
      <w:r>
        <w:lastRenderedPageBreak/>
        <w:t>VPU</w:t>
      </w:r>
      <w:r w:rsidR="00FF4861">
        <w:t>API_</w:t>
      </w:r>
      <w:r w:rsidR="00F7305C">
        <w:rPr>
          <w:rFonts w:hint="eastAsia"/>
        </w:rPr>
        <w:t>get</w:t>
      </w:r>
      <w:r w:rsidR="00F7305C">
        <w:t>H</w:t>
      </w:r>
      <w:r w:rsidR="00E22EB3" w:rsidRPr="00E22EB3">
        <w:t>ammingDistance</w:t>
      </w:r>
      <w:bookmarkEnd w:id="108"/>
    </w:p>
    <w:p w:rsidR="00E22EB3" w:rsidRDefault="00E22EB3" w:rsidP="0074727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E22EB3" w:rsidTr="00566810">
        <w:tc>
          <w:tcPr>
            <w:tcW w:w="9912" w:type="dxa"/>
          </w:tcPr>
          <w:p w:rsidR="00F7305C" w:rsidRDefault="00242BB1" w:rsidP="00F7305C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F7305C" w:rsidRPr="00F7305C">
              <w:rPr>
                <w:rFonts w:asciiTheme="minorHAnsi" w:eastAsiaTheme="minorHAnsi" w:hAnsiTheme="minorHAnsi"/>
              </w:rPr>
              <w:t xml:space="preserve">* </w:t>
            </w:r>
            <w:r>
              <w:rPr>
                <w:rFonts w:asciiTheme="minorHAnsi" w:eastAsiaTheme="minorHAnsi" w:hAnsiTheme="minorHAnsi"/>
              </w:rPr>
              <w:t>APIENTRY</w:t>
            </w:r>
            <w:r w:rsidR="00F7305C" w:rsidRPr="00F7305C">
              <w:rPr>
                <w:rFonts w:asciiTheme="minorHAnsi" w:eastAsiaTheme="minorHAnsi" w:hAnsiTheme="minorHAnsi"/>
              </w:rPr>
              <w:t xml:space="preserve"> 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F4861">
              <w:rPr>
                <w:rFonts w:asciiTheme="minorHAnsi" w:eastAsiaTheme="minorHAnsi" w:hAnsiTheme="minorHAnsi"/>
              </w:rPr>
              <w:t>API_</w:t>
            </w:r>
            <w:r w:rsidR="00F7305C" w:rsidRPr="00F7305C">
              <w:rPr>
                <w:rFonts w:asciiTheme="minorHAnsi" w:eastAsiaTheme="minorHAnsi" w:hAnsiTheme="minorHAnsi"/>
              </w:rPr>
              <w:t>getHammingDistance(p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7305C" w:rsidRPr="00F7305C">
              <w:rPr>
                <w:rFonts w:asciiTheme="minorHAnsi" w:eastAsiaTheme="minorHAnsi" w:hAnsiTheme="minorHAnsi"/>
              </w:rPr>
              <w:t xml:space="preserve">_BRIEF_RESULT_DESC_T IN </w:t>
            </w:r>
            <w:r w:rsidR="00AC133E">
              <w:rPr>
                <w:rFonts w:asciiTheme="minorHAnsi" w:eastAsiaTheme="minorHAnsi" w:hAnsiTheme="minorHAnsi"/>
              </w:rPr>
              <w:t>d</w:t>
            </w:r>
            <w:r w:rsidR="00F7305C" w:rsidRPr="00F7305C">
              <w:rPr>
                <w:rFonts w:asciiTheme="minorHAnsi" w:eastAsiaTheme="minorHAnsi" w:hAnsiTheme="minorHAnsi"/>
              </w:rPr>
              <w:t>esc</w:t>
            </w:r>
            <w:r w:rsidR="00AC133E">
              <w:rPr>
                <w:rFonts w:asciiTheme="minorHAnsi" w:eastAsiaTheme="minorHAnsi" w:hAnsiTheme="minorHAnsi"/>
              </w:rPr>
              <w:t>1</w:t>
            </w:r>
            <w:r w:rsidR="00F7305C" w:rsidRPr="00F7305C">
              <w:rPr>
                <w:rFonts w:asciiTheme="minorHAnsi" w:eastAsiaTheme="minorHAnsi" w:hAnsiTheme="minorHAnsi"/>
              </w:rPr>
              <w:t>,</w:t>
            </w:r>
          </w:p>
          <w:p w:rsidR="00E22EB3" w:rsidRDefault="00242BB1" w:rsidP="00AC133E">
            <w:pPr>
              <w:pStyle w:val="12"/>
              <w:ind w:leftChars="0" w:left="0" w:firstLineChars="200" w:firstLine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uint32</w:t>
            </w:r>
            <w:r w:rsidR="00F7305C" w:rsidRPr="00F7305C">
              <w:rPr>
                <w:rFonts w:asciiTheme="minorHAnsi" w:eastAsiaTheme="minorHAnsi" w:hAnsiTheme="minorHAnsi"/>
              </w:rPr>
              <w:t xml:space="preserve"> </w:t>
            </w:r>
            <w:r w:rsidR="00F7305C">
              <w:rPr>
                <w:rFonts w:asciiTheme="minorHAnsi" w:eastAsiaTheme="minorHAnsi" w:hAnsiTheme="minorHAnsi"/>
              </w:rPr>
              <w:t xml:space="preserve">IN </w:t>
            </w:r>
            <w:r w:rsidR="00AC133E">
              <w:rPr>
                <w:rFonts w:asciiTheme="minorHAnsi" w:eastAsiaTheme="minorHAnsi" w:hAnsiTheme="minorHAnsi"/>
              </w:rPr>
              <w:t>d</w:t>
            </w:r>
            <w:r w:rsidR="00F7305C" w:rsidRPr="00F7305C">
              <w:rPr>
                <w:rFonts w:asciiTheme="minorHAnsi" w:eastAsiaTheme="minorHAnsi" w:hAnsiTheme="minorHAnsi"/>
              </w:rPr>
              <w:t>escCount</w:t>
            </w:r>
            <w:r w:rsidR="00AC133E">
              <w:rPr>
                <w:rFonts w:asciiTheme="minorHAnsi" w:eastAsiaTheme="minorHAnsi" w:hAnsiTheme="minorHAnsi"/>
              </w:rPr>
              <w:t>1</w:t>
            </w:r>
            <w:r w:rsidR="00F7305C" w:rsidRPr="00F7305C">
              <w:rPr>
                <w:rFonts w:asciiTheme="minorHAnsi" w:eastAsiaTheme="minorHAnsi" w:hAnsiTheme="minorHAnsi"/>
              </w:rPr>
              <w:t>,</w:t>
            </w:r>
            <w:r w:rsidR="00F7305C">
              <w:rPr>
                <w:rFonts w:asciiTheme="minorHAnsi" w:eastAsiaTheme="minorHAnsi" w:hAnsiTheme="minorHAnsi"/>
              </w:rPr>
              <w:t xml:space="preserve"> </w:t>
            </w:r>
            <w:r w:rsidR="00F7305C" w:rsidRPr="00F7305C">
              <w:rPr>
                <w:rFonts w:asciiTheme="minorHAnsi" w:eastAsiaTheme="minorHAnsi" w:hAnsiTheme="minorHAnsi"/>
              </w:rPr>
              <w:t>p</w:t>
            </w:r>
            <w:r w:rsidR="00282B9D">
              <w:rPr>
                <w:rFonts w:asciiTheme="minorHAnsi" w:eastAsiaTheme="minorHAnsi" w:hAnsiTheme="minorHAnsi"/>
              </w:rPr>
              <w:t>VPU</w:t>
            </w:r>
            <w:r w:rsidR="00F7305C" w:rsidRPr="00F7305C">
              <w:rPr>
                <w:rFonts w:asciiTheme="minorHAnsi" w:eastAsiaTheme="minorHAnsi" w:hAnsiTheme="minorHAnsi"/>
              </w:rPr>
              <w:t xml:space="preserve">_BRIEF_RESULT_DESC_T IN </w:t>
            </w:r>
            <w:r w:rsidR="00AC133E">
              <w:rPr>
                <w:rFonts w:asciiTheme="minorHAnsi" w:eastAsiaTheme="minorHAnsi" w:hAnsiTheme="minorHAnsi"/>
              </w:rPr>
              <w:t>d</w:t>
            </w:r>
            <w:r w:rsidR="00F7305C" w:rsidRPr="00F7305C">
              <w:rPr>
                <w:rFonts w:asciiTheme="minorHAnsi" w:eastAsiaTheme="minorHAnsi" w:hAnsiTheme="minorHAnsi"/>
              </w:rPr>
              <w:t>esc</w:t>
            </w:r>
            <w:r w:rsidR="00AC133E">
              <w:rPr>
                <w:rFonts w:asciiTheme="minorHAnsi" w:eastAsiaTheme="minorHAnsi" w:hAnsiTheme="minorHAnsi"/>
              </w:rPr>
              <w:t>2</w:t>
            </w:r>
            <w:r w:rsidR="00F7305C" w:rsidRPr="00F7305C">
              <w:rPr>
                <w:rFonts w:asciiTheme="minorHAnsi" w:eastAsiaTheme="minorHAnsi" w:hAnsiTheme="minorHAnsi"/>
              </w:rPr>
              <w:t xml:space="preserve">, </w:t>
            </w:r>
            <w:r>
              <w:rPr>
                <w:rFonts w:asciiTheme="minorHAnsi" w:eastAsiaTheme="minorHAnsi" w:hAnsiTheme="minorHAnsi"/>
              </w:rPr>
              <w:t>uint8</w:t>
            </w:r>
            <w:r w:rsidR="00F7305C" w:rsidRPr="00F7305C">
              <w:rPr>
                <w:rFonts w:asciiTheme="minorHAnsi" w:eastAsiaTheme="minorHAnsi" w:hAnsiTheme="minorHAnsi"/>
              </w:rPr>
              <w:t xml:space="preserve"> IN </w:t>
            </w:r>
            <w:r w:rsidR="00AC133E">
              <w:rPr>
                <w:rFonts w:asciiTheme="minorHAnsi" w:eastAsiaTheme="minorHAnsi" w:hAnsiTheme="minorHAnsi"/>
              </w:rPr>
              <w:t>d</w:t>
            </w:r>
            <w:r w:rsidR="00F7305C" w:rsidRPr="00F7305C">
              <w:rPr>
                <w:rFonts w:asciiTheme="minorHAnsi" w:eastAsiaTheme="minorHAnsi" w:hAnsiTheme="minorHAnsi"/>
              </w:rPr>
              <w:t>escCount</w:t>
            </w:r>
            <w:r w:rsidR="00AC133E">
              <w:rPr>
                <w:rFonts w:asciiTheme="minorHAnsi" w:eastAsiaTheme="minorHAnsi" w:hAnsiTheme="minorHAnsi"/>
              </w:rPr>
              <w:t>2</w:t>
            </w:r>
            <w:r w:rsidR="00F7305C" w:rsidRPr="00F7305C">
              <w:rPr>
                <w:rFonts w:asciiTheme="minorHAnsi" w:eastAsiaTheme="minorHAnsi" w:hAnsiTheme="minorHAnsi"/>
              </w:rPr>
              <w:t>);</w:t>
            </w:r>
          </w:p>
        </w:tc>
      </w:tr>
    </w:tbl>
    <w:p w:rsidR="00E22EB3" w:rsidRPr="00AC133E" w:rsidRDefault="00E22EB3" w:rsidP="00E22EB3">
      <w:pPr>
        <w:pStyle w:val="12"/>
        <w:ind w:leftChars="0" w:left="0"/>
        <w:rPr>
          <w:rFonts w:asciiTheme="minorHAnsi" w:eastAsiaTheme="minorHAnsi" w:hAnsiTheme="minorHAnsi"/>
        </w:rPr>
      </w:pPr>
    </w:p>
    <w:p w:rsidR="0074727A" w:rsidRDefault="00E22EB3" w:rsidP="0074727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E22EB3" w:rsidRDefault="00F7305C" w:rsidP="0074727A">
      <w:pPr>
        <w:pStyle w:val="22"/>
      </w:pPr>
      <w:r>
        <w:t>N</w:t>
      </w:r>
      <w:r w:rsidR="00E22EB3">
        <w:t>:</w:t>
      </w:r>
      <w:r w:rsidR="00FC7DB5">
        <w:t>M</w:t>
      </w:r>
      <w:r w:rsidR="00E22EB3">
        <w:rPr>
          <w:rFonts w:hint="eastAsia"/>
        </w:rPr>
        <w:t xml:space="preserve">의 </w:t>
      </w:r>
      <w:r w:rsidR="00E22EB3">
        <w:t xml:space="preserve">Hamming distance를 </w:t>
      </w:r>
      <w:r w:rsidR="00E22EB3">
        <w:rPr>
          <w:rFonts w:hint="eastAsia"/>
        </w:rPr>
        <w:t>수행한다.</w:t>
      </w:r>
      <w:r w:rsidR="00E22EB3">
        <w:t xml:space="preserve"> </w:t>
      </w:r>
      <w:r w:rsidR="00E22EB3">
        <w:rPr>
          <w:rFonts w:hint="eastAsia"/>
        </w:rPr>
        <w:t xml:space="preserve">srcDesc 배열의 </w:t>
      </w:r>
      <w:r w:rsidR="00E22EB3">
        <w:t>index</w:t>
      </w:r>
      <w:r w:rsidR="00E22EB3">
        <w:rPr>
          <w:rFonts w:hint="eastAsia"/>
        </w:rPr>
        <w:t xml:space="preserve">와 </w:t>
      </w:r>
      <w:r w:rsidR="00E22EB3">
        <w:t xml:space="preserve">dstDesc </w:t>
      </w:r>
      <w:r w:rsidR="00E22EB3">
        <w:rPr>
          <w:rFonts w:hint="eastAsia"/>
        </w:rPr>
        <w:t xml:space="preserve">배열의 </w:t>
      </w:r>
      <w:r w:rsidR="00E22EB3">
        <w:t>index</w:t>
      </w:r>
      <w:r w:rsidR="00E22EB3">
        <w:rPr>
          <w:rFonts w:hint="eastAsia"/>
        </w:rPr>
        <w:t>를</w:t>
      </w:r>
      <w:r w:rsidR="0074727A">
        <w:rPr>
          <w:rFonts w:hint="eastAsia"/>
        </w:rPr>
        <w:t xml:space="preserve"> </w:t>
      </w:r>
      <w:r w:rsidR="00E22EB3">
        <w:rPr>
          <w:rFonts w:hint="eastAsia"/>
        </w:rPr>
        <w:t>순차적으로 증가시켜서 수행한다.</w:t>
      </w:r>
    </w:p>
    <w:p w:rsidR="00E22EB3" w:rsidRDefault="00E22EB3" w:rsidP="0074727A">
      <w:pPr>
        <w:pStyle w:val="22"/>
      </w:pPr>
      <w:r>
        <w:t>srcDesc[0] ---------</w:t>
      </w:r>
      <w:r w:rsidR="00FC7DB5">
        <w:t xml:space="preserve">---- </w:t>
      </w:r>
      <w:r>
        <w:t>dstDesc[0]</w:t>
      </w:r>
      <w:r w:rsidR="00264567">
        <w:t xml:space="preserve"> </w:t>
      </w:r>
      <w:r w:rsidR="00FC7DB5">
        <w:t xml:space="preserve">    --</w:t>
      </w:r>
      <w:r w:rsidR="00264567">
        <w:t xml:space="preserve">-------&gt; </w:t>
      </w:r>
      <w:r w:rsidR="00264567">
        <w:rPr>
          <w:rFonts w:hint="eastAsia"/>
        </w:rPr>
        <w:t>returnVale[0]</w:t>
      </w:r>
    </w:p>
    <w:p w:rsidR="00E22EB3" w:rsidRDefault="00E22EB3" w:rsidP="0074727A">
      <w:pPr>
        <w:pStyle w:val="22"/>
      </w:pPr>
      <w:r>
        <w:rPr>
          <w:rFonts w:hint="eastAsia"/>
        </w:rPr>
        <w:t xml:space="preserve">                 </w:t>
      </w:r>
      <w:r w:rsidR="00FC7DB5">
        <w:t xml:space="preserve">   </w:t>
      </w:r>
      <w:r>
        <w:rPr>
          <w:rFonts w:hint="eastAsia"/>
        </w:rPr>
        <w:t xml:space="preserve"> dstDesc[1]</w:t>
      </w:r>
      <w:r w:rsidR="00264567">
        <w:t xml:space="preserve"> </w:t>
      </w:r>
      <w:r w:rsidR="00FC7DB5">
        <w:t xml:space="preserve">    </w:t>
      </w:r>
      <w:r w:rsidR="00264567">
        <w:t>--</w:t>
      </w:r>
      <w:r w:rsidR="00FC7DB5">
        <w:t>--</w:t>
      </w:r>
      <w:r w:rsidR="00264567">
        <w:t xml:space="preserve">-----&gt; </w:t>
      </w:r>
      <w:r w:rsidR="00264567">
        <w:rPr>
          <w:rFonts w:hint="eastAsia"/>
        </w:rPr>
        <w:t>returnVale[</w:t>
      </w:r>
      <w:r w:rsidR="00264567">
        <w:t>1</w:t>
      </w:r>
      <w:r w:rsidR="00264567">
        <w:rPr>
          <w:rFonts w:hint="eastAsia"/>
        </w:rPr>
        <w:t>]</w:t>
      </w:r>
    </w:p>
    <w:p w:rsidR="00E22EB3" w:rsidRDefault="00E22EB3" w:rsidP="0074727A">
      <w:pPr>
        <w:pStyle w:val="22"/>
      </w:pPr>
      <w:r>
        <w:t xml:space="preserve">                    </w:t>
      </w:r>
      <w:r w:rsidR="00FC7DB5">
        <w:t xml:space="preserve">   </w:t>
      </w:r>
      <w:r>
        <w:t>……..</w:t>
      </w:r>
    </w:p>
    <w:p w:rsidR="00E22EB3" w:rsidRDefault="00E22EB3" w:rsidP="0074727A">
      <w:pPr>
        <w:pStyle w:val="22"/>
      </w:pPr>
      <w:r>
        <w:t xml:space="preserve">                  </w:t>
      </w:r>
      <w:r w:rsidR="00FC7DB5">
        <w:t xml:space="preserve">   </w:t>
      </w:r>
      <w:r>
        <w:t>dstDesc[</w:t>
      </w:r>
      <w:r w:rsidR="000A0098">
        <w:t>(</w:t>
      </w:r>
      <w:r w:rsidR="00FC7DB5">
        <w:t>M-1)</w:t>
      </w:r>
      <w:r>
        <w:t>]</w:t>
      </w:r>
      <w:r w:rsidR="00FC7DB5">
        <w:t xml:space="preserve"> ---</w:t>
      </w:r>
      <w:r w:rsidR="00264567">
        <w:t xml:space="preserve">-------&gt; </w:t>
      </w:r>
      <w:r w:rsidR="00264567">
        <w:rPr>
          <w:rFonts w:hint="eastAsia"/>
        </w:rPr>
        <w:t>returnVale[</w:t>
      </w:r>
      <w:r w:rsidR="000A0098">
        <w:t>(</w:t>
      </w:r>
      <w:r w:rsidR="007B3B34">
        <w:t>M-1</w:t>
      </w:r>
      <w:r w:rsidR="00264567">
        <w:t>)</w:t>
      </w:r>
      <w:r w:rsidR="00264567">
        <w:rPr>
          <w:rFonts w:hint="eastAsia"/>
        </w:rPr>
        <w:t>]</w:t>
      </w:r>
    </w:p>
    <w:p w:rsidR="00E22EB3" w:rsidRDefault="00E22EB3" w:rsidP="0074727A">
      <w:pPr>
        <w:pStyle w:val="22"/>
      </w:pPr>
      <w:r>
        <w:t>srcDesc[1] ---------</w:t>
      </w:r>
      <w:r w:rsidR="00FC7DB5">
        <w:t>----</w:t>
      </w:r>
      <w:r>
        <w:t xml:space="preserve"> dstDesc[0]</w:t>
      </w:r>
      <w:r w:rsidR="00264567">
        <w:t xml:space="preserve"> </w:t>
      </w:r>
      <w:r w:rsidR="00FC7DB5">
        <w:t xml:space="preserve">   ---</w:t>
      </w:r>
      <w:r w:rsidR="00264567">
        <w:t xml:space="preserve">-------&gt; </w:t>
      </w:r>
      <w:r w:rsidR="00264567">
        <w:rPr>
          <w:rFonts w:hint="eastAsia"/>
        </w:rPr>
        <w:t>returnVale[</w:t>
      </w:r>
      <w:r w:rsidR="000A0098">
        <w:t>(</w:t>
      </w:r>
      <w:r w:rsidR="007B3B34">
        <w:t>M</w:t>
      </w:r>
      <w:r w:rsidR="00264567">
        <w:t>*1</w:t>
      </w:r>
      <w:r w:rsidR="000A0098">
        <w:t>)</w:t>
      </w:r>
      <w:r w:rsidR="00264567">
        <w:t>+</w:t>
      </w:r>
      <w:r w:rsidR="000A0098">
        <w:t>0</w:t>
      </w:r>
      <w:r w:rsidR="00264567">
        <w:rPr>
          <w:rFonts w:hint="eastAsia"/>
        </w:rPr>
        <w:t>]</w:t>
      </w:r>
    </w:p>
    <w:p w:rsidR="00E22EB3" w:rsidRDefault="00E22EB3" w:rsidP="0074727A">
      <w:pPr>
        <w:pStyle w:val="22"/>
      </w:pPr>
      <w:r>
        <w:rPr>
          <w:rFonts w:hint="eastAsia"/>
        </w:rPr>
        <w:t xml:space="preserve">                   </w:t>
      </w:r>
      <w:r w:rsidR="001935F2">
        <w:t xml:space="preserve"> </w:t>
      </w:r>
      <w:r w:rsidR="00FC7DB5">
        <w:t xml:space="preserve">   </w:t>
      </w:r>
      <w:r>
        <w:rPr>
          <w:rFonts w:hint="eastAsia"/>
        </w:rPr>
        <w:t>dstDesc[1]</w:t>
      </w:r>
      <w:r w:rsidR="00264567">
        <w:t xml:space="preserve"> </w:t>
      </w:r>
      <w:r w:rsidR="00FC7DB5">
        <w:t xml:space="preserve">   ------</w:t>
      </w:r>
      <w:r w:rsidR="00264567">
        <w:t xml:space="preserve">----&gt; </w:t>
      </w:r>
      <w:r w:rsidR="00264567">
        <w:rPr>
          <w:rFonts w:hint="eastAsia"/>
        </w:rPr>
        <w:t>returnVale[</w:t>
      </w:r>
      <w:r w:rsidR="007B3B34">
        <w:t>(M</w:t>
      </w:r>
      <w:r w:rsidR="00264567">
        <w:t>*1)+</w:t>
      </w:r>
      <w:r w:rsidR="000A0098">
        <w:t>1</w:t>
      </w:r>
      <w:r w:rsidR="00264567">
        <w:rPr>
          <w:rFonts w:hint="eastAsia"/>
        </w:rPr>
        <w:t>]</w:t>
      </w:r>
    </w:p>
    <w:p w:rsidR="00E22EB3" w:rsidRDefault="00E22EB3" w:rsidP="0074727A">
      <w:pPr>
        <w:pStyle w:val="22"/>
      </w:pPr>
      <w:r>
        <w:t xml:space="preserve">                   </w:t>
      </w:r>
      <w:r w:rsidR="002004D4">
        <w:t xml:space="preserve"> </w:t>
      </w:r>
      <w:r w:rsidR="00FC7DB5">
        <w:t xml:space="preserve">   </w:t>
      </w:r>
      <w:r>
        <w:t>……..</w:t>
      </w:r>
    </w:p>
    <w:p w:rsidR="00E22EB3" w:rsidRDefault="00E22EB3" w:rsidP="0074727A">
      <w:pPr>
        <w:pStyle w:val="22"/>
      </w:pPr>
      <w:r>
        <w:t xml:space="preserve">                  </w:t>
      </w:r>
      <w:r w:rsidR="002004D4">
        <w:t xml:space="preserve"> </w:t>
      </w:r>
      <w:r w:rsidR="00FC7DB5">
        <w:t xml:space="preserve">   </w:t>
      </w:r>
      <w:r>
        <w:t>dstDesc[</w:t>
      </w:r>
      <w:r w:rsidR="00FC7DB5">
        <w:t>(M-1)</w:t>
      </w:r>
      <w:r>
        <w:t>]</w:t>
      </w:r>
      <w:r w:rsidR="00264567">
        <w:t xml:space="preserve"> </w:t>
      </w:r>
      <w:r w:rsidR="00FC7DB5">
        <w:t>---</w:t>
      </w:r>
      <w:r w:rsidR="00264567">
        <w:t xml:space="preserve">-------&gt; </w:t>
      </w:r>
      <w:r w:rsidR="00264567">
        <w:rPr>
          <w:rFonts w:hint="eastAsia"/>
        </w:rPr>
        <w:t>returnVale[</w:t>
      </w:r>
      <w:r w:rsidR="005E1A84">
        <w:t>(M</w:t>
      </w:r>
      <w:r w:rsidR="00264567">
        <w:t>*1)+</w:t>
      </w:r>
      <w:r w:rsidR="00AE5EC4">
        <w:t>(</w:t>
      </w:r>
      <w:r w:rsidR="000A0098">
        <w:t>M</w:t>
      </w:r>
      <w:r w:rsidR="00AE5EC4">
        <w:t>-1)</w:t>
      </w:r>
      <w:r w:rsidR="00264567">
        <w:rPr>
          <w:rFonts w:hint="eastAsia"/>
        </w:rPr>
        <w:t>]</w:t>
      </w:r>
    </w:p>
    <w:p w:rsidR="00E22EB3" w:rsidRDefault="00E22EB3" w:rsidP="0074727A">
      <w:pPr>
        <w:pStyle w:val="22"/>
      </w:pPr>
      <w:r>
        <w:t>srcDesc[</w:t>
      </w:r>
      <w:r w:rsidR="00FC7DB5">
        <w:t>(</w:t>
      </w:r>
      <w:r>
        <w:t>N</w:t>
      </w:r>
      <w:r w:rsidR="00FC7DB5">
        <w:t>-1)</w:t>
      </w:r>
      <w:r>
        <w:t>] ---------</w:t>
      </w:r>
      <w:r w:rsidR="002004D4">
        <w:t xml:space="preserve">- </w:t>
      </w:r>
      <w:r>
        <w:t>dstDesc[0]</w:t>
      </w:r>
      <w:r w:rsidR="00FC7DB5">
        <w:t xml:space="preserve">   </w:t>
      </w:r>
      <w:r w:rsidR="00264567">
        <w:t xml:space="preserve"> </w:t>
      </w:r>
      <w:r w:rsidR="00FC7DB5">
        <w:t>---</w:t>
      </w:r>
      <w:r w:rsidR="00264567">
        <w:t xml:space="preserve">-------&gt; </w:t>
      </w:r>
      <w:r w:rsidR="00264567">
        <w:rPr>
          <w:rFonts w:hint="eastAsia"/>
        </w:rPr>
        <w:t>returnVale[</w:t>
      </w:r>
      <w:r w:rsidR="00264567">
        <w:t>(</w:t>
      </w:r>
      <w:r w:rsidR="0096450F">
        <w:t>M</w:t>
      </w:r>
      <w:r w:rsidR="00264567">
        <w:t>*</w:t>
      </w:r>
      <w:r w:rsidR="0096450F">
        <w:t>(</w:t>
      </w:r>
      <w:r w:rsidR="00264567">
        <w:t>N</w:t>
      </w:r>
      <w:r w:rsidR="0096450F">
        <w:t>-1)</w:t>
      </w:r>
      <w:r w:rsidR="00264567">
        <w:t>)+</w:t>
      </w:r>
      <w:r w:rsidR="0096450F">
        <w:t>0</w:t>
      </w:r>
      <w:r w:rsidR="00264567">
        <w:rPr>
          <w:rFonts w:hint="eastAsia"/>
        </w:rPr>
        <w:t>]</w:t>
      </w:r>
    </w:p>
    <w:p w:rsidR="00E22EB3" w:rsidRDefault="00E22EB3" w:rsidP="0074727A">
      <w:pPr>
        <w:pStyle w:val="22"/>
      </w:pPr>
      <w:r>
        <w:rPr>
          <w:rFonts w:hint="eastAsia"/>
        </w:rPr>
        <w:t xml:space="preserve">                   </w:t>
      </w:r>
      <w:r w:rsidR="002004D4">
        <w:t xml:space="preserve"> </w:t>
      </w:r>
      <w:r w:rsidR="00FC7DB5">
        <w:t xml:space="preserve">   </w:t>
      </w:r>
      <w:r>
        <w:rPr>
          <w:rFonts w:hint="eastAsia"/>
        </w:rPr>
        <w:t>dstDesc[1]</w:t>
      </w:r>
      <w:r w:rsidR="00264567">
        <w:t xml:space="preserve"> </w:t>
      </w:r>
      <w:r w:rsidR="00FC7DB5">
        <w:t xml:space="preserve">   -</w:t>
      </w:r>
      <w:r w:rsidR="00264567">
        <w:t>-</w:t>
      </w:r>
      <w:r w:rsidR="00FC7DB5">
        <w:t>--</w:t>
      </w:r>
      <w:r w:rsidR="00264567">
        <w:t xml:space="preserve">------&gt; </w:t>
      </w:r>
      <w:r w:rsidR="00264567">
        <w:rPr>
          <w:rFonts w:hint="eastAsia"/>
        </w:rPr>
        <w:t>returnVale</w:t>
      </w:r>
      <w:r w:rsidR="0096450F">
        <w:rPr>
          <w:rFonts w:hint="eastAsia"/>
        </w:rPr>
        <w:t>[</w:t>
      </w:r>
      <w:r w:rsidR="0096450F">
        <w:t>(M*(N-1))+1</w:t>
      </w:r>
      <w:r w:rsidR="0096450F">
        <w:rPr>
          <w:rFonts w:hint="eastAsia"/>
        </w:rPr>
        <w:t>]</w:t>
      </w:r>
    </w:p>
    <w:p w:rsidR="00E22EB3" w:rsidRDefault="00E22EB3" w:rsidP="0074727A">
      <w:pPr>
        <w:pStyle w:val="22"/>
      </w:pPr>
      <w:r>
        <w:t xml:space="preserve">                   </w:t>
      </w:r>
      <w:r w:rsidR="002004D4">
        <w:t xml:space="preserve"> </w:t>
      </w:r>
      <w:r w:rsidR="00FC7DB5">
        <w:t xml:space="preserve">   </w:t>
      </w:r>
      <w:r>
        <w:t>……..</w:t>
      </w:r>
    </w:p>
    <w:p w:rsidR="00E22EB3" w:rsidRPr="00E22EB3" w:rsidRDefault="00E22EB3" w:rsidP="0074727A">
      <w:pPr>
        <w:pStyle w:val="22"/>
      </w:pPr>
      <w:r>
        <w:t xml:space="preserve">                  </w:t>
      </w:r>
      <w:r w:rsidR="002004D4">
        <w:t xml:space="preserve"> </w:t>
      </w:r>
      <w:r w:rsidR="00FC7DB5">
        <w:t xml:space="preserve">   </w:t>
      </w:r>
      <w:r>
        <w:t>dstDesc[</w:t>
      </w:r>
      <w:r w:rsidR="00FC7DB5">
        <w:t>(M-1)</w:t>
      </w:r>
      <w:r>
        <w:t>]</w:t>
      </w:r>
      <w:r w:rsidR="00264567">
        <w:t xml:space="preserve"> --</w:t>
      </w:r>
      <w:r w:rsidR="00FC7DB5">
        <w:t>--</w:t>
      </w:r>
      <w:r w:rsidR="00264567">
        <w:t xml:space="preserve">-----&gt; </w:t>
      </w:r>
      <w:r w:rsidR="00264567">
        <w:rPr>
          <w:rFonts w:hint="eastAsia"/>
        </w:rPr>
        <w:t>returnVale</w:t>
      </w:r>
      <w:r w:rsidR="0096450F">
        <w:rPr>
          <w:rFonts w:hint="eastAsia"/>
        </w:rPr>
        <w:t>[</w:t>
      </w:r>
      <w:r w:rsidR="0096450F">
        <w:t>(M*(N-1))+(M-1)</w:t>
      </w:r>
      <w:r w:rsidR="0096450F">
        <w:rPr>
          <w:rFonts w:hint="eastAsia"/>
        </w:rPr>
        <w:t>]</w:t>
      </w:r>
    </w:p>
    <w:p w:rsidR="00E22EB3" w:rsidRPr="00E22EB3" w:rsidRDefault="00E22EB3" w:rsidP="00E22EB3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22EB3" w:rsidRDefault="00E22EB3" w:rsidP="00DB2453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E22EB3" w:rsidTr="00566810">
        <w:tc>
          <w:tcPr>
            <w:tcW w:w="2977" w:type="dxa"/>
            <w:shd w:val="clear" w:color="auto" w:fill="D9D9D9" w:themeFill="background1" w:themeFillShade="D9"/>
          </w:tcPr>
          <w:p w:rsidR="00E22EB3" w:rsidRDefault="00E22EB3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E22EB3" w:rsidRDefault="00E22EB3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E22EB3" w:rsidTr="00566810">
        <w:tc>
          <w:tcPr>
            <w:tcW w:w="2977" w:type="dxa"/>
          </w:tcPr>
          <w:p w:rsidR="00E22EB3" w:rsidRDefault="00AC133E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 w:rsidR="00E22EB3" w:rsidRPr="00E22EB3">
              <w:rPr>
                <w:rFonts w:asciiTheme="minorHAnsi" w:eastAsiaTheme="minorHAnsi" w:hAnsiTheme="minorHAnsi"/>
              </w:rPr>
              <w:t>esc</w:t>
            </w:r>
            <w:r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6949" w:type="dxa"/>
          </w:tcPr>
          <w:p w:rsidR="00E22EB3" w:rsidRDefault="00AC133E" w:rsidP="00AC133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1</w:t>
            </w:r>
            <w:r w:rsidRPr="00AC133E">
              <w:rPr>
                <w:rFonts w:asciiTheme="minorHAnsi" w:eastAsiaTheme="minorHAnsi" w:hAnsiTheme="minorHAnsi"/>
                <w:vertAlign w:val="superscript"/>
              </w:rPr>
              <w:t>st</w:t>
            </w:r>
            <w:r>
              <w:rPr>
                <w:rFonts w:asciiTheme="minorHAnsi" w:eastAsiaTheme="minorHAnsi" w:hAnsiTheme="minorHAnsi"/>
              </w:rPr>
              <w:t xml:space="preserve"> frame</w:t>
            </w:r>
            <w:r>
              <w:rPr>
                <w:rFonts w:asciiTheme="minorHAnsi" w:eastAsiaTheme="minorHAnsi" w:hAnsiTheme="minorHAnsi" w:hint="eastAsia"/>
              </w:rPr>
              <w:t xml:space="preserve">의 </w:t>
            </w:r>
            <w:r w:rsidR="00E22EB3">
              <w:rPr>
                <w:rFonts w:asciiTheme="minorHAnsi" w:eastAsiaTheme="minorHAnsi" w:hAnsiTheme="minorHAnsi"/>
              </w:rPr>
              <w:t xml:space="preserve">descriptor </w:t>
            </w:r>
            <w:r w:rsidR="00E22EB3">
              <w:rPr>
                <w:rFonts w:asciiTheme="minorHAnsi" w:eastAsiaTheme="minorHAnsi" w:hAnsiTheme="minorHAnsi" w:hint="eastAsia"/>
              </w:rPr>
              <w:t>배열</w:t>
            </w:r>
          </w:p>
        </w:tc>
      </w:tr>
      <w:tr w:rsidR="00F7305C" w:rsidTr="00566810">
        <w:tc>
          <w:tcPr>
            <w:tcW w:w="2977" w:type="dxa"/>
          </w:tcPr>
          <w:p w:rsidR="00F7305C" w:rsidRPr="00E22EB3" w:rsidRDefault="00AC133E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 w:rsidR="00F7305C" w:rsidRPr="00F7305C">
              <w:rPr>
                <w:rFonts w:asciiTheme="minorHAnsi" w:eastAsiaTheme="minorHAnsi" w:hAnsiTheme="minorHAnsi"/>
              </w:rPr>
              <w:t>escCount</w:t>
            </w:r>
            <w:r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6949" w:type="dxa"/>
          </w:tcPr>
          <w:p w:rsidR="00F7305C" w:rsidRDefault="00AC133E" w:rsidP="00AC133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1</w:t>
            </w:r>
            <w:r w:rsidRPr="00AC133E">
              <w:rPr>
                <w:rFonts w:asciiTheme="minorHAnsi" w:eastAsiaTheme="minorHAnsi" w:hAnsiTheme="minorHAnsi" w:hint="eastAsia"/>
                <w:vertAlign w:val="superscript"/>
              </w:rPr>
              <w:t>st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frame</w:t>
            </w:r>
            <w:r>
              <w:rPr>
                <w:rFonts w:asciiTheme="minorHAnsi" w:eastAsiaTheme="minorHAnsi" w:hAnsiTheme="minorHAnsi" w:hint="eastAsia"/>
              </w:rPr>
              <w:t xml:space="preserve">의 </w:t>
            </w:r>
            <w:r>
              <w:rPr>
                <w:rFonts w:asciiTheme="minorHAnsi" w:eastAsiaTheme="minorHAnsi" w:hAnsiTheme="minorHAnsi"/>
              </w:rPr>
              <w:t>descripto</w:t>
            </w:r>
            <w:r>
              <w:rPr>
                <w:rFonts w:asciiTheme="minorHAnsi" w:eastAsiaTheme="minorHAnsi" w:hAnsiTheme="minorHAnsi" w:hint="eastAsia"/>
              </w:rPr>
              <w:t>r</w:t>
            </w:r>
            <w:r w:rsidR="007F4AC5">
              <w:rPr>
                <w:rFonts w:asciiTheme="minorHAnsi" w:eastAsiaTheme="minorHAnsi" w:hAnsiTheme="minorHAnsi" w:hint="eastAsia"/>
              </w:rPr>
              <w:t>의 개수</w:t>
            </w:r>
          </w:p>
        </w:tc>
      </w:tr>
      <w:tr w:rsidR="00E22EB3" w:rsidTr="00566810">
        <w:tc>
          <w:tcPr>
            <w:tcW w:w="2977" w:type="dxa"/>
          </w:tcPr>
          <w:p w:rsidR="00E22EB3" w:rsidRPr="00E22EB3" w:rsidRDefault="00AC133E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 w:rsidR="00E22EB3" w:rsidRPr="00E22EB3">
              <w:rPr>
                <w:rFonts w:asciiTheme="minorHAnsi" w:eastAsiaTheme="minorHAnsi" w:hAnsiTheme="minorHAnsi"/>
              </w:rPr>
              <w:t>esc</w:t>
            </w:r>
            <w:r>
              <w:rPr>
                <w:rFonts w:asciiTheme="minorHAnsi" w:eastAsiaTheme="minorHAnsi" w:hAnsiTheme="minorHAnsi"/>
              </w:rPr>
              <w:t>2</w:t>
            </w:r>
          </w:p>
        </w:tc>
        <w:tc>
          <w:tcPr>
            <w:tcW w:w="6949" w:type="dxa"/>
          </w:tcPr>
          <w:p w:rsidR="00E22EB3" w:rsidRDefault="00AC133E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2</w:t>
            </w:r>
            <w:r w:rsidRPr="00AC133E">
              <w:rPr>
                <w:rFonts w:asciiTheme="minorHAnsi" w:eastAsiaTheme="minorHAnsi" w:hAnsiTheme="minorHAnsi" w:hint="eastAsia"/>
                <w:vertAlign w:val="superscript"/>
              </w:rPr>
              <w:t>nd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frame</w:t>
            </w:r>
            <w:r>
              <w:rPr>
                <w:rFonts w:asciiTheme="minorHAnsi" w:eastAsiaTheme="minorHAnsi" w:hAnsiTheme="minorHAnsi" w:hint="eastAsia"/>
              </w:rPr>
              <w:t>의 descriptor 배열</w:t>
            </w:r>
          </w:p>
        </w:tc>
      </w:tr>
      <w:tr w:rsidR="00E22EB3" w:rsidTr="00566810">
        <w:tc>
          <w:tcPr>
            <w:tcW w:w="2977" w:type="dxa"/>
          </w:tcPr>
          <w:p w:rsidR="00E22EB3" w:rsidRPr="00E22EB3" w:rsidRDefault="00AC133E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 w:rsidR="00F7305C" w:rsidRPr="00F7305C">
              <w:rPr>
                <w:rFonts w:asciiTheme="minorHAnsi" w:eastAsiaTheme="minorHAnsi" w:hAnsiTheme="minorHAnsi"/>
              </w:rPr>
              <w:t>escCount</w:t>
            </w:r>
            <w:r>
              <w:rPr>
                <w:rFonts w:asciiTheme="minorHAnsi" w:eastAsiaTheme="minorHAnsi" w:hAnsiTheme="minorHAnsi"/>
              </w:rPr>
              <w:t>2</w:t>
            </w:r>
          </w:p>
        </w:tc>
        <w:tc>
          <w:tcPr>
            <w:tcW w:w="6949" w:type="dxa"/>
          </w:tcPr>
          <w:p w:rsidR="00E22EB3" w:rsidRDefault="00AC133E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2</w:t>
            </w:r>
            <w:r w:rsidRPr="00AC133E">
              <w:rPr>
                <w:rFonts w:asciiTheme="minorHAnsi" w:eastAsiaTheme="minorHAnsi" w:hAnsiTheme="minorHAnsi"/>
                <w:vertAlign w:val="superscript"/>
              </w:rPr>
              <w:t>nd</w:t>
            </w:r>
            <w:r>
              <w:rPr>
                <w:rFonts w:asciiTheme="minorHAnsi" w:eastAsiaTheme="minorHAnsi" w:hAnsiTheme="minorHAnsi"/>
              </w:rPr>
              <w:t xml:space="preserve"> frame</w:t>
            </w:r>
            <w:r>
              <w:rPr>
                <w:rFonts w:asciiTheme="minorHAnsi" w:eastAsiaTheme="minorHAnsi" w:hAnsiTheme="minorHAnsi" w:hint="eastAsia"/>
              </w:rPr>
              <w:t>의 descriptor의 개수</w:t>
            </w:r>
          </w:p>
        </w:tc>
      </w:tr>
    </w:tbl>
    <w:p w:rsidR="00B3293B" w:rsidRDefault="00B3293B" w:rsidP="00E22EB3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22EB3" w:rsidRDefault="00E22EB3" w:rsidP="00DB2453">
      <w:pPr>
        <w:pStyle w:val="31"/>
      </w:pPr>
      <w:r>
        <w:t>[Return]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E22EB3" w:rsidTr="00566810">
        <w:tc>
          <w:tcPr>
            <w:tcW w:w="2977" w:type="dxa"/>
            <w:shd w:val="clear" w:color="auto" w:fill="D9D9D9" w:themeFill="background1" w:themeFillShade="D9"/>
          </w:tcPr>
          <w:p w:rsidR="00E22EB3" w:rsidRDefault="00E22EB3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E22EB3" w:rsidRDefault="00E22EB3" w:rsidP="0056681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E22EB3" w:rsidTr="00566810">
        <w:tc>
          <w:tcPr>
            <w:tcW w:w="2977" w:type="dxa"/>
          </w:tcPr>
          <w:p w:rsidR="00E22EB3" w:rsidRDefault="00242BB1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="00E22EB3" w:rsidRPr="00E22EB3">
              <w:rPr>
                <w:rFonts w:asciiTheme="minorHAnsi" w:eastAsiaTheme="minorHAnsi" w:hAnsiTheme="minorHAnsi"/>
              </w:rPr>
              <w:t>*</w:t>
            </w:r>
          </w:p>
        </w:tc>
        <w:tc>
          <w:tcPr>
            <w:tcW w:w="6949" w:type="dxa"/>
          </w:tcPr>
          <w:p w:rsidR="00E22EB3" w:rsidRDefault="00E22EB3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hamming </w:t>
            </w:r>
            <w:r>
              <w:rPr>
                <w:rFonts w:asciiTheme="minorHAnsi" w:eastAsiaTheme="minorHAnsi" w:hAnsiTheme="minorHAnsi"/>
              </w:rPr>
              <w:t xml:space="preserve">distance </w:t>
            </w:r>
            <w:r>
              <w:rPr>
                <w:rFonts w:asciiTheme="minorHAnsi" w:eastAsiaTheme="minorHAnsi" w:hAnsiTheme="minorHAnsi" w:hint="eastAsia"/>
              </w:rPr>
              <w:t>배열</w:t>
            </w:r>
          </w:p>
        </w:tc>
      </w:tr>
      <w:tr w:rsidR="00E22EB3" w:rsidTr="00566810">
        <w:tc>
          <w:tcPr>
            <w:tcW w:w="2977" w:type="dxa"/>
          </w:tcPr>
          <w:p w:rsidR="00E22EB3" w:rsidRDefault="00E22EB3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error</w:t>
            </w:r>
          </w:p>
        </w:tc>
        <w:tc>
          <w:tcPr>
            <w:tcW w:w="6949" w:type="dxa"/>
          </w:tcPr>
          <w:p w:rsidR="00E22EB3" w:rsidRDefault="00242BB1" w:rsidP="0056681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NULL</w:t>
            </w:r>
          </w:p>
        </w:tc>
      </w:tr>
    </w:tbl>
    <w:p w:rsidR="00E22EB3" w:rsidRDefault="00E22EB3" w:rsidP="00B3293B">
      <w:pPr>
        <w:pStyle w:val="BodyText10"/>
      </w:pPr>
    </w:p>
    <w:p w:rsidR="00480DCE" w:rsidRPr="009F79D9" w:rsidRDefault="00480DCE" w:rsidP="00480DCE">
      <w:pPr>
        <w:pStyle w:val="3"/>
      </w:pPr>
      <w:bookmarkStart w:id="109" w:name="_Toc477870961"/>
      <w:r>
        <w:lastRenderedPageBreak/>
        <w:t>VPUAPI_</w:t>
      </w:r>
      <w:r>
        <w:rPr>
          <w:rFonts w:hint="eastAsia"/>
        </w:rPr>
        <w:t>get</w:t>
      </w:r>
      <w:r>
        <w:t>H</w:t>
      </w:r>
      <w:r w:rsidRPr="00E22EB3">
        <w:t>ammingDistance</w:t>
      </w:r>
      <w:r>
        <w:t>_</w:t>
      </w:r>
      <w:r>
        <w:rPr>
          <w:rFonts w:hint="eastAsia"/>
        </w:rPr>
        <w:t>mem</w:t>
      </w:r>
      <w:bookmarkEnd w:id="109"/>
    </w:p>
    <w:p w:rsidR="00480DCE" w:rsidRDefault="00480DCE" w:rsidP="00480DC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480DCE" w:rsidTr="002C7CF1">
        <w:tc>
          <w:tcPr>
            <w:tcW w:w="9912" w:type="dxa"/>
          </w:tcPr>
          <w:p w:rsidR="00480DCE" w:rsidRDefault="00480DCE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Pr="00F7305C">
              <w:rPr>
                <w:rFonts w:asciiTheme="minorHAnsi" w:eastAsiaTheme="minorHAnsi" w:hAnsiTheme="minorHAnsi"/>
              </w:rPr>
              <w:t xml:space="preserve">* </w:t>
            </w:r>
            <w:r>
              <w:rPr>
                <w:rFonts w:asciiTheme="minorHAnsi" w:eastAsiaTheme="minorHAnsi" w:hAnsiTheme="minorHAnsi"/>
              </w:rPr>
              <w:t>APIENTRY</w:t>
            </w:r>
            <w:r w:rsidRPr="00F7305C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VPUAPI_</w:t>
            </w:r>
            <w:r w:rsidRPr="00F7305C">
              <w:rPr>
                <w:rFonts w:asciiTheme="minorHAnsi" w:eastAsiaTheme="minorHAnsi" w:hAnsiTheme="minorHAnsi"/>
              </w:rPr>
              <w:t>getHammingDistance</w:t>
            </w:r>
            <w:r>
              <w:rPr>
                <w:rFonts w:asciiTheme="minorHAnsi" w:eastAsiaTheme="minorHAnsi" w:hAnsiTheme="minorHAnsi"/>
              </w:rPr>
              <w:t>_mem</w:t>
            </w:r>
            <w:r w:rsidRPr="00F7305C">
              <w:rPr>
                <w:rFonts w:asciiTheme="minorHAnsi" w:eastAsiaTheme="minorHAnsi" w:hAnsiTheme="minorHAnsi"/>
              </w:rPr>
              <w:t>(p</w:t>
            </w:r>
            <w:r>
              <w:rPr>
                <w:rFonts w:asciiTheme="minorHAnsi" w:eastAsiaTheme="minorHAnsi" w:hAnsiTheme="minorHAnsi"/>
              </w:rPr>
              <w:t>VPU</w:t>
            </w:r>
            <w:r w:rsidRPr="00F7305C">
              <w:rPr>
                <w:rFonts w:asciiTheme="minorHAnsi" w:eastAsiaTheme="minorHAnsi" w:hAnsiTheme="minorHAnsi"/>
              </w:rPr>
              <w:t xml:space="preserve">_BRIEF_RESULT_DESC_T IN </w:t>
            </w:r>
            <w:r>
              <w:rPr>
                <w:rFonts w:asciiTheme="minorHAnsi" w:eastAsiaTheme="minorHAnsi" w:hAnsiTheme="minorHAnsi"/>
              </w:rPr>
              <w:t>d</w:t>
            </w:r>
            <w:r w:rsidRPr="00F7305C">
              <w:rPr>
                <w:rFonts w:asciiTheme="minorHAnsi" w:eastAsiaTheme="minorHAnsi" w:hAnsiTheme="minorHAnsi"/>
              </w:rPr>
              <w:t>esc</w:t>
            </w:r>
            <w:r>
              <w:rPr>
                <w:rFonts w:asciiTheme="minorHAnsi" w:eastAsiaTheme="minorHAnsi" w:hAnsiTheme="minorHAnsi"/>
              </w:rPr>
              <w:t>1</w:t>
            </w:r>
            <w:r w:rsidRPr="00F7305C">
              <w:rPr>
                <w:rFonts w:asciiTheme="minorHAnsi" w:eastAsiaTheme="minorHAnsi" w:hAnsiTheme="minorHAnsi"/>
              </w:rPr>
              <w:t>,</w:t>
            </w:r>
          </w:p>
          <w:p w:rsidR="00480DCE" w:rsidRDefault="00480DCE" w:rsidP="002C7CF1">
            <w:pPr>
              <w:pStyle w:val="12"/>
              <w:ind w:leftChars="0" w:left="0" w:firstLineChars="200" w:firstLine="400"/>
              <w:rPr>
                <w:rFonts w:asciiTheme="minorHAnsi" w:eastAsiaTheme="minorHAnsi" w:hAnsiTheme="minorHAnsi"/>
              </w:rPr>
            </w:pPr>
            <w:r w:rsidRPr="00F7305C">
              <w:rPr>
                <w:rFonts w:asciiTheme="minorHAnsi" w:eastAsiaTheme="minorHAnsi" w:hAnsiTheme="minorHAnsi"/>
              </w:rPr>
              <w:t>p</w:t>
            </w:r>
            <w:r>
              <w:rPr>
                <w:rFonts w:asciiTheme="minorHAnsi" w:eastAsiaTheme="minorHAnsi" w:hAnsiTheme="minorHAnsi"/>
              </w:rPr>
              <w:t>VPU</w:t>
            </w:r>
            <w:r w:rsidRPr="00F7305C">
              <w:rPr>
                <w:rFonts w:asciiTheme="minorHAnsi" w:eastAsiaTheme="minorHAnsi" w:hAnsiTheme="minorHAnsi"/>
              </w:rPr>
              <w:t xml:space="preserve">_BRIEF_RESULT_DESC_T IN </w:t>
            </w:r>
            <w:r>
              <w:rPr>
                <w:rFonts w:asciiTheme="minorHAnsi" w:eastAsiaTheme="minorHAnsi" w:hAnsiTheme="minorHAnsi"/>
              </w:rPr>
              <w:t>d</w:t>
            </w:r>
            <w:r w:rsidRPr="00F7305C">
              <w:rPr>
                <w:rFonts w:asciiTheme="minorHAnsi" w:eastAsiaTheme="minorHAnsi" w:hAnsiTheme="minorHAnsi"/>
              </w:rPr>
              <w:t>esc</w:t>
            </w:r>
            <w:r>
              <w:rPr>
                <w:rFonts w:asciiTheme="minorHAnsi" w:eastAsiaTheme="minorHAnsi" w:hAnsiTheme="minorHAnsi"/>
              </w:rPr>
              <w:t>2</w:t>
            </w:r>
            <w:r w:rsidRPr="00F7305C">
              <w:rPr>
                <w:rFonts w:asciiTheme="minorHAnsi" w:eastAsiaTheme="minorHAnsi" w:hAnsiTheme="minorHAnsi"/>
              </w:rPr>
              <w:t xml:space="preserve">, </w:t>
            </w:r>
            <w:r>
              <w:rPr>
                <w:rFonts w:asciiTheme="minorHAnsi" w:eastAsiaTheme="minorHAnsi" w:hAnsiTheme="minorHAnsi"/>
              </w:rPr>
              <w:t>uint8</w:t>
            </w:r>
            <w:r w:rsidRPr="00F7305C">
              <w:rPr>
                <w:rFonts w:asciiTheme="minorHAnsi" w:eastAsiaTheme="minorHAnsi" w:hAnsiTheme="minorHAnsi"/>
              </w:rPr>
              <w:t xml:space="preserve"> IN </w:t>
            </w:r>
            <w:r>
              <w:rPr>
                <w:rFonts w:asciiTheme="minorHAnsi" w:eastAsiaTheme="minorHAnsi" w:hAnsiTheme="minorHAnsi"/>
              </w:rPr>
              <w:t>d</w:t>
            </w:r>
            <w:r w:rsidRPr="00F7305C">
              <w:rPr>
                <w:rFonts w:asciiTheme="minorHAnsi" w:eastAsiaTheme="minorHAnsi" w:hAnsiTheme="minorHAnsi"/>
              </w:rPr>
              <w:t>escCount);</w:t>
            </w:r>
          </w:p>
        </w:tc>
      </w:tr>
    </w:tbl>
    <w:p w:rsidR="00480DCE" w:rsidRPr="00AC133E" w:rsidRDefault="00480DCE" w:rsidP="00480DCE">
      <w:pPr>
        <w:pStyle w:val="12"/>
        <w:ind w:leftChars="0" w:left="0"/>
        <w:rPr>
          <w:rFonts w:asciiTheme="minorHAnsi" w:eastAsiaTheme="minorHAnsi" w:hAnsiTheme="minorHAnsi"/>
        </w:rPr>
      </w:pPr>
    </w:p>
    <w:p w:rsidR="00480DCE" w:rsidRDefault="00480DCE" w:rsidP="00480DC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480DCE" w:rsidRDefault="00480DCE" w:rsidP="00480DCE">
      <w:pPr>
        <w:pStyle w:val="22"/>
      </w:pPr>
      <w:r>
        <w:t>N:N</w:t>
      </w:r>
      <w:r>
        <w:rPr>
          <w:rFonts w:hint="eastAsia"/>
        </w:rPr>
        <w:t xml:space="preserve">의 </w:t>
      </w:r>
      <w:r>
        <w:t xml:space="preserve">Hamming distance를 </w:t>
      </w:r>
      <w:r>
        <w:rPr>
          <w:rFonts w:hint="eastAsia"/>
        </w:rPr>
        <w:t>수행한다.</w:t>
      </w:r>
      <w:r>
        <w:t xml:space="preserve"> </w:t>
      </w:r>
      <w:r>
        <w:rPr>
          <w:rFonts w:hint="eastAsia"/>
        </w:rPr>
        <w:t xml:space="preserve">srcDesc 배열의 </w:t>
      </w:r>
      <w:r>
        <w:t>index</w:t>
      </w:r>
      <w:r>
        <w:rPr>
          <w:rFonts w:hint="eastAsia"/>
        </w:rPr>
        <w:t xml:space="preserve">와 </w:t>
      </w:r>
      <w:r>
        <w:t xml:space="preserve">dstDesc </w:t>
      </w:r>
      <w:r>
        <w:rPr>
          <w:rFonts w:hint="eastAsia"/>
        </w:rPr>
        <w:t xml:space="preserve">배열의 </w:t>
      </w:r>
      <w:r>
        <w:t>index</w:t>
      </w:r>
      <w:r>
        <w:rPr>
          <w:rFonts w:hint="eastAsia"/>
        </w:rPr>
        <w:t>를 순차적으로 증가시켜서 수행한다.</w:t>
      </w:r>
    </w:p>
    <w:p w:rsidR="00480DCE" w:rsidRDefault="00480DCE" w:rsidP="00480DCE">
      <w:pPr>
        <w:pStyle w:val="22"/>
      </w:pPr>
      <w:r>
        <w:t xml:space="preserve">srcDesc[0] ------------- dstDesc[0]     ---------&gt; </w:t>
      </w:r>
      <w:r>
        <w:rPr>
          <w:rFonts w:hint="eastAsia"/>
        </w:rPr>
        <w:t>returnVale[0]</w:t>
      </w:r>
    </w:p>
    <w:p w:rsidR="00480DCE" w:rsidRDefault="00480DCE" w:rsidP="00480DCE">
      <w:pPr>
        <w:pStyle w:val="22"/>
      </w:pPr>
      <w:r>
        <w:t xml:space="preserve">srcDesc[1] ------------- dstDesc[1]    ----------&gt; </w:t>
      </w:r>
      <w:r>
        <w:rPr>
          <w:rFonts w:hint="eastAsia"/>
        </w:rPr>
        <w:t>returnVale[</w:t>
      </w:r>
      <w:r>
        <w:t>1</w:t>
      </w:r>
      <w:r>
        <w:rPr>
          <w:rFonts w:hint="eastAsia"/>
        </w:rPr>
        <w:t>]</w:t>
      </w:r>
    </w:p>
    <w:p w:rsidR="00480DCE" w:rsidRPr="00E22EB3" w:rsidRDefault="00480DCE" w:rsidP="00480DCE">
      <w:pPr>
        <w:pStyle w:val="22"/>
      </w:pPr>
      <w:r>
        <w:t xml:space="preserve">srcDesc[(N-1)] ---------- dstDesc[(N-1)]    ----------&gt; </w:t>
      </w:r>
      <w:r>
        <w:rPr>
          <w:rFonts w:hint="eastAsia"/>
        </w:rPr>
        <w:t>returnVale[</w:t>
      </w:r>
      <w:r>
        <w:t>(N-1)</w:t>
      </w:r>
      <w:r>
        <w:rPr>
          <w:rFonts w:hint="eastAsia"/>
        </w:rPr>
        <w:t>]</w:t>
      </w:r>
    </w:p>
    <w:p w:rsidR="00480DCE" w:rsidRPr="00E22EB3" w:rsidRDefault="00480DCE" w:rsidP="00480DCE">
      <w:pPr>
        <w:pStyle w:val="12"/>
        <w:ind w:leftChars="0" w:left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  <w:t>…..</w:t>
      </w:r>
    </w:p>
    <w:p w:rsidR="00480DCE" w:rsidRDefault="00480DCE" w:rsidP="00480DCE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480DCE" w:rsidTr="002C7CF1">
        <w:tc>
          <w:tcPr>
            <w:tcW w:w="2977" w:type="dxa"/>
            <w:shd w:val="clear" w:color="auto" w:fill="D9D9D9" w:themeFill="background1" w:themeFillShade="D9"/>
          </w:tcPr>
          <w:p w:rsidR="00480DCE" w:rsidRDefault="00480DCE" w:rsidP="002C7CF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480DCE" w:rsidRDefault="00480DCE" w:rsidP="002C7CF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480DCE" w:rsidTr="002C7CF1">
        <w:tc>
          <w:tcPr>
            <w:tcW w:w="2977" w:type="dxa"/>
          </w:tcPr>
          <w:p w:rsidR="00480DCE" w:rsidRDefault="00480DCE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 w:rsidRPr="00E22EB3">
              <w:rPr>
                <w:rFonts w:asciiTheme="minorHAnsi" w:eastAsiaTheme="minorHAnsi" w:hAnsiTheme="minorHAnsi"/>
              </w:rPr>
              <w:t>esc</w:t>
            </w:r>
            <w:r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6949" w:type="dxa"/>
          </w:tcPr>
          <w:p w:rsidR="00480DCE" w:rsidRDefault="00480DCE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1</w:t>
            </w:r>
            <w:r w:rsidRPr="00AC133E">
              <w:rPr>
                <w:rFonts w:asciiTheme="minorHAnsi" w:eastAsiaTheme="minorHAnsi" w:hAnsiTheme="minorHAnsi"/>
                <w:vertAlign w:val="superscript"/>
              </w:rPr>
              <w:t>st</w:t>
            </w:r>
            <w:r>
              <w:rPr>
                <w:rFonts w:asciiTheme="minorHAnsi" w:eastAsiaTheme="minorHAnsi" w:hAnsiTheme="minorHAnsi"/>
              </w:rPr>
              <w:t xml:space="preserve"> frame</w:t>
            </w:r>
            <w:r>
              <w:rPr>
                <w:rFonts w:asciiTheme="minorHAnsi" w:eastAsiaTheme="minorHAnsi" w:hAnsiTheme="minorHAnsi" w:hint="eastAsia"/>
              </w:rPr>
              <w:t xml:space="preserve">의 </w:t>
            </w:r>
            <w:r>
              <w:rPr>
                <w:rFonts w:asciiTheme="minorHAnsi" w:eastAsiaTheme="minorHAnsi" w:hAnsiTheme="minorHAnsi"/>
              </w:rPr>
              <w:t xml:space="preserve">descriptor </w:t>
            </w:r>
            <w:r>
              <w:rPr>
                <w:rFonts w:asciiTheme="minorHAnsi" w:eastAsiaTheme="minorHAnsi" w:hAnsiTheme="minorHAnsi" w:hint="eastAsia"/>
              </w:rPr>
              <w:t>배열</w:t>
            </w:r>
          </w:p>
        </w:tc>
      </w:tr>
      <w:tr w:rsidR="00480DCE" w:rsidTr="002C7CF1">
        <w:tc>
          <w:tcPr>
            <w:tcW w:w="2977" w:type="dxa"/>
          </w:tcPr>
          <w:p w:rsidR="00480DCE" w:rsidRPr="00E22EB3" w:rsidRDefault="00480DCE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 w:rsidRPr="00E22EB3">
              <w:rPr>
                <w:rFonts w:asciiTheme="minorHAnsi" w:eastAsiaTheme="minorHAnsi" w:hAnsiTheme="minorHAnsi"/>
              </w:rPr>
              <w:t>esc</w:t>
            </w:r>
            <w:r>
              <w:rPr>
                <w:rFonts w:asciiTheme="minorHAnsi" w:eastAsiaTheme="minorHAnsi" w:hAnsiTheme="minorHAnsi"/>
              </w:rPr>
              <w:t>2</w:t>
            </w:r>
          </w:p>
        </w:tc>
        <w:tc>
          <w:tcPr>
            <w:tcW w:w="6949" w:type="dxa"/>
          </w:tcPr>
          <w:p w:rsidR="00480DCE" w:rsidRDefault="00480DCE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2</w:t>
            </w:r>
            <w:r w:rsidRPr="00AC133E">
              <w:rPr>
                <w:rFonts w:asciiTheme="minorHAnsi" w:eastAsiaTheme="minorHAnsi" w:hAnsiTheme="minorHAnsi" w:hint="eastAsia"/>
                <w:vertAlign w:val="superscript"/>
              </w:rPr>
              <w:t>nd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frame</w:t>
            </w:r>
            <w:r>
              <w:rPr>
                <w:rFonts w:asciiTheme="minorHAnsi" w:eastAsiaTheme="minorHAnsi" w:hAnsiTheme="minorHAnsi" w:hint="eastAsia"/>
              </w:rPr>
              <w:t>의 descriptor 배열</w:t>
            </w:r>
          </w:p>
        </w:tc>
      </w:tr>
      <w:tr w:rsidR="00480DCE" w:rsidTr="002C7CF1">
        <w:tc>
          <w:tcPr>
            <w:tcW w:w="2977" w:type="dxa"/>
          </w:tcPr>
          <w:p w:rsidR="00480DCE" w:rsidRPr="00E22EB3" w:rsidRDefault="00480DCE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</w:t>
            </w:r>
            <w:r w:rsidRPr="00F7305C">
              <w:rPr>
                <w:rFonts w:asciiTheme="minorHAnsi" w:eastAsiaTheme="minorHAnsi" w:hAnsiTheme="minorHAnsi"/>
              </w:rPr>
              <w:t>escCount</w:t>
            </w:r>
          </w:p>
        </w:tc>
        <w:tc>
          <w:tcPr>
            <w:tcW w:w="6949" w:type="dxa"/>
          </w:tcPr>
          <w:p w:rsidR="00480DCE" w:rsidRDefault="00480DCE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descriptor의 개수</w:t>
            </w:r>
          </w:p>
        </w:tc>
      </w:tr>
    </w:tbl>
    <w:p w:rsidR="00480DCE" w:rsidRDefault="00480DCE" w:rsidP="00480DC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480DCE" w:rsidRDefault="00480DCE" w:rsidP="00480DCE">
      <w:pPr>
        <w:pStyle w:val="31"/>
      </w:pPr>
      <w:r>
        <w:t>[Return]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480DCE" w:rsidTr="002C7CF1">
        <w:tc>
          <w:tcPr>
            <w:tcW w:w="2977" w:type="dxa"/>
            <w:shd w:val="clear" w:color="auto" w:fill="D9D9D9" w:themeFill="background1" w:themeFillShade="D9"/>
          </w:tcPr>
          <w:p w:rsidR="00480DCE" w:rsidRDefault="00480DCE" w:rsidP="002C7CF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480DCE" w:rsidRDefault="00480DCE" w:rsidP="002C7CF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480DCE" w:rsidTr="002C7CF1">
        <w:tc>
          <w:tcPr>
            <w:tcW w:w="2977" w:type="dxa"/>
          </w:tcPr>
          <w:p w:rsidR="00480DCE" w:rsidRDefault="00480DCE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uint8</w:t>
            </w:r>
            <w:r w:rsidRPr="00E22EB3">
              <w:rPr>
                <w:rFonts w:asciiTheme="minorHAnsi" w:eastAsiaTheme="minorHAnsi" w:hAnsiTheme="minorHAnsi"/>
              </w:rPr>
              <w:t>*</w:t>
            </w:r>
          </w:p>
        </w:tc>
        <w:tc>
          <w:tcPr>
            <w:tcW w:w="6949" w:type="dxa"/>
          </w:tcPr>
          <w:p w:rsidR="00480DCE" w:rsidRDefault="00480DCE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hamming </w:t>
            </w:r>
            <w:r>
              <w:rPr>
                <w:rFonts w:asciiTheme="minorHAnsi" w:eastAsiaTheme="minorHAnsi" w:hAnsiTheme="minorHAnsi"/>
              </w:rPr>
              <w:t xml:space="preserve">distance </w:t>
            </w:r>
            <w:r>
              <w:rPr>
                <w:rFonts w:asciiTheme="minorHAnsi" w:eastAsiaTheme="minorHAnsi" w:hAnsiTheme="minorHAnsi" w:hint="eastAsia"/>
              </w:rPr>
              <w:t>배열</w:t>
            </w:r>
          </w:p>
        </w:tc>
      </w:tr>
      <w:tr w:rsidR="00480DCE" w:rsidTr="002C7CF1">
        <w:tc>
          <w:tcPr>
            <w:tcW w:w="2977" w:type="dxa"/>
          </w:tcPr>
          <w:p w:rsidR="00480DCE" w:rsidRDefault="00480DCE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error</w:t>
            </w:r>
          </w:p>
        </w:tc>
        <w:tc>
          <w:tcPr>
            <w:tcW w:w="6949" w:type="dxa"/>
          </w:tcPr>
          <w:p w:rsidR="00480DCE" w:rsidRDefault="00480DCE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NULL</w:t>
            </w:r>
          </w:p>
        </w:tc>
      </w:tr>
    </w:tbl>
    <w:p w:rsidR="00480DCE" w:rsidRPr="0033132B" w:rsidRDefault="00480DCE" w:rsidP="00480DCE">
      <w:pPr>
        <w:pStyle w:val="BodyText10"/>
      </w:pPr>
    </w:p>
    <w:p w:rsidR="00F16497" w:rsidRPr="009F79D9" w:rsidRDefault="00F16497" w:rsidP="00F16497">
      <w:pPr>
        <w:pStyle w:val="3"/>
      </w:pPr>
      <w:bookmarkStart w:id="110" w:name="_Toc477870962"/>
      <w:r w:rsidRPr="00F16497">
        <w:t>VPUAPI_FB_DMA_copy</w:t>
      </w:r>
      <w:bookmarkEnd w:id="110"/>
    </w:p>
    <w:p w:rsidR="00F16497" w:rsidRDefault="00F16497" w:rsidP="00F16497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F16497" w:rsidTr="002C7CF1">
        <w:tc>
          <w:tcPr>
            <w:tcW w:w="9912" w:type="dxa"/>
          </w:tcPr>
          <w:p w:rsidR="00F16497" w:rsidRDefault="00F16497" w:rsidP="00F1649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F16497">
              <w:rPr>
                <w:rFonts w:asciiTheme="minorHAnsi" w:eastAsiaTheme="minorHAnsi" w:hAnsiTheme="minorHAnsi"/>
              </w:rPr>
              <w:t>uint8 APIENTRY VPUAPI_FB_DMA_copy (uint32* IN src, uint32* OUT dst, uint16 IN width, uint16 IN height)</w:t>
            </w:r>
          </w:p>
        </w:tc>
      </w:tr>
    </w:tbl>
    <w:p w:rsidR="00F16497" w:rsidRPr="00F16497" w:rsidRDefault="00F16497" w:rsidP="00F16497">
      <w:pPr>
        <w:pStyle w:val="12"/>
        <w:ind w:leftChars="0" w:left="0"/>
        <w:rPr>
          <w:rFonts w:asciiTheme="minorHAnsi" w:eastAsiaTheme="minorHAnsi" w:hAnsiTheme="minorHAnsi"/>
        </w:rPr>
      </w:pPr>
    </w:p>
    <w:p w:rsidR="00F16497" w:rsidRDefault="00F16497" w:rsidP="00F16497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F16497" w:rsidRDefault="00F16497" w:rsidP="00F16497">
      <w:pPr>
        <w:pStyle w:val="22"/>
      </w:pPr>
      <w:r>
        <w:rPr>
          <w:rFonts w:hint="eastAsia"/>
        </w:rPr>
        <w:t xml:space="preserve">VPU의 </w:t>
      </w:r>
      <w:r>
        <w:t>2D DMA</w:t>
      </w:r>
      <w:r>
        <w:rPr>
          <w:rFonts w:hint="eastAsia"/>
        </w:rPr>
        <w:t xml:space="preserve">를 이용한 </w:t>
      </w:r>
      <w:r>
        <w:t xml:space="preserve">copy를 </w:t>
      </w:r>
      <w:r>
        <w:rPr>
          <w:rFonts w:hint="eastAsia"/>
        </w:rPr>
        <w:t>수행한다.</w:t>
      </w:r>
    </w:p>
    <w:p w:rsidR="00F16497" w:rsidRPr="00F16497" w:rsidRDefault="00F16497" w:rsidP="00F16497">
      <w:pPr>
        <w:pStyle w:val="22"/>
      </w:pPr>
    </w:p>
    <w:p w:rsidR="00F16497" w:rsidRDefault="00F16497" w:rsidP="00F16497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F16497" w:rsidTr="002C7CF1">
        <w:tc>
          <w:tcPr>
            <w:tcW w:w="2977" w:type="dxa"/>
            <w:shd w:val="clear" w:color="auto" w:fill="D9D9D9" w:themeFill="background1" w:themeFillShade="D9"/>
          </w:tcPr>
          <w:p w:rsidR="00F16497" w:rsidRDefault="00F16497" w:rsidP="002C7CF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F16497" w:rsidRDefault="00F16497" w:rsidP="002C7CF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F16497" w:rsidTr="002C7CF1">
        <w:tc>
          <w:tcPr>
            <w:tcW w:w="2977" w:type="dxa"/>
          </w:tcPr>
          <w:p w:rsidR="00F16497" w:rsidRDefault="00F16497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</w:t>
            </w:r>
            <w:r>
              <w:rPr>
                <w:rFonts w:asciiTheme="minorHAnsi" w:eastAsiaTheme="minorHAnsi" w:hAnsiTheme="minorHAnsi"/>
              </w:rPr>
              <w:t>rc</w:t>
            </w:r>
          </w:p>
        </w:tc>
        <w:tc>
          <w:tcPr>
            <w:tcW w:w="6949" w:type="dxa"/>
          </w:tcPr>
          <w:p w:rsidR="00F16497" w:rsidRDefault="00F16497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copy </w:t>
            </w:r>
            <w:r>
              <w:rPr>
                <w:rFonts w:asciiTheme="minorHAnsi" w:eastAsiaTheme="minorHAnsi" w:hAnsiTheme="minorHAnsi" w:hint="eastAsia"/>
              </w:rPr>
              <w:t xml:space="preserve">하려는 </w:t>
            </w:r>
            <w:r>
              <w:rPr>
                <w:rFonts w:asciiTheme="minorHAnsi" w:eastAsiaTheme="minorHAnsi" w:hAnsiTheme="minorHAnsi"/>
              </w:rPr>
              <w:t>source address</w:t>
            </w:r>
          </w:p>
        </w:tc>
      </w:tr>
      <w:tr w:rsidR="00F16497" w:rsidTr="002C7CF1">
        <w:tc>
          <w:tcPr>
            <w:tcW w:w="2977" w:type="dxa"/>
          </w:tcPr>
          <w:p w:rsidR="00F16497" w:rsidRPr="00E22EB3" w:rsidRDefault="00F16497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lastRenderedPageBreak/>
              <w:t>dst</w:t>
            </w:r>
          </w:p>
        </w:tc>
        <w:tc>
          <w:tcPr>
            <w:tcW w:w="6949" w:type="dxa"/>
          </w:tcPr>
          <w:p w:rsidR="00F16497" w:rsidRDefault="00F16497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copy 하려는 destination address</w:t>
            </w:r>
          </w:p>
        </w:tc>
      </w:tr>
      <w:tr w:rsidR="00F16497" w:rsidTr="002C7CF1">
        <w:tc>
          <w:tcPr>
            <w:tcW w:w="2977" w:type="dxa"/>
          </w:tcPr>
          <w:p w:rsidR="00F16497" w:rsidRPr="00E22EB3" w:rsidRDefault="00F16497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width</w:t>
            </w:r>
          </w:p>
        </w:tc>
        <w:tc>
          <w:tcPr>
            <w:tcW w:w="6949" w:type="dxa"/>
          </w:tcPr>
          <w:p w:rsidR="00F16497" w:rsidRDefault="00F16497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copy </w:t>
            </w:r>
            <w:r>
              <w:rPr>
                <w:rFonts w:asciiTheme="minorHAnsi" w:eastAsiaTheme="minorHAnsi" w:hAnsiTheme="minorHAnsi" w:hint="eastAsia"/>
              </w:rPr>
              <w:t xml:space="preserve">하려는 </w:t>
            </w:r>
            <w:r>
              <w:rPr>
                <w:rFonts w:asciiTheme="minorHAnsi" w:eastAsiaTheme="minorHAnsi" w:hAnsiTheme="minorHAnsi"/>
              </w:rPr>
              <w:t>width size</w:t>
            </w:r>
          </w:p>
        </w:tc>
      </w:tr>
      <w:tr w:rsidR="00F16497" w:rsidTr="002C7CF1">
        <w:tc>
          <w:tcPr>
            <w:tcW w:w="2977" w:type="dxa"/>
          </w:tcPr>
          <w:p w:rsidR="00F16497" w:rsidRDefault="00F16497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height</w:t>
            </w:r>
          </w:p>
        </w:tc>
        <w:tc>
          <w:tcPr>
            <w:tcW w:w="6949" w:type="dxa"/>
          </w:tcPr>
          <w:p w:rsidR="00F16497" w:rsidRDefault="00F16497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copy </w:t>
            </w:r>
            <w:r>
              <w:rPr>
                <w:rFonts w:asciiTheme="minorHAnsi" w:eastAsiaTheme="minorHAnsi" w:hAnsiTheme="minorHAnsi"/>
              </w:rPr>
              <w:t>하려는</w:t>
            </w:r>
            <w:r>
              <w:rPr>
                <w:rFonts w:asciiTheme="minorHAnsi" w:eastAsiaTheme="minorHAnsi" w:hAnsiTheme="minorHAnsi" w:hint="eastAsia"/>
              </w:rPr>
              <w:t xml:space="preserve"> height </w:t>
            </w:r>
            <w:r>
              <w:rPr>
                <w:rFonts w:asciiTheme="minorHAnsi" w:eastAsiaTheme="minorHAnsi" w:hAnsiTheme="minorHAnsi"/>
              </w:rPr>
              <w:t>size</w:t>
            </w:r>
          </w:p>
        </w:tc>
      </w:tr>
    </w:tbl>
    <w:p w:rsidR="00F16497" w:rsidRDefault="00F16497" w:rsidP="00F16497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F16497" w:rsidRDefault="00F16497" w:rsidP="00F16497">
      <w:pPr>
        <w:pStyle w:val="31"/>
      </w:pPr>
      <w:r>
        <w:t xml:space="preserve">[Return] </w:t>
      </w:r>
    </w:p>
    <w:p w:rsidR="00F16497" w:rsidRDefault="00F16497" w:rsidP="00F16497">
      <w:pPr>
        <w:pStyle w:val="22"/>
      </w:pPr>
      <w:r>
        <w:rPr>
          <w:rFonts w:hint="eastAsia"/>
        </w:rPr>
        <w:t>E</w:t>
      </w:r>
      <w:r>
        <w:t>rror code</w:t>
      </w:r>
    </w:p>
    <w:p w:rsidR="002C7CF1" w:rsidRDefault="002C7CF1">
      <w:pPr>
        <w:suppressAutoHyphens w:val="0"/>
        <w:spacing w:after="0" w:line="240" w:lineRule="auto"/>
        <w:rPr>
          <w:color w:val="000000"/>
          <w:kern w:val="0"/>
          <w:lang w:eastAsia="ko-KR"/>
        </w:rPr>
      </w:pPr>
      <w:r>
        <w:br w:type="page"/>
      </w:r>
    </w:p>
    <w:p w:rsidR="002C7CF1" w:rsidRDefault="002C7CF1" w:rsidP="002C7CF1">
      <w:pPr>
        <w:pStyle w:val="1"/>
      </w:pPr>
      <w:bookmarkStart w:id="111" w:name="_Toc477870963"/>
      <w:r>
        <w:lastRenderedPageBreak/>
        <w:t>SVM(Surround View Monitoring)</w:t>
      </w:r>
      <w:r>
        <w:rPr>
          <w:rFonts w:hint="eastAsia"/>
        </w:rPr>
        <w:t xml:space="preserve"> API</w:t>
      </w:r>
      <w:bookmarkEnd w:id="111"/>
    </w:p>
    <w:p w:rsidR="00D4512A" w:rsidRDefault="00D4512A" w:rsidP="002C7CF1">
      <w:pPr>
        <w:pStyle w:val="20"/>
      </w:pPr>
      <w:bookmarkStart w:id="112" w:name="_Toc477870964"/>
      <w:r>
        <w:rPr>
          <w:rFonts w:hint="eastAsia"/>
        </w:rPr>
        <w:t>Error code</w:t>
      </w:r>
      <w:bookmarkEnd w:id="112"/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4475"/>
        <w:gridCol w:w="5455"/>
      </w:tblGrid>
      <w:tr w:rsidR="00D4512A" w:rsidTr="001B1A12">
        <w:tc>
          <w:tcPr>
            <w:tcW w:w="2977" w:type="dxa"/>
            <w:shd w:val="clear" w:color="auto" w:fill="D9D9D9" w:themeFill="background1" w:themeFillShade="D9"/>
          </w:tcPr>
          <w:p w:rsidR="00D4512A" w:rsidRDefault="00D4512A" w:rsidP="001B1A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D4512A" w:rsidRDefault="00D4512A" w:rsidP="001B1A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D4512A" w:rsidTr="001B1A12">
        <w:tc>
          <w:tcPr>
            <w:tcW w:w="2977" w:type="dxa"/>
          </w:tcPr>
          <w:p w:rsid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512A">
              <w:rPr>
                <w:rFonts w:asciiTheme="minorHAnsi" w:eastAsiaTheme="minorHAnsi" w:hAnsiTheme="minorHAnsi"/>
              </w:rPr>
              <w:t>eSUCCESS</w:t>
            </w:r>
          </w:p>
        </w:tc>
        <w:tc>
          <w:tcPr>
            <w:tcW w:w="6949" w:type="dxa"/>
          </w:tcPr>
          <w:p w:rsid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성공</w:t>
            </w:r>
          </w:p>
        </w:tc>
      </w:tr>
      <w:tr w:rsidR="00D4512A" w:rsidTr="001B1A12">
        <w:tc>
          <w:tcPr>
            <w:tcW w:w="2977" w:type="dxa"/>
          </w:tcPr>
          <w:p w:rsidR="00D4512A" w:rsidRP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512A">
              <w:rPr>
                <w:rFonts w:asciiTheme="minorHAnsi" w:eastAsiaTheme="minorHAnsi" w:hAnsiTheme="minorHAnsi"/>
              </w:rPr>
              <w:t>eERROR_INVALIED_ARGUMENT</w:t>
            </w:r>
          </w:p>
        </w:tc>
        <w:tc>
          <w:tcPr>
            <w:tcW w:w="6949" w:type="dxa"/>
          </w:tcPr>
          <w:p w:rsid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잘못된 인자 값을 사용</w:t>
            </w:r>
          </w:p>
        </w:tc>
      </w:tr>
      <w:tr w:rsidR="00D4512A" w:rsidTr="001B1A12">
        <w:tc>
          <w:tcPr>
            <w:tcW w:w="2977" w:type="dxa"/>
          </w:tcPr>
          <w:p w:rsid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512A">
              <w:rPr>
                <w:rFonts w:asciiTheme="minorHAnsi" w:eastAsiaTheme="minorHAnsi" w:hAnsiTheme="minorHAnsi"/>
              </w:rPr>
              <w:t>eERROR_SVM_NOT_INITIALIZE</w:t>
            </w:r>
          </w:p>
        </w:tc>
        <w:tc>
          <w:tcPr>
            <w:tcW w:w="6949" w:type="dxa"/>
          </w:tcPr>
          <w:p w:rsidR="00D4512A" w:rsidRDefault="00D4512A" w:rsidP="00D4512A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초기화를 수행하지 않았다.</w:t>
            </w:r>
            <w:r>
              <w:rPr>
                <w:rFonts w:asciiTheme="minorHAnsi" w:eastAsiaTheme="minorHAnsi" w:hAnsiTheme="minorHAnsi"/>
              </w:rPr>
              <w:t xml:space="preserve"> (</w:t>
            </w:r>
            <w:r w:rsidRPr="00D4512A">
              <w:rPr>
                <w:rFonts w:asciiTheme="minorHAnsi" w:eastAsiaTheme="minorHAnsi" w:hAnsiTheme="minorHAnsi"/>
              </w:rPr>
              <w:t>SVMAPI_initialize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API 참조)</w:t>
            </w:r>
          </w:p>
        </w:tc>
      </w:tr>
      <w:tr w:rsidR="00D4512A" w:rsidTr="001B1A12">
        <w:tc>
          <w:tcPr>
            <w:tcW w:w="2977" w:type="dxa"/>
          </w:tcPr>
          <w:p w:rsid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512A">
              <w:rPr>
                <w:rFonts w:asciiTheme="minorHAnsi" w:eastAsiaTheme="minorHAnsi" w:hAnsiTheme="minorHAnsi"/>
              </w:rPr>
              <w:t>eERROR_SVM_VIEWMODE_NOT_SELECTED</w:t>
            </w:r>
          </w:p>
        </w:tc>
        <w:tc>
          <w:tcPr>
            <w:tcW w:w="6949" w:type="dxa"/>
          </w:tcPr>
          <w:p w:rsidR="00D4512A" w:rsidRDefault="00D4512A" w:rsidP="00D4512A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>mode</w:t>
            </w:r>
            <w:r>
              <w:rPr>
                <w:rFonts w:asciiTheme="minorHAnsi" w:eastAsiaTheme="minorHAnsi" w:hAnsiTheme="minorHAnsi" w:hint="eastAsia"/>
              </w:rPr>
              <w:t>를 선택하지 않았다.</w:t>
            </w:r>
          </w:p>
        </w:tc>
      </w:tr>
      <w:tr w:rsidR="00D4512A" w:rsidTr="001B1A12">
        <w:tc>
          <w:tcPr>
            <w:tcW w:w="2977" w:type="dxa"/>
          </w:tcPr>
          <w:p w:rsid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512A">
              <w:rPr>
                <w:rFonts w:asciiTheme="minorHAnsi" w:eastAsiaTheme="minorHAnsi" w:hAnsiTheme="minorHAnsi"/>
              </w:rPr>
              <w:t>eERROR_SVM_TOO_MAANY_LIMIT_VIEWMODE</w:t>
            </w:r>
          </w:p>
        </w:tc>
        <w:tc>
          <w:tcPr>
            <w:tcW w:w="6949" w:type="dxa"/>
          </w:tcPr>
          <w:p w:rsid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최대 View mode</w:t>
            </w:r>
            <w:r>
              <w:rPr>
                <w:rFonts w:asciiTheme="minorHAnsi" w:eastAsiaTheme="minorHAnsi" w:hAnsiTheme="minorHAnsi"/>
              </w:rPr>
              <w:t xml:space="preserve"> handler </w:t>
            </w:r>
            <w:r>
              <w:rPr>
                <w:rFonts w:asciiTheme="minorHAnsi" w:eastAsiaTheme="minorHAnsi" w:hAnsiTheme="minorHAnsi" w:hint="eastAsia"/>
              </w:rPr>
              <w:t>이상을 생성했다.</w:t>
            </w:r>
          </w:p>
        </w:tc>
      </w:tr>
      <w:tr w:rsidR="00D4512A" w:rsidTr="001B1A12">
        <w:tc>
          <w:tcPr>
            <w:tcW w:w="2977" w:type="dxa"/>
          </w:tcPr>
          <w:p w:rsidR="00D4512A" w:rsidRP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512A">
              <w:rPr>
                <w:rFonts w:asciiTheme="minorHAnsi" w:eastAsiaTheme="minorHAnsi" w:hAnsiTheme="minorHAnsi"/>
              </w:rPr>
              <w:t>eERROR_SVM_UNUSE_VIEWMODE</w:t>
            </w:r>
          </w:p>
        </w:tc>
        <w:tc>
          <w:tcPr>
            <w:tcW w:w="6949" w:type="dxa"/>
          </w:tcPr>
          <w:p w:rsid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생성하지 않은 </w:t>
            </w:r>
            <w:r>
              <w:rPr>
                <w:rFonts w:asciiTheme="minorHAnsi" w:eastAsiaTheme="minorHAnsi" w:hAnsiTheme="minorHAnsi"/>
              </w:rPr>
              <w:t>view mode</w:t>
            </w:r>
            <w:r>
              <w:rPr>
                <w:rFonts w:asciiTheme="minorHAnsi" w:eastAsiaTheme="minorHAnsi" w:hAnsiTheme="minorHAnsi" w:hint="eastAsia"/>
              </w:rPr>
              <w:t>를 사용했다.</w:t>
            </w:r>
          </w:p>
        </w:tc>
      </w:tr>
      <w:tr w:rsidR="00D4512A" w:rsidTr="001B1A12">
        <w:tc>
          <w:tcPr>
            <w:tcW w:w="2977" w:type="dxa"/>
          </w:tcPr>
          <w:p w:rsidR="00D4512A" w:rsidRP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512A">
              <w:rPr>
                <w:rFonts w:asciiTheme="minorHAnsi" w:eastAsiaTheme="minorHAnsi" w:hAnsiTheme="minorHAnsi"/>
              </w:rPr>
              <w:t>eERROR_SVM_UNUSE_LUT_VIEWMODE</w:t>
            </w:r>
          </w:p>
        </w:tc>
        <w:tc>
          <w:tcPr>
            <w:tcW w:w="6949" w:type="dxa"/>
          </w:tcPr>
          <w:p w:rsid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LUT를 사용하지 않는 </w:t>
            </w:r>
            <w:r>
              <w:rPr>
                <w:rFonts w:asciiTheme="minorHAnsi" w:eastAsiaTheme="minorHAnsi" w:hAnsiTheme="minorHAnsi"/>
              </w:rPr>
              <w:t>view mode</w:t>
            </w:r>
            <w:r>
              <w:rPr>
                <w:rFonts w:asciiTheme="minorHAnsi" w:eastAsiaTheme="minorHAnsi" w:hAnsiTheme="minorHAnsi" w:hint="eastAsia"/>
              </w:rPr>
              <w:t>이다.</w:t>
            </w:r>
          </w:p>
        </w:tc>
      </w:tr>
      <w:tr w:rsidR="00D4512A" w:rsidTr="001B1A12">
        <w:tc>
          <w:tcPr>
            <w:tcW w:w="2977" w:type="dxa"/>
          </w:tcPr>
          <w:p w:rsidR="00D4512A" w:rsidRP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512A">
              <w:rPr>
                <w:rFonts w:asciiTheme="minorHAnsi" w:eastAsiaTheme="minorHAnsi" w:hAnsiTheme="minorHAnsi"/>
              </w:rPr>
              <w:t>eERROR_SVM_UNUSE_CAR_VIEWMODE</w:t>
            </w:r>
          </w:p>
        </w:tc>
        <w:tc>
          <w:tcPr>
            <w:tcW w:w="6949" w:type="dxa"/>
          </w:tcPr>
          <w:p w:rsid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 xml:space="preserve">ar image를 사용하지 않는 </w:t>
            </w:r>
            <w:r>
              <w:rPr>
                <w:rFonts w:asciiTheme="minorHAnsi" w:eastAsiaTheme="minorHAnsi" w:hAnsiTheme="minorHAnsi"/>
              </w:rPr>
              <w:t>view mode</w:t>
            </w:r>
            <w:r>
              <w:rPr>
                <w:rFonts w:asciiTheme="minorHAnsi" w:eastAsiaTheme="minorHAnsi" w:hAnsiTheme="minorHAnsi" w:hint="eastAsia"/>
              </w:rPr>
              <w:t>이다.</w:t>
            </w:r>
          </w:p>
        </w:tc>
      </w:tr>
      <w:tr w:rsidR="00D4512A" w:rsidTr="001B1A12">
        <w:tc>
          <w:tcPr>
            <w:tcW w:w="2977" w:type="dxa"/>
          </w:tcPr>
          <w:p w:rsidR="00D4512A" w:rsidRP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4512A">
              <w:rPr>
                <w:rFonts w:asciiTheme="minorHAnsi" w:eastAsiaTheme="minorHAnsi" w:hAnsiTheme="minorHAnsi"/>
              </w:rPr>
              <w:t>eERROR_SVM_RUNNING</w:t>
            </w:r>
          </w:p>
        </w:tc>
        <w:tc>
          <w:tcPr>
            <w:tcW w:w="6949" w:type="dxa"/>
          </w:tcPr>
          <w:p w:rsidR="00D4512A" w:rsidRDefault="00D4512A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SVM이 수행 중일 때는 사용할 수 없다.</w:t>
            </w:r>
          </w:p>
        </w:tc>
      </w:tr>
    </w:tbl>
    <w:p w:rsidR="00D4512A" w:rsidRPr="00D4512A" w:rsidRDefault="00D4512A" w:rsidP="00D4512A">
      <w:pPr>
        <w:pStyle w:val="BodyText10"/>
      </w:pPr>
    </w:p>
    <w:p w:rsidR="002C7CF1" w:rsidRDefault="002C7CF1" w:rsidP="002C7CF1">
      <w:pPr>
        <w:pStyle w:val="20"/>
      </w:pPr>
      <w:bookmarkStart w:id="113" w:name="_Toc477870965"/>
      <w:r>
        <w:t>Data Type</w:t>
      </w:r>
      <w:bookmarkEnd w:id="113"/>
    </w:p>
    <w:p w:rsidR="00D5251E" w:rsidRPr="009F79D9" w:rsidRDefault="00D5251E" w:rsidP="00D5251E">
      <w:pPr>
        <w:pStyle w:val="3"/>
      </w:pPr>
      <w:bookmarkStart w:id="114" w:name="_Toc477870966"/>
      <w:r w:rsidRPr="00D5251E">
        <w:t>SVM_USE_LUT</w:t>
      </w:r>
      <w:bookmarkEnd w:id="114"/>
    </w:p>
    <w:p w:rsidR="00D5251E" w:rsidRDefault="00D5251E" w:rsidP="00D5251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5251E" w:rsidRDefault="00D5251E" w:rsidP="00D5251E">
      <w:pPr>
        <w:pStyle w:val="22"/>
      </w:pPr>
      <w:r>
        <w:rPr>
          <w:rFonts w:hint="eastAsia"/>
        </w:rPr>
        <w:t>LUT를 사용한다.</w:t>
      </w:r>
    </w:p>
    <w:p w:rsidR="00D5251E" w:rsidRDefault="00D5251E" w:rsidP="00D5251E">
      <w:pPr>
        <w:pStyle w:val="22"/>
      </w:pPr>
    </w:p>
    <w:p w:rsidR="00D5251E" w:rsidRPr="009F79D9" w:rsidRDefault="00D5251E" w:rsidP="00D5251E">
      <w:pPr>
        <w:pStyle w:val="3"/>
      </w:pPr>
      <w:bookmarkStart w:id="115" w:name="_Toc477870967"/>
      <w:r w:rsidRPr="00D5251E">
        <w:t>SVM_</w:t>
      </w:r>
      <w:r>
        <w:rPr>
          <w:rFonts w:hint="eastAsia"/>
        </w:rPr>
        <w:t>UN</w:t>
      </w:r>
      <w:r w:rsidRPr="00D5251E">
        <w:t>USE_LUT</w:t>
      </w:r>
      <w:bookmarkEnd w:id="115"/>
    </w:p>
    <w:p w:rsidR="00D5251E" w:rsidRDefault="00D5251E" w:rsidP="00D5251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5251E" w:rsidRDefault="00D5251E" w:rsidP="00D5251E">
      <w:pPr>
        <w:pStyle w:val="22"/>
      </w:pPr>
      <w:r>
        <w:rPr>
          <w:rFonts w:hint="eastAsia"/>
        </w:rPr>
        <w:t>LUT를 사용</w:t>
      </w:r>
      <w:r>
        <w:t>하지</w:t>
      </w:r>
      <w:r>
        <w:rPr>
          <w:rFonts w:hint="eastAsia"/>
        </w:rPr>
        <w:t xml:space="preserve"> 않는다.</w:t>
      </w:r>
    </w:p>
    <w:p w:rsidR="004B4D77" w:rsidRDefault="004B4D77" w:rsidP="00D5251E">
      <w:pPr>
        <w:pStyle w:val="22"/>
      </w:pPr>
    </w:p>
    <w:p w:rsidR="004B4D77" w:rsidRPr="009F79D9" w:rsidRDefault="004B4D77" w:rsidP="004B4D77">
      <w:pPr>
        <w:pStyle w:val="3"/>
      </w:pPr>
      <w:bookmarkStart w:id="116" w:name="_Toc477870968"/>
      <w:r w:rsidRPr="00D5251E">
        <w:t>SVM_USE_</w:t>
      </w:r>
      <w:r>
        <w:rPr>
          <w:rFonts w:hint="eastAsia"/>
        </w:rPr>
        <w:t>CAR</w:t>
      </w:r>
      <w:bookmarkEnd w:id="116"/>
    </w:p>
    <w:p w:rsidR="004B4D77" w:rsidRDefault="004B4D77" w:rsidP="004B4D77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4B4D77" w:rsidRDefault="004B4D77" w:rsidP="004B4D77">
      <w:pPr>
        <w:pStyle w:val="22"/>
      </w:pPr>
      <w:r>
        <w:rPr>
          <w:rFonts w:hint="eastAsia"/>
        </w:rPr>
        <w:t>자동차 이미지를 사용한다.</w:t>
      </w:r>
    </w:p>
    <w:p w:rsidR="004B4D77" w:rsidRPr="004B4D77" w:rsidRDefault="004B4D77" w:rsidP="004B4D77">
      <w:pPr>
        <w:pStyle w:val="22"/>
      </w:pPr>
    </w:p>
    <w:p w:rsidR="004B4D77" w:rsidRPr="009F79D9" w:rsidRDefault="004B4D77" w:rsidP="004B4D77">
      <w:pPr>
        <w:pStyle w:val="3"/>
      </w:pPr>
      <w:bookmarkStart w:id="117" w:name="_Toc477870969"/>
      <w:r w:rsidRPr="00D5251E">
        <w:t>SVM_</w:t>
      </w:r>
      <w:r>
        <w:rPr>
          <w:rFonts w:hint="eastAsia"/>
        </w:rPr>
        <w:t>UN</w:t>
      </w:r>
      <w:r w:rsidRPr="00D5251E">
        <w:t>USE_</w:t>
      </w:r>
      <w:r>
        <w:rPr>
          <w:rFonts w:hint="eastAsia"/>
        </w:rPr>
        <w:t>CAR</w:t>
      </w:r>
      <w:bookmarkEnd w:id="117"/>
    </w:p>
    <w:p w:rsidR="004B4D77" w:rsidRDefault="004B4D77" w:rsidP="004B4D77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5251E" w:rsidRDefault="004B4D77" w:rsidP="004B4D77">
      <w:pPr>
        <w:pStyle w:val="22"/>
      </w:pPr>
      <w:r>
        <w:rPr>
          <w:rFonts w:hint="eastAsia"/>
        </w:rPr>
        <w:t>자동차 이미지를 사용</w:t>
      </w:r>
      <w:r>
        <w:t>하지</w:t>
      </w:r>
      <w:r>
        <w:rPr>
          <w:rFonts w:hint="eastAsia"/>
        </w:rPr>
        <w:t xml:space="preserve"> 않는다.</w:t>
      </w:r>
    </w:p>
    <w:p w:rsidR="00D5251E" w:rsidRPr="00D5251E" w:rsidRDefault="00D5251E" w:rsidP="00D5251E">
      <w:pPr>
        <w:pStyle w:val="BodyText10"/>
      </w:pPr>
    </w:p>
    <w:p w:rsidR="002C7CF1" w:rsidRPr="009F79D9" w:rsidRDefault="00243167" w:rsidP="002C7CF1">
      <w:pPr>
        <w:pStyle w:val="3"/>
      </w:pPr>
      <w:bookmarkStart w:id="118" w:name="_Toc477870970"/>
      <w:r>
        <w:rPr>
          <w:rFonts w:hint="eastAsia"/>
        </w:rPr>
        <w:lastRenderedPageBreak/>
        <w:t>SVM</w:t>
      </w:r>
      <w:r w:rsidR="002C7CF1" w:rsidRPr="009F79D9">
        <w:t>_CHANNEL</w:t>
      </w:r>
      <w:r w:rsidR="002C7CF1">
        <w:t>_E</w:t>
      </w:r>
      <w:bookmarkEnd w:id="118"/>
    </w:p>
    <w:p w:rsidR="002C7CF1" w:rsidRDefault="002C7CF1" w:rsidP="002C7CF1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2C7CF1" w:rsidTr="002C7CF1">
        <w:tc>
          <w:tcPr>
            <w:tcW w:w="9912" w:type="dxa"/>
          </w:tcPr>
          <w:p w:rsidR="002C7CF1" w:rsidRPr="009F79D9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enum tag</w:t>
            </w:r>
            <w:r>
              <w:rPr>
                <w:rFonts w:asciiTheme="minorHAnsi" w:eastAsiaTheme="minorHAnsi" w:hAnsiTheme="minorHAnsi"/>
              </w:rPr>
              <w:t>SVM_</w:t>
            </w:r>
            <w:r w:rsidRPr="009F79D9">
              <w:rPr>
                <w:rFonts w:asciiTheme="minorHAnsi" w:eastAsiaTheme="minorHAnsi" w:hAnsiTheme="minorHAnsi"/>
              </w:rPr>
              <w:t>CHANNEL</w:t>
            </w:r>
            <w:r>
              <w:rPr>
                <w:rFonts w:asciiTheme="minorHAnsi" w:eastAsiaTheme="minorHAnsi" w:hAnsiTheme="minorHAnsi"/>
              </w:rPr>
              <w:t>_E</w:t>
            </w:r>
          </w:p>
          <w:p w:rsidR="002C7CF1" w:rsidRPr="009F79D9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{</w:t>
            </w:r>
          </w:p>
          <w:p w:rsidR="002C7CF1" w:rsidRPr="009F79D9" w:rsidRDefault="002C7CF1" w:rsidP="002C7CF1">
            <w:pPr>
              <w:pStyle w:val="12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>
              <w:rPr>
                <w:rFonts w:asciiTheme="minorHAnsi" w:eastAsiaTheme="minorHAnsi" w:hAnsiTheme="minorHAnsi"/>
              </w:rPr>
              <w:t>SVM</w:t>
            </w:r>
            <w:r w:rsidRPr="009F79D9">
              <w:rPr>
                <w:rFonts w:asciiTheme="minorHAnsi" w:eastAsiaTheme="minorHAnsi" w:hAnsiTheme="minorHAnsi"/>
              </w:rPr>
              <w:t>_CHANNEL_FRONT = 0,</w:t>
            </w:r>
          </w:p>
          <w:p w:rsidR="002C7CF1" w:rsidRPr="009F79D9" w:rsidRDefault="002C7CF1" w:rsidP="002C7CF1">
            <w:pPr>
              <w:pStyle w:val="12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>
              <w:rPr>
                <w:rFonts w:asciiTheme="minorHAnsi" w:eastAsiaTheme="minorHAnsi" w:hAnsiTheme="minorHAnsi"/>
              </w:rPr>
              <w:t>SVM</w:t>
            </w:r>
            <w:r w:rsidRPr="009F79D9">
              <w:rPr>
                <w:rFonts w:asciiTheme="minorHAnsi" w:eastAsiaTheme="minorHAnsi" w:hAnsiTheme="minorHAnsi"/>
              </w:rPr>
              <w:t>_CHANNEL_LEFT,</w:t>
            </w:r>
          </w:p>
          <w:p w:rsidR="002C7CF1" w:rsidRPr="009F79D9" w:rsidRDefault="002C7CF1" w:rsidP="002C7CF1">
            <w:pPr>
              <w:pStyle w:val="12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>
              <w:rPr>
                <w:rFonts w:asciiTheme="minorHAnsi" w:eastAsiaTheme="minorHAnsi" w:hAnsiTheme="minorHAnsi"/>
              </w:rPr>
              <w:t>SVM</w:t>
            </w:r>
            <w:r w:rsidRPr="009F79D9">
              <w:rPr>
                <w:rFonts w:asciiTheme="minorHAnsi" w:eastAsiaTheme="minorHAnsi" w:hAnsiTheme="minorHAnsi"/>
              </w:rPr>
              <w:t>_CHANNEL_RIGHT,</w:t>
            </w:r>
          </w:p>
          <w:p w:rsidR="002C7CF1" w:rsidRPr="009F79D9" w:rsidRDefault="002C7CF1" w:rsidP="002C7CF1">
            <w:pPr>
              <w:pStyle w:val="12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>
              <w:rPr>
                <w:rFonts w:asciiTheme="minorHAnsi" w:eastAsiaTheme="minorHAnsi" w:hAnsiTheme="minorHAnsi"/>
              </w:rPr>
              <w:t>SVM</w:t>
            </w:r>
            <w:r w:rsidRPr="009F79D9">
              <w:rPr>
                <w:rFonts w:asciiTheme="minorHAnsi" w:eastAsiaTheme="minorHAnsi" w:hAnsiTheme="minorHAnsi"/>
              </w:rPr>
              <w:t>_CHANNEL_BACK,</w:t>
            </w:r>
          </w:p>
          <w:p w:rsidR="002C7CF1" w:rsidRPr="009F79D9" w:rsidRDefault="002C7CF1" w:rsidP="002C7CF1">
            <w:pPr>
              <w:pStyle w:val="12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>
              <w:rPr>
                <w:rFonts w:asciiTheme="minorHAnsi" w:eastAsiaTheme="minorHAnsi" w:hAnsiTheme="minorHAnsi"/>
              </w:rPr>
              <w:t>SVM</w:t>
            </w:r>
            <w:r w:rsidRPr="009F79D9">
              <w:rPr>
                <w:rFonts w:asciiTheme="minorHAnsi" w:eastAsiaTheme="minorHAnsi" w:hAnsiTheme="minorHAnsi"/>
              </w:rPr>
              <w:t>_CHANNEL_MAX,</w:t>
            </w:r>
          </w:p>
          <w:p w:rsidR="002C7CF1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2C7CF1" w:rsidRDefault="002C7CF1" w:rsidP="002C7CF1">
      <w:pPr>
        <w:pStyle w:val="12"/>
        <w:ind w:leftChars="0" w:left="0"/>
        <w:rPr>
          <w:rFonts w:asciiTheme="minorHAnsi" w:eastAsiaTheme="minorHAnsi" w:hAnsiTheme="minorHAnsi"/>
        </w:rPr>
      </w:pPr>
    </w:p>
    <w:p w:rsidR="002C7CF1" w:rsidRDefault="002C7CF1" w:rsidP="002C7CF1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2C7CF1" w:rsidRDefault="002C7CF1" w:rsidP="002C7CF1">
      <w:pPr>
        <w:pStyle w:val="22"/>
      </w:pPr>
      <w:r w:rsidRPr="009F79D9">
        <w:rPr>
          <w:rFonts w:hint="eastAsia"/>
        </w:rPr>
        <w:t>Channel</w:t>
      </w:r>
    </w:p>
    <w:p w:rsidR="002C7CF1" w:rsidRDefault="002C7CF1" w:rsidP="002C7CF1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2C7CF1" w:rsidRDefault="002C7CF1" w:rsidP="002C7CF1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2C7CF1" w:rsidTr="002C7CF1">
        <w:tc>
          <w:tcPr>
            <w:tcW w:w="2977" w:type="dxa"/>
            <w:shd w:val="clear" w:color="auto" w:fill="D9D9D9" w:themeFill="background1" w:themeFillShade="D9"/>
          </w:tcPr>
          <w:p w:rsidR="002C7CF1" w:rsidRDefault="002C7CF1" w:rsidP="002C7CF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2C7CF1" w:rsidRDefault="002C7CF1" w:rsidP="002C7CF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2C7CF1" w:rsidTr="002C7CF1">
        <w:tc>
          <w:tcPr>
            <w:tcW w:w="2977" w:type="dxa"/>
          </w:tcPr>
          <w:p w:rsidR="002C7CF1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>
              <w:rPr>
                <w:rFonts w:asciiTheme="minorHAnsi" w:eastAsiaTheme="minorHAnsi" w:hAnsiTheme="minorHAnsi"/>
              </w:rPr>
              <w:t>SVM</w:t>
            </w:r>
            <w:r w:rsidRPr="009F79D9">
              <w:rPr>
                <w:rFonts w:asciiTheme="minorHAnsi" w:eastAsiaTheme="minorHAnsi" w:hAnsiTheme="minorHAnsi"/>
              </w:rPr>
              <w:t>_CHANNEL_FRONT</w:t>
            </w:r>
          </w:p>
        </w:tc>
        <w:tc>
          <w:tcPr>
            <w:tcW w:w="6949" w:type="dxa"/>
          </w:tcPr>
          <w:p w:rsidR="002C7CF1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Front </w:t>
            </w: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amera</w:t>
            </w:r>
          </w:p>
        </w:tc>
      </w:tr>
      <w:tr w:rsidR="002C7CF1" w:rsidTr="002C7CF1">
        <w:tc>
          <w:tcPr>
            <w:tcW w:w="2977" w:type="dxa"/>
          </w:tcPr>
          <w:p w:rsidR="002C7CF1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>
              <w:rPr>
                <w:rFonts w:asciiTheme="minorHAnsi" w:eastAsiaTheme="minorHAnsi" w:hAnsiTheme="minorHAnsi"/>
              </w:rPr>
              <w:t>SVM</w:t>
            </w:r>
            <w:r w:rsidRPr="009F79D9">
              <w:rPr>
                <w:rFonts w:asciiTheme="minorHAnsi" w:eastAsiaTheme="minorHAnsi" w:hAnsiTheme="minorHAnsi"/>
              </w:rPr>
              <w:t>_CHANNEL_LEFT</w:t>
            </w:r>
          </w:p>
        </w:tc>
        <w:tc>
          <w:tcPr>
            <w:tcW w:w="6949" w:type="dxa"/>
          </w:tcPr>
          <w:p w:rsidR="002C7CF1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Left </w:t>
            </w: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amera</w:t>
            </w:r>
          </w:p>
        </w:tc>
      </w:tr>
      <w:tr w:rsidR="002C7CF1" w:rsidTr="002C7CF1">
        <w:tc>
          <w:tcPr>
            <w:tcW w:w="2977" w:type="dxa"/>
          </w:tcPr>
          <w:p w:rsidR="002C7CF1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>
              <w:rPr>
                <w:rFonts w:asciiTheme="minorHAnsi" w:eastAsiaTheme="minorHAnsi" w:hAnsiTheme="minorHAnsi"/>
              </w:rPr>
              <w:t>SVM</w:t>
            </w:r>
            <w:r w:rsidRPr="009F79D9">
              <w:rPr>
                <w:rFonts w:asciiTheme="minorHAnsi" w:eastAsiaTheme="minorHAnsi" w:hAnsiTheme="minorHAnsi"/>
              </w:rPr>
              <w:t>_CHANNEL_</w:t>
            </w:r>
            <w:r>
              <w:rPr>
                <w:rFonts w:asciiTheme="minorHAnsi" w:eastAsiaTheme="minorHAnsi" w:hAnsiTheme="minorHAnsi"/>
              </w:rPr>
              <w:t>RIGHT</w:t>
            </w:r>
          </w:p>
        </w:tc>
        <w:tc>
          <w:tcPr>
            <w:tcW w:w="6949" w:type="dxa"/>
          </w:tcPr>
          <w:p w:rsidR="002C7CF1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Right </w:t>
            </w: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amera</w:t>
            </w:r>
          </w:p>
        </w:tc>
      </w:tr>
      <w:tr w:rsidR="002C7CF1" w:rsidTr="002C7CF1">
        <w:tc>
          <w:tcPr>
            <w:tcW w:w="2977" w:type="dxa"/>
          </w:tcPr>
          <w:p w:rsidR="002C7CF1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F79D9">
              <w:rPr>
                <w:rFonts w:asciiTheme="minorHAnsi" w:eastAsiaTheme="minorHAnsi" w:hAnsiTheme="minorHAnsi"/>
              </w:rPr>
              <w:t>e</w:t>
            </w:r>
            <w:r>
              <w:rPr>
                <w:rFonts w:asciiTheme="minorHAnsi" w:eastAsiaTheme="minorHAnsi" w:hAnsiTheme="minorHAnsi"/>
              </w:rPr>
              <w:t>SVM</w:t>
            </w:r>
            <w:r w:rsidRPr="009F79D9">
              <w:rPr>
                <w:rFonts w:asciiTheme="minorHAnsi" w:eastAsiaTheme="minorHAnsi" w:hAnsiTheme="minorHAnsi"/>
              </w:rPr>
              <w:t>_CHANNEL_</w:t>
            </w:r>
            <w:r>
              <w:rPr>
                <w:rFonts w:asciiTheme="minorHAnsi" w:eastAsiaTheme="minorHAnsi" w:hAnsiTheme="minorHAnsi"/>
              </w:rPr>
              <w:t>BACK</w:t>
            </w:r>
          </w:p>
        </w:tc>
        <w:tc>
          <w:tcPr>
            <w:tcW w:w="6949" w:type="dxa"/>
          </w:tcPr>
          <w:p w:rsidR="002C7CF1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Back </w:t>
            </w: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amera</w:t>
            </w:r>
          </w:p>
        </w:tc>
      </w:tr>
    </w:tbl>
    <w:p w:rsidR="00480DCE" w:rsidRDefault="00480DCE" w:rsidP="00B3293B">
      <w:pPr>
        <w:pStyle w:val="BodyText10"/>
      </w:pPr>
    </w:p>
    <w:p w:rsidR="002C7CF1" w:rsidRPr="009F79D9" w:rsidRDefault="00701BE6" w:rsidP="00701BE6">
      <w:pPr>
        <w:pStyle w:val="3"/>
      </w:pPr>
      <w:bookmarkStart w:id="119" w:name="_Toc477870971"/>
      <w:r>
        <w:t>SVM_BURST_LENGT</w:t>
      </w:r>
      <w:r>
        <w:rPr>
          <w:rFonts w:hint="eastAsia"/>
        </w:rPr>
        <w:t>H_E</w:t>
      </w:r>
      <w:bookmarkEnd w:id="119"/>
    </w:p>
    <w:p w:rsidR="002C7CF1" w:rsidRDefault="002C7CF1" w:rsidP="002C7CF1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2C7CF1" w:rsidTr="002C7CF1">
        <w:tc>
          <w:tcPr>
            <w:tcW w:w="9912" w:type="dxa"/>
          </w:tcPr>
          <w:p w:rsidR="002C7CF1" w:rsidRPr="002C7CF1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C7CF1">
              <w:rPr>
                <w:rFonts w:asciiTheme="minorHAnsi" w:eastAsiaTheme="minorHAnsi" w:hAnsiTheme="minorHAnsi"/>
              </w:rPr>
              <w:t>enum tagSVM_BURST_LENGTH</w:t>
            </w:r>
          </w:p>
          <w:p w:rsidR="002C7CF1" w:rsidRPr="002C7CF1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C7CF1">
              <w:rPr>
                <w:rFonts w:asciiTheme="minorHAnsi" w:eastAsiaTheme="minorHAnsi" w:hAnsiTheme="minorHAnsi"/>
              </w:rPr>
              <w:t>{</w:t>
            </w:r>
          </w:p>
          <w:p w:rsidR="002C7CF1" w:rsidRPr="002C7CF1" w:rsidRDefault="002C7CF1" w:rsidP="002C7CF1">
            <w:pPr>
              <w:pStyle w:val="12"/>
              <w:rPr>
                <w:rFonts w:asciiTheme="minorHAnsi" w:eastAsiaTheme="minorHAnsi" w:hAnsiTheme="minorHAnsi"/>
              </w:rPr>
            </w:pPr>
            <w:r w:rsidRPr="002C7CF1">
              <w:rPr>
                <w:rFonts w:asciiTheme="minorHAnsi" w:eastAsiaTheme="minorHAnsi" w:hAnsiTheme="minorHAnsi"/>
              </w:rPr>
              <w:t>eSVM_BURST_LENGTH_8</w:t>
            </w:r>
            <w:r w:rsidRPr="002C7CF1">
              <w:rPr>
                <w:rFonts w:asciiTheme="minorHAnsi" w:eastAsiaTheme="minorHAnsi" w:hAnsiTheme="minorHAnsi"/>
              </w:rPr>
              <w:tab/>
              <w:t>= 4,</w:t>
            </w:r>
          </w:p>
          <w:p w:rsidR="002C7CF1" w:rsidRPr="002C7CF1" w:rsidRDefault="002C7CF1" w:rsidP="002C7CF1">
            <w:pPr>
              <w:pStyle w:val="12"/>
              <w:rPr>
                <w:rFonts w:asciiTheme="minorHAnsi" w:eastAsiaTheme="minorHAnsi" w:hAnsiTheme="minorHAnsi"/>
              </w:rPr>
            </w:pPr>
            <w:r w:rsidRPr="002C7CF1">
              <w:rPr>
                <w:rFonts w:asciiTheme="minorHAnsi" w:eastAsiaTheme="minorHAnsi" w:hAnsiTheme="minorHAnsi"/>
              </w:rPr>
              <w:t>eSVM_BURST_LENGTH_16,</w:t>
            </w:r>
          </w:p>
          <w:p w:rsidR="002C7CF1" w:rsidRPr="002C7CF1" w:rsidRDefault="002C7CF1" w:rsidP="002C7CF1">
            <w:pPr>
              <w:pStyle w:val="12"/>
              <w:rPr>
                <w:rFonts w:asciiTheme="minorHAnsi" w:eastAsiaTheme="minorHAnsi" w:hAnsiTheme="minorHAnsi"/>
              </w:rPr>
            </w:pPr>
            <w:r w:rsidRPr="002C7CF1">
              <w:rPr>
                <w:rFonts w:asciiTheme="minorHAnsi" w:eastAsiaTheme="minorHAnsi" w:hAnsiTheme="minorHAnsi"/>
              </w:rPr>
              <w:t>eSVM_BURST_LENGTH_32,</w:t>
            </w:r>
          </w:p>
          <w:p w:rsidR="002C7CF1" w:rsidRPr="002C7CF1" w:rsidRDefault="002C7CF1" w:rsidP="002C7CF1">
            <w:pPr>
              <w:pStyle w:val="12"/>
              <w:rPr>
                <w:rFonts w:asciiTheme="minorHAnsi" w:eastAsiaTheme="minorHAnsi" w:hAnsiTheme="minorHAnsi"/>
              </w:rPr>
            </w:pPr>
            <w:r w:rsidRPr="002C7CF1">
              <w:rPr>
                <w:rFonts w:asciiTheme="minorHAnsi" w:eastAsiaTheme="minorHAnsi" w:hAnsiTheme="minorHAnsi"/>
              </w:rPr>
              <w:t>eSVM_BURST_LENGTH_64,</w:t>
            </w:r>
          </w:p>
          <w:p w:rsidR="002C7CF1" w:rsidRPr="002C7CF1" w:rsidRDefault="002C7CF1" w:rsidP="002C7CF1">
            <w:pPr>
              <w:pStyle w:val="12"/>
              <w:rPr>
                <w:rFonts w:asciiTheme="minorHAnsi" w:eastAsiaTheme="minorHAnsi" w:hAnsiTheme="minorHAnsi"/>
              </w:rPr>
            </w:pPr>
            <w:r w:rsidRPr="002C7CF1">
              <w:rPr>
                <w:rFonts w:asciiTheme="minorHAnsi" w:eastAsiaTheme="minorHAnsi" w:hAnsiTheme="minorHAnsi"/>
              </w:rPr>
              <w:t>eSVM_BURST_LENGTH_128,</w:t>
            </w:r>
          </w:p>
          <w:p w:rsidR="002C7CF1" w:rsidRPr="002C7CF1" w:rsidRDefault="002C7CF1" w:rsidP="002C7CF1">
            <w:pPr>
              <w:pStyle w:val="12"/>
              <w:rPr>
                <w:rFonts w:asciiTheme="minorHAnsi" w:eastAsiaTheme="minorHAnsi" w:hAnsiTheme="minorHAnsi"/>
              </w:rPr>
            </w:pPr>
            <w:r w:rsidRPr="002C7CF1">
              <w:rPr>
                <w:rFonts w:asciiTheme="minorHAnsi" w:eastAsiaTheme="minorHAnsi" w:hAnsiTheme="minorHAnsi"/>
              </w:rPr>
              <w:t>eSVM_BURST_LENGTH_MAX,</w:t>
            </w:r>
          </w:p>
          <w:p w:rsidR="002C7CF1" w:rsidRDefault="002C7CF1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C7CF1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2C7CF1" w:rsidRDefault="002C7CF1" w:rsidP="002C7CF1">
      <w:pPr>
        <w:pStyle w:val="12"/>
        <w:ind w:leftChars="0" w:left="0"/>
        <w:rPr>
          <w:rFonts w:asciiTheme="minorHAnsi" w:eastAsiaTheme="minorHAnsi" w:hAnsiTheme="minorHAnsi"/>
        </w:rPr>
      </w:pPr>
    </w:p>
    <w:p w:rsidR="002C7CF1" w:rsidRDefault="002C7CF1" w:rsidP="002C7CF1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701BE6" w:rsidRDefault="00701BE6" w:rsidP="00701BE6">
      <w:pPr>
        <w:pStyle w:val="22"/>
        <w:ind w:left="0"/>
      </w:pPr>
      <w:r>
        <w:lastRenderedPageBreak/>
        <w:tab/>
      </w:r>
      <w:r>
        <w:rPr>
          <w:rFonts w:hint="eastAsia"/>
        </w:rPr>
        <w:t xml:space="preserve">입출력의 burst </w:t>
      </w:r>
      <w:r>
        <w:t xml:space="preserve">length </w:t>
      </w:r>
      <w:r>
        <w:rPr>
          <w:rFonts w:hint="eastAsia"/>
        </w:rPr>
        <w:t xml:space="preserve">설정에 사용될 </w:t>
      </w:r>
      <w:r>
        <w:t xml:space="preserve">index </w:t>
      </w:r>
      <w:r>
        <w:rPr>
          <w:rFonts w:hint="eastAsia"/>
        </w:rPr>
        <w:t>값이다.</w:t>
      </w:r>
    </w:p>
    <w:p w:rsidR="002C7CF1" w:rsidRDefault="002C7CF1" w:rsidP="002C7CF1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2C7CF1" w:rsidRDefault="002C7CF1" w:rsidP="002C7CF1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2C7CF1" w:rsidTr="002C7CF1">
        <w:tc>
          <w:tcPr>
            <w:tcW w:w="2977" w:type="dxa"/>
            <w:shd w:val="clear" w:color="auto" w:fill="D9D9D9" w:themeFill="background1" w:themeFillShade="D9"/>
          </w:tcPr>
          <w:p w:rsidR="002C7CF1" w:rsidRDefault="002C7CF1" w:rsidP="002C7CF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2C7CF1" w:rsidRDefault="002C7CF1" w:rsidP="002C7CF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2C7CF1" w:rsidTr="002C7CF1">
        <w:tc>
          <w:tcPr>
            <w:tcW w:w="2977" w:type="dxa"/>
          </w:tcPr>
          <w:p w:rsidR="002C7CF1" w:rsidRDefault="00701BE6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701BE6">
              <w:rPr>
                <w:rFonts w:asciiTheme="minorHAnsi" w:eastAsiaTheme="minorHAnsi" w:hAnsiTheme="minorHAnsi"/>
              </w:rPr>
              <w:t>eSVM_BURST_LENGTH_8</w:t>
            </w:r>
          </w:p>
        </w:tc>
        <w:tc>
          <w:tcPr>
            <w:tcW w:w="6949" w:type="dxa"/>
          </w:tcPr>
          <w:p w:rsidR="002C7CF1" w:rsidRDefault="00701BE6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8 burst length</w:t>
            </w:r>
          </w:p>
        </w:tc>
      </w:tr>
      <w:tr w:rsidR="002C7CF1" w:rsidTr="002C7CF1">
        <w:tc>
          <w:tcPr>
            <w:tcW w:w="2977" w:type="dxa"/>
          </w:tcPr>
          <w:p w:rsidR="002C7CF1" w:rsidRDefault="00701BE6" w:rsidP="00701BE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701BE6">
              <w:rPr>
                <w:rFonts w:asciiTheme="minorHAnsi" w:eastAsiaTheme="minorHAnsi" w:hAnsiTheme="minorHAnsi"/>
              </w:rPr>
              <w:t>eSVM_BURST_LENGTH_</w:t>
            </w:r>
            <w:r>
              <w:rPr>
                <w:rFonts w:asciiTheme="minorHAnsi" w:eastAsiaTheme="minorHAnsi" w:hAnsiTheme="minorHAnsi"/>
              </w:rPr>
              <w:t>16</w:t>
            </w:r>
          </w:p>
        </w:tc>
        <w:tc>
          <w:tcPr>
            <w:tcW w:w="6949" w:type="dxa"/>
          </w:tcPr>
          <w:p w:rsidR="002C7CF1" w:rsidRDefault="00701BE6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16</w:t>
            </w:r>
            <w:r>
              <w:rPr>
                <w:rFonts w:asciiTheme="minorHAnsi" w:eastAsiaTheme="minorHAnsi" w:hAnsiTheme="minorHAnsi" w:hint="eastAsia"/>
              </w:rPr>
              <w:t xml:space="preserve"> burst length</w:t>
            </w:r>
          </w:p>
        </w:tc>
      </w:tr>
      <w:tr w:rsidR="002C7CF1" w:rsidTr="002C7CF1">
        <w:tc>
          <w:tcPr>
            <w:tcW w:w="2977" w:type="dxa"/>
          </w:tcPr>
          <w:p w:rsidR="002C7CF1" w:rsidRDefault="00701BE6" w:rsidP="00701BE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701BE6">
              <w:rPr>
                <w:rFonts w:asciiTheme="minorHAnsi" w:eastAsiaTheme="minorHAnsi" w:hAnsiTheme="minorHAnsi"/>
              </w:rPr>
              <w:t>eSVM_BURST_LENGTH_</w:t>
            </w:r>
            <w:r>
              <w:rPr>
                <w:rFonts w:asciiTheme="minorHAnsi" w:eastAsiaTheme="minorHAnsi" w:hAnsiTheme="minorHAnsi"/>
              </w:rPr>
              <w:t>32</w:t>
            </w:r>
          </w:p>
        </w:tc>
        <w:tc>
          <w:tcPr>
            <w:tcW w:w="6949" w:type="dxa"/>
          </w:tcPr>
          <w:p w:rsidR="002C7CF1" w:rsidRDefault="00701BE6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32</w:t>
            </w:r>
            <w:r>
              <w:rPr>
                <w:rFonts w:asciiTheme="minorHAnsi" w:eastAsiaTheme="minorHAnsi" w:hAnsiTheme="minorHAnsi" w:hint="eastAsia"/>
              </w:rPr>
              <w:t xml:space="preserve"> burst length</w:t>
            </w:r>
          </w:p>
        </w:tc>
      </w:tr>
      <w:tr w:rsidR="002C7CF1" w:rsidTr="002C7CF1">
        <w:tc>
          <w:tcPr>
            <w:tcW w:w="2977" w:type="dxa"/>
          </w:tcPr>
          <w:p w:rsidR="002C7CF1" w:rsidRDefault="00701BE6" w:rsidP="00701BE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701BE6">
              <w:rPr>
                <w:rFonts w:asciiTheme="minorHAnsi" w:eastAsiaTheme="minorHAnsi" w:hAnsiTheme="minorHAnsi"/>
              </w:rPr>
              <w:t>eSVM_BURST_LENGTH_</w:t>
            </w:r>
            <w:r>
              <w:rPr>
                <w:rFonts w:asciiTheme="minorHAnsi" w:eastAsiaTheme="minorHAnsi" w:hAnsiTheme="minorHAnsi"/>
              </w:rPr>
              <w:t>64</w:t>
            </w:r>
          </w:p>
        </w:tc>
        <w:tc>
          <w:tcPr>
            <w:tcW w:w="6949" w:type="dxa"/>
          </w:tcPr>
          <w:p w:rsidR="002C7CF1" w:rsidRDefault="00701BE6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64</w:t>
            </w:r>
            <w:r>
              <w:rPr>
                <w:rFonts w:asciiTheme="minorHAnsi" w:eastAsiaTheme="minorHAnsi" w:hAnsiTheme="minorHAnsi" w:hint="eastAsia"/>
              </w:rPr>
              <w:t xml:space="preserve"> burst length</w:t>
            </w:r>
          </w:p>
        </w:tc>
      </w:tr>
      <w:tr w:rsidR="00701BE6" w:rsidTr="002C7CF1">
        <w:tc>
          <w:tcPr>
            <w:tcW w:w="2977" w:type="dxa"/>
          </w:tcPr>
          <w:p w:rsidR="00701BE6" w:rsidRPr="009F79D9" w:rsidRDefault="00701BE6" w:rsidP="00701BE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701BE6">
              <w:rPr>
                <w:rFonts w:asciiTheme="minorHAnsi" w:eastAsiaTheme="minorHAnsi" w:hAnsiTheme="minorHAnsi"/>
              </w:rPr>
              <w:t>eSVM_BURST_LENGTH_</w:t>
            </w:r>
            <w:r>
              <w:rPr>
                <w:rFonts w:asciiTheme="minorHAnsi" w:eastAsiaTheme="minorHAnsi" w:hAnsiTheme="minorHAnsi"/>
              </w:rPr>
              <w:t>128</w:t>
            </w:r>
          </w:p>
        </w:tc>
        <w:tc>
          <w:tcPr>
            <w:tcW w:w="6949" w:type="dxa"/>
          </w:tcPr>
          <w:p w:rsidR="00701BE6" w:rsidRDefault="00701BE6" w:rsidP="002C7CF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128</w:t>
            </w:r>
            <w:r>
              <w:rPr>
                <w:rFonts w:asciiTheme="minorHAnsi" w:eastAsiaTheme="minorHAnsi" w:hAnsiTheme="minorHAnsi" w:hint="eastAsia"/>
              </w:rPr>
              <w:t xml:space="preserve"> burst length</w:t>
            </w:r>
          </w:p>
        </w:tc>
      </w:tr>
    </w:tbl>
    <w:p w:rsidR="002C7CF1" w:rsidRDefault="002C7CF1" w:rsidP="00B3293B">
      <w:pPr>
        <w:pStyle w:val="BodyText10"/>
      </w:pPr>
    </w:p>
    <w:p w:rsidR="004D4048" w:rsidRPr="009F79D9" w:rsidRDefault="004D4048" w:rsidP="004D4048">
      <w:pPr>
        <w:pStyle w:val="3"/>
      </w:pPr>
      <w:bookmarkStart w:id="120" w:name="_Toc477870972"/>
      <w:r>
        <w:t>SVM_</w:t>
      </w:r>
      <w:r>
        <w:rPr>
          <w:rFonts w:hint="eastAsia"/>
        </w:rPr>
        <w:t>OUTPUTMODE _E</w:t>
      </w:r>
      <w:bookmarkEnd w:id="120"/>
    </w:p>
    <w:p w:rsidR="004D4048" w:rsidRDefault="004D4048" w:rsidP="004D4048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4D4048" w:rsidTr="0004105E">
        <w:tc>
          <w:tcPr>
            <w:tcW w:w="9912" w:type="dxa"/>
          </w:tcPr>
          <w:p w:rsidR="004D4048" w:rsidRPr="004D4048" w:rsidRDefault="004D4048" w:rsidP="004D40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4D4048">
              <w:rPr>
                <w:rFonts w:asciiTheme="minorHAnsi" w:eastAsiaTheme="minorHAnsi" w:hAnsiTheme="minorHAnsi"/>
              </w:rPr>
              <w:t>enum tagSVM_OUTPUTMODE_E</w:t>
            </w:r>
          </w:p>
          <w:p w:rsidR="004D4048" w:rsidRPr="004D4048" w:rsidRDefault="004D4048" w:rsidP="004D40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4D4048">
              <w:rPr>
                <w:rFonts w:asciiTheme="minorHAnsi" w:eastAsiaTheme="minorHAnsi" w:hAnsiTheme="minorHAnsi"/>
              </w:rPr>
              <w:t>{</w:t>
            </w:r>
          </w:p>
          <w:p w:rsidR="004D4048" w:rsidRDefault="004D4048" w:rsidP="004D4048">
            <w:pPr>
              <w:pStyle w:val="12"/>
              <w:rPr>
                <w:rFonts w:asciiTheme="minorHAnsi" w:eastAsiaTheme="minorHAnsi" w:hAnsiTheme="minorHAnsi"/>
              </w:rPr>
            </w:pPr>
            <w:r w:rsidRPr="004D4048">
              <w:rPr>
                <w:rFonts w:asciiTheme="minorHAnsi" w:eastAsiaTheme="minorHAnsi" w:hAnsiTheme="minorHAnsi"/>
              </w:rPr>
              <w:t>eSVM_OUTPUTMODE_BYPASS_FRONT = 0,</w:t>
            </w:r>
          </w:p>
          <w:p w:rsidR="004D4048" w:rsidRDefault="004D4048" w:rsidP="004D4048">
            <w:pPr>
              <w:pStyle w:val="12"/>
              <w:rPr>
                <w:rFonts w:asciiTheme="minorHAnsi" w:eastAsiaTheme="minorHAnsi" w:hAnsiTheme="minorHAnsi"/>
              </w:rPr>
            </w:pPr>
            <w:r w:rsidRPr="004D4048">
              <w:rPr>
                <w:rFonts w:asciiTheme="minorHAnsi" w:eastAsiaTheme="minorHAnsi" w:hAnsiTheme="minorHAnsi"/>
              </w:rPr>
              <w:t>eSVM_OUTPUTMODE_BYPASS_LEFT,</w:t>
            </w:r>
          </w:p>
          <w:p w:rsidR="004D4048" w:rsidRDefault="004D4048" w:rsidP="004D4048">
            <w:pPr>
              <w:pStyle w:val="12"/>
              <w:rPr>
                <w:rFonts w:asciiTheme="minorHAnsi" w:eastAsiaTheme="minorHAnsi" w:hAnsiTheme="minorHAnsi"/>
              </w:rPr>
            </w:pPr>
            <w:r w:rsidRPr="004D4048">
              <w:rPr>
                <w:rFonts w:asciiTheme="minorHAnsi" w:eastAsiaTheme="minorHAnsi" w:hAnsiTheme="minorHAnsi"/>
              </w:rPr>
              <w:t>eSVM_OUTPUTMODE_BYPASS_RIGHT,</w:t>
            </w:r>
          </w:p>
          <w:p w:rsidR="004D4048" w:rsidRDefault="004D4048" w:rsidP="004D4048">
            <w:pPr>
              <w:pStyle w:val="12"/>
              <w:rPr>
                <w:rFonts w:asciiTheme="minorHAnsi" w:eastAsiaTheme="minorHAnsi" w:hAnsiTheme="minorHAnsi"/>
              </w:rPr>
            </w:pPr>
            <w:r w:rsidRPr="004D4048">
              <w:rPr>
                <w:rFonts w:asciiTheme="minorHAnsi" w:eastAsiaTheme="minorHAnsi" w:hAnsiTheme="minorHAnsi"/>
              </w:rPr>
              <w:t>eSVM_OUTPUTMODE_BYPASS_BACK,</w:t>
            </w:r>
          </w:p>
          <w:p w:rsidR="004D4048" w:rsidRDefault="009224CB" w:rsidP="004D4048">
            <w:pPr>
              <w:pStyle w:val="12"/>
              <w:rPr>
                <w:rFonts w:asciiTheme="minorHAnsi" w:eastAsiaTheme="minorHAnsi" w:hAnsiTheme="minorHAnsi"/>
              </w:rPr>
            </w:pPr>
            <w:r w:rsidRPr="009224CB">
              <w:rPr>
                <w:rFonts w:asciiTheme="minorHAnsi" w:eastAsiaTheme="minorHAnsi" w:hAnsiTheme="minorHAnsi"/>
              </w:rPr>
              <w:t>eSVM_OUTPUTMODE_LUT_HALF_BLEND</w:t>
            </w:r>
            <w:r>
              <w:rPr>
                <w:rFonts w:asciiTheme="minorHAnsi" w:eastAsiaTheme="minorHAnsi" w:hAnsiTheme="minorHAnsi"/>
              </w:rPr>
              <w:t>,</w:t>
            </w:r>
          </w:p>
          <w:p w:rsidR="004D4048" w:rsidRDefault="009224CB" w:rsidP="004D4048">
            <w:pPr>
              <w:pStyle w:val="12"/>
              <w:rPr>
                <w:rFonts w:asciiTheme="minorHAnsi" w:eastAsiaTheme="minorHAnsi" w:hAnsiTheme="minorHAnsi"/>
              </w:rPr>
            </w:pPr>
            <w:r w:rsidRPr="009224CB">
              <w:rPr>
                <w:rFonts w:asciiTheme="minorHAnsi" w:eastAsiaTheme="minorHAnsi" w:hAnsiTheme="minorHAnsi"/>
              </w:rPr>
              <w:t>eSVM_OUTPUTMODE_LUT_BCLUT_ONLY_ALPHA</w:t>
            </w:r>
            <w:r w:rsidR="004D4048" w:rsidRPr="004D4048">
              <w:rPr>
                <w:rFonts w:asciiTheme="minorHAnsi" w:eastAsiaTheme="minorHAnsi" w:hAnsiTheme="minorHAnsi"/>
              </w:rPr>
              <w:t>,</w:t>
            </w:r>
          </w:p>
          <w:p w:rsidR="004D4048" w:rsidRPr="004D4048" w:rsidRDefault="009224CB" w:rsidP="009224CB">
            <w:pPr>
              <w:pStyle w:val="12"/>
              <w:rPr>
                <w:rFonts w:asciiTheme="minorHAnsi" w:eastAsiaTheme="minorHAnsi" w:hAnsiTheme="minorHAnsi"/>
              </w:rPr>
            </w:pPr>
            <w:r w:rsidRPr="009224CB">
              <w:rPr>
                <w:rFonts w:asciiTheme="minorHAnsi" w:eastAsiaTheme="minorHAnsi" w:hAnsiTheme="minorHAnsi"/>
              </w:rPr>
              <w:t>eSVM_OUTPUTMODE_LUT_BCLUT</w:t>
            </w:r>
            <w:r>
              <w:rPr>
                <w:rFonts w:asciiTheme="minorHAnsi" w:eastAsiaTheme="minorHAnsi" w:hAnsiTheme="minorHAnsi"/>
              </w:rPr>
              <w:t>,</w:t>
            </w:r>
          </w:p>
          <w:p w:rsidR="004D4048" w:rsidRPr="004D4048" w:rsidRDefault="004D4048" w:rsidP="004D4048">
            <w:pPr>
              <w:pStyle w:val="12"/>
              <w:rPr>
                <w:rFonts w:asciiTheme="minorHAnsi" w:eastAsiaTheme="minorHAnsi" w:hAnsiTheme="minorHAnsi"/>
              </w:rPr>
            </w:pPr>
            <w:r w:rsidRPr="004D4048">
              <w:rPr>
                <w:rFonts w:asciiTheme="minorHAnsi" w:eastAsiaTheme="minorHAnsi" w:hAnsiTheme="minorHAnsi"/>
              </w:rPr>
              <w:t>eSVM_OUTPUTMODE_MAX,</w:t>
            </w:r>
          </w:p>
          <w:p w:rsidR="004D4048" w:rsidRDefault="004D4048" w:rsidP="004D404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4D4048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4D4048" w:rsidRDefault="004D4048" w:rsidP="004D4048">
      <w:pPr>
        <w:pStyle w:val="12"/>
        <w:ind w:leftChars="0" w:left="0"/>
        <w:rPr>
          <w:rFonts w:asciiTheme="minorHAnsi" w:eastAsiaTheme="minorHAnsi" w:hAnsiTheme="minorHAnsi"/>
        </w:rPr>
      </w:pPr>
    </w:p>
    <w:p w:rsidR="004D4048" w:rsidRDefault="004D4048" w:rsidP="004D4048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4D4048" w:rsidRDefault="004D4048" w:rsidP="004D4048">
      <w:pPr>
        <w:pStyle w:val="22"/>
        <w:ind w:left="0"/>
      </w:pPr>
      <w:r>
        <w:tab/>
      </w:r>
      <w:r>
        <w:rPr>
          <w:rFonts w:hint="eastAsia"/>
        </w:rPr>
        <w:t xml:space="preserve">출력 </w:t>
      </w:r>
      <w:r w:rsidR="000C594D">
        <w:rPr>
          <w:rFonts w:hint="eastAsia"/>
        </w:rPr>
        <w:t>타입을</w:t>
      </w:r>
      <w:r>
        <w:rPr>
          <w:rFonts w:hint="eastAsia"/>
        </w:rPr>
        <w:t xml:space="preserve"> 지정한다.</w:t>
      </w:r>
    </w:p>
    <w:p w:rsidR="004D4048" w:rsidRDefault="004D4048" w:rsidP="004D4048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4D4048" w:rsidRDefault="004D4048" w:rsidP="004D4048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4581"/>
        <w:gridCol w:w="5349"/>
      </w:tblGrid>
      <w:tr w:rsidR="004D4048" w:rsidTr="004A0854">
        <w:tc>
          <w:tcPr>
            <w:tcW w:w="4581" w:type="dxa"/>
            <w:shd w:val="clear" w:color="auto" w:fill="D9D9D9" w:themeFill="background1" w:themeFillShade="D9"/>
          </w:tcPr>
          <w:p w:rsidR="004D4048" w:rsidRDefault="004D4048" w:rsidP="0004105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5349" w:type="dxa"/>
            <w:shd w:val="clear" w:color="auto" w:fill="D9D9D9" w:themeFill="background1" w:themeFillShade="D9"/>
          </w:tcPr>
          <w:p w:rsidR="004D4048" w:rsidRDefault="004D4048" w:rsidP="0004105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4D4048" w:rsidTr="004A0854">
        <w:tc>
          <w:tcPr>
            <w:tcW w:w="4581" w:type="dxa"/>
          </w:tcPr>
          <w:p w:rsidR="004D4048" w:rsidRDefault="004D4048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4D4048">
              <w:rPr>
                <w:rFonts w:asciiTheme="minorHAnsi" w:eastAsiaTheme="minorHAnsi" w:hAnsiTheme="minorHAnsi"/>
              </w:rPr>
              <w:t>eSVM_OUTPUTMODE_BYPASS_FRONT</w:t>
            </w:r>
          </w:p>
        </w:tc>
        <w:tc>
          <w:tcPr>
            <w:tcW w:w="5349" w:type="dxa"/>
          </w:tcPr>
          <w:p w:rsidR="004D4048" w:rsidRDefault="004D4048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Front channel만 출력한다.</w:t>
            </w:r>
          </w:p>
        </w:tc>
      </w:tr>
      <w:tr w:rsidR="004D4048" w:rsidTr="004A0854">
        <w:tc>
          <w:tcPr>
            <w:tcW w:w="4581" w:type="dxa"/>
          </w:tcPr>
          <w:p w:rsidR="004D4048" w:rsidRDefault="004D4048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4D4048">
              <w:rPr>
                <w:rFonts w:asciiTheme="minorHAnsi" w:eastAsiaTheme="minorHAnsi" w:hAnsiTheme="minorHAnsi"/>
              </w:rPr>
              <w:t>eSVM_OUTPUTMODE_BYPASS_LEFT</w:t>
            </w:r>
          </w:p>
        </w:tc>
        <w:tc>
          <w:tcPr>
            <w:tcW w:w="5349" w:type="dxa"/>
          </w:tcPr>
          <w:p w:rsidR="004D4048" w:rsidRDefault="004D4048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Left channel만 출력한다.</w:t>
            </w:r>
          </w:p>
        </w:tc>
      </w:tr>
      <w:tr w:rsidR="004D4048" w:rsidTr="004A0854">
        <w:tc>
          <w:tcPr>
            <w:tcW w:w="4581" w:type="dxa"/>
          </w:tcPr>
          <w:p w:rsidR="004D4048" w:rsidRDefault="004D4048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4D4048">
              <w:rPr>
                <w:rFonts w:asciiTheme="minorHAnsi" w:eastAsiaTheme="minorHAnsi" w:hAnsiTheme="minorHAnsi"/>
              </w:rPr>
              <w:t>eSVM_OUTPUTMODE_BYPASS_RIGHT</w:t>
            </w:r>
          </w:p>
        </w:tc>
        <w:tc>
          <w:tcPr>
            <w:tcW w:w="5349" w:type="dxa"/>
          </w:tcPr>
          <w:p w:rsidR="004D4048" w:rsidRDefault="004D4048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Right channel만 출력한다.</w:t>
            </w:r>
          </w:p>
        </w:tc>
      </w:tr>
      <w:tr w:rsidR="004D4048" w:rsidTr="004A0854">
        <w:tc>
          <w:tcPr>
            <w:tcW w:w="4581" w:type="dxa"/>
          </w:tcPr>
          <w:p w:rsidR="004D4048" w:rsidRDefault="004D4048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4D4048">
              <w:rPr>
                <w:rFonts w:asciiTheme="minorHAnsi" w:eastAsiaTheme="minorHAnsi" w:hAnsiTheme="minorHAnsi"/>
              </w:rPr>
              <w:t>eSVM_OUTPUTMODE_BYPASS_BACK</w:t>
            </w:r>
          </w:p>
        </w:tc>
        <w:tc>
          <w:tcPr>
            <w:tcW w:w="5349" w:type="dxa"/>
          </w:tcPr>
          <w:p w:rsidR="004D4048" w:rsidRDefault="004D4048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Back channel만 출력한다.</w:t>
            </w:r>
          </w:p>
        </w:tc>
      </w:tr>
      <w:tr w:rsidR="004D4048" w:rsidTr="004A0854">
        <w:tc>
          <w:tcPr>
            <w:tcW w:w="4581" w:type="dxa"/>
          </w:tcPr>
          <w:p w:rsidR="004D4048" w:rsidRPr="009F79D9" w:rsidRDefault="009224CB" w:rsidP="00876E44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224CB">
              <w:rPr>
                <w:rFonts w:asciiTheme="minorHAnsi" w:eastAsiaTheme="minorHAnsi" w:hAnsiTheme="minorHAnsi"/>
              </w:rPr>
              <w:t>eSVM_OUTPUTMODE_LUT_HALF_BLEND</w:t>
            </w:r>
          </w:p>
        </w:tc>
        <w:tc>
          <w:tcPr>
            <w:tcW w:w="5349" w:type="dxa"/>
          </w:tcPr>
          <w:p w:rsidR="004A0854" w:rsidRDefault="004A0854" w:rsidP="004A0854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FB &amp; LR LUT 사용</w:t>
            </w:r>
          </w:p>
          <w:p w:rsidR="004A0854" w:rsidRDefault="004A0854" w:rsidP="004A0854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 xml:space="preserve">FB &amp; LR이 겹치는 부분은 </w:t>
            </w:r>
            <w:r>
              <w:rPr>
                <w:rFonts w:asciiTheme="minorHAnsi" w:eastAsiaTheme="minorHAnsi" w:hAnsiTheme="minorHAnsi"/>
              </w:rPr>
              <w:t>1/2 blending</w:t>
            </w:r>
          </w:p>
        </w:tc>
      </w:tr>
      <w:tr w:rsidR="004D4048" w:rsidTr="004A0854">
        <w:tc>
          <w:tcPr>
            <w:tcW w:w="4581" w:type="dxa"/>
          </w:tcPr>
          <w:p w:rsidR="004D4048" w:rsidRPr="004D4048" w:rsidRDefault="009224CB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224CB">
              <w:rPr>
                <w:rFonts w:asciiTheme="minorHAnsi" w:eastAsiaTheme="minorHAnsi" w:hAnsiTheme="minorHAnsi"/>
              </w:rPr>
              <w:lastRenderedPageBreak/>
              <w:t>eSVM_OUTPUTMODE_LUT_BCLUT_ONLY_ALPHA</w:t>
            </w:r>
          </w:p>
        </w:tc>
        <w:tc>
          <w:tcPr>
            <w:tcW w:w="5349" w:type="dxa"/>
          </w:tcPr>
          <w:p w:rsidR="004A0854" w:rsidRDefault="004A0854" w:rsidP="004A0854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FB &amp; LR LUT 사용</w:t>
            </w:r>
          </w:p>
          <w:p w:rsidR="004D4048" w:rsidRDefault="004A0854" w:rsidP="004A0854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Brightness control LUT에서 </w:t>
            </w:r>
            <w:r>
              <w:rPr>
                <w:rFonts w:asciiTheme="minorHAnsi" w:eastAsiaTheme="minorHAnsi" w:hAnsiTheme="minorHAnsi"/>
              </w:rPr>
              <w:t>Alpha</w:t>
            </w:r>
            <w:r>
              <w:rPr>
                <w:rFonts w:asciiTheme="minorHAnsi" w:eastAsiaTheme="minorHAnsi" w:hAnsiTheme="minorHAnsi" w:hint="eastAsia"/>
              </w:rPr>
              <w:t>값만 사용</w:t>
            </w:r>
          </w:p>
        </w:tc>
      </w:tr>
      <w:tr w:rsidR="004D4048" w:rsidTr="004A0854">
        <w:tc>
          <w:tcPr>
            <w:tcW w:w="4581" w:type="dxa"/>
          </w:tcPr>
          <w:p w:rsidR="004D4048" w:rsidRPr="004D4048" w:rsidRDefault="009224CB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224CB">
              <w:rPr>
                <w:rFonts w:asciiTheme="minorHAnsi" w:eastAsiaTheme="minorHAnsi" w:hAnsiTheme="minorHAnsi"/>
              </w:rPr>
              <w:t>eSVM_OUTPUTMODE_LUT_BCLUT</w:t>
            </w:r>
          </w:p>
        </w:tc>
        <w:tc>
          <w:tcPr>
            <w:tcW w:w="5349" w:type="dxa"/>
          </w:tcPr>
          <w:p w:rsidR="004A0854" w:rsidRDefault="004A0854" w:rsidP="004A0854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FB &amp; LR LUT 사용</w:t>
            </w:r>
          </w:p>
          <w:p w:rsidR="004D4048" w:rsidRDefault="004A0854" w:rsidP="004A0854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Brightness control LUT 사용</w:t>
            </w:r>
          </w:p>
        </w:tc>
      </w:tr>
    </w:tbl>
    <w:p w:rsidR="00E93D81" w:rsidRDefault="00E93D81" w:rsidP="00B3293B">
      <w:pPr>
        <w:pStyle w:val="BodyText10"/>
      </w:pPr>
    </w:p>
    <w:p w:rsidR="003E08CF" w:rsidRPr="009F79D9" w:rsidRDefault="003E08CF" w:rsidP="003E08CF">
      <w:pPr>
        <w:pStyle w:val="3"/>
      </w:pPr>
      <w:bookmarkStart w:id="121" w:name="_Toc477870973"/>
      <w:r w:rsidRPr="003E08CF">
        <w:t>SVM_COMPRESSION_RATIO_E</w:t>
      </w:r>
      <w:bookmarkEnd w:id="121"/>
    </w:p>
    <w:p w:rsidR="003E08CF" w:rsidRDefault="003E08CF" w:rsidP="003E08CF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3E08CF" w:rsidTr="00243167">
        <w:tc>
          <w:tcPr>
            <w:tcW w:w="9912" w:type="dxa"/>
          </w:tcPr>
          <w:p w:rsidR="003E08CF" w:rsidRPr="003E08CF" w:rsidRDefault="003E08CF" w:rsidP="003E08CF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E08CF">
              <w:rPr>
                <w:rFonts w:asciiTheme="minorHAnsi" w:eastAsiaTheme="minorHAnsi" w:hAnsiTheme="minorHAnsi"/>
              </w:rPr>
              <w:t>enum tagSVM_COMPRESSION_RATIO_E</w:t>
            </w:r>
          </w:p>
          <w:p w:rsidR="003E08CF" w:rsidRPr="003E08CF" w:rsidRDefault="003E08CF" w:rsidP="003E08CF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E08CF">
              <w:rPr>
                <w:rFonts w:asciiTheme="minorHAnsi" w:eastAsiaTheme="minorHAnsi" w:hAnsiTheme="minorHAnsi"/>
              </w:rPr>
              <w:t>{</w:t>
            </w:r>
          </w:p>
          <w:p w:rsidR="003E08CF" w:rsidRDefault="003E08CF" w:rsidP="003E08CF">
            <w:pPr>
              <w:pStyle w:val="12"/>
              <w:rPr>
                <w:rFonts w:asciiTheme="minorHAnsi" w:eastAsiaTheme="minorHAnsi" w:hAnsiTheme="minorHAnsi"/>
              </w:rPr>
            </w:pPr>
            <w:r w:rsidRPr="003E08CF">
              <w:rPr>
                <w:rFonts w:asciiTheme="minorHAnsi" w:eastAsiaTheme="minorHAnsi" w:hAnsiTheme="minorHAnsi"/>
              </w:rPr>
              <w:t>eSVM_COMPRESSION_RATIO_HALF = 0,</w:t>
            </w:r>
          </w:p>
          <w:p w:rsidR="003E08CF" w:rsidRDefault="003E08CF" w:rsidP="003E08CF">
            <w:pPr>
              <w:pStyle w:val="12"/>
              <w:rPr>
                <w:rFonts w:asciiTheme="minorHAnsi" w:eastAsiaTheme="minorHAnsi" w:hAnsiTheme="minorHAnsi"/>
              </w:rPr>
            </w:pPr>
            <w:r w:rsidRPr="003E08CF">
              <w:rPr>
                <w:rFonts w:asciiTheme="minorHAnsi" w:eastAsiaTheme="minorHAnsi" w:hAnsiTheme="minorHAnsi"/>
              </w:rPr>
              <w:t>eSVM_COMPRESSION_RATIO_QUARTER,</w:t>
            </w:r>
          </w:p>
          <w:p w:rsidR="003E08CF" w:rsidRPr="003E08CF" w:rsidRDefault="003E08CF" w:rsidP="003E08CF">
            <w:pPr>
              <w:pStyle w:val="12"/>
              <w:rPr>
                <w:rFonts w:asciiTheme="minorHAnsi" w:eastAsiaTheme="minorHAnsi" w:hAnsiTheme="minorHAnsi"/>
              </w:rPr>
            </w:pPr>
            <w:r w:rsidRPr="003E08CF">
              <w:rPr>
                <w:rFonts w:asciiTheme="minorHAnsi" w:eastAsiaTheme="minorHAnsi" w:hAnsiTheme="minorHAnsi"/>
              </w:rPr>
              <w:t>eSVM_COMPRESSION_MAX,</w:t>
            </w:r>
          </w:p>
          <w:p w:rsidR="003E08CF" w:rsidRDefault="003E08CF" w:rsidP="003E08CF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E08CF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3E08CF" w:rsidRDefault="003E08CF" w:rsidP="003E08CF">
      <w:pPr>
        <w:pStyle w:val="12"/>
        <w:ind w:leftChars="0" w:left="0"/>
        <w:rPr>
          <w:rFonts w:asciiTheme="minorHAnsi" w:eastAsiaTheme="minorHAnsi" w:hAnsiTheme="minorHAnsi"/>
        </w:rPr>
      </w:pPr>
    </w:p>
    <w:p w:rsidR="003E08CF" w:rsidRDefault="003E08CF" w:rsidP="003E08CF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3E08CF" w:rsidRDefault="003E08CF" w:rsidP="003E08CF">
      <w:pPr>
        <w:pStyle w:val="22"/>
        <w:ind w:left="0"/>
      </w:pPr>
      <w:r>
        <w:tab/>
      </w:r>
      <w:r>
        <w:rPr>
          <w:rFonts w:hint="eastAsia"/>
        </w:rPr>
        <w:t>입력 채널들에 대한 압축률의 종류이다.</w:t>
      </w:r>
    </w:p>
    <w:p w:rsidR="003E08CF" w:rsidRDefault="003E08CF" w:rsidP="003E08CF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3E08CF" w:rsidRDefault="003E08CF" w:rsidP="003E08CF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4581"/>
        <w:gridCol w:w="5349"/>
      </w:tblGrid>
      <w:tr w:rsidR="003E08CF" w:rsidTr="00243167">
        <w:tc>
          <w:tcPr>
            <w:tcW w:w="4581" w:type="dxa"/>
            <w:shd w:val="clear" w:color="auto" w:fill="D9D9D9" w:themeFill="background1" w:themeFillShade="D9"/>
          </w:tcPr>
          <w:p w:rsidR="003E08CF" w:rsidRDefault="003E08CF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5349" w:type="dxa"/>
            <w:shd w:val="clear" w:color="auto" w:fill="D9D9D9" w:themeFill="background1" w:themeFillShade="D9"/>
          </w:tcPr>
          <w:p w:rsidR="003E08CF" w:rsidRDefault="003E08CF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3E08CF" w:rsidTr="00243167">
        <w:tc>
          <w:tcPr>
            <w:tcW w:w="4581" w:type="dxa"/>
          </w:tcPr>
          <w:p w:rsidR="003E08CF" w:rsidRDefault="003E08CF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E08CF">
              <w:rPr>
                <w:rFonts w:asciiTheme="minorHAnsi" w:eastAsiaTheme="minorHAnsi" w:hAnsiTheme="minorHAnsi"/>
              </w:rPr>
              <w:t>eSVM_COMPRESSION_RATIO_HALF</w:t>
            </w:r>
          </w:p>
        </w:tc>
        <w:tc>
          <w:tcPr>
            <w:tcW w:w="5349" w:type="dxa"/>
          </w:tcPr>
          <w:p w:rsidR="003E08CF" w:rsidRDefault="003E08CF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1/2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압축</w:t>
            </w:r>
          </w:p>
        </w:tc>
      </w:tr>
      <w:tr w:rsidR="003E08CF" w:rsidTr="00243167">
        <w:tc>
          <w:tcPr>
            <w:tcW w:w="4581" w:type="dxa"/>
          </w:tcPr>
          <w:p w:rsidR="003E08CF" w:rsidRDefault="003E08CF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E08CF">
              <w:rPr>
                <w:rFonts w:asciiTheme="minorHAnsi" w:eastAsiaTheme="minorHAnsi" w:hAnsiTheme="minorHAnsi"/>
              </w:rPr>
              <w:t>eSVM_COMPRESSION_RATIO_QUARTER</w:t>
            </w:r>
          </w:p>
        </w:tc>
        <w:tc>
          <w:tcPr>
            <w:tcW w:w="5349" w:type="dxa"/>
          </w:tcPr>
          <w:p w:rsidR="003E08CF" w:rsidRDefault="003E08CF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1/4 압축</w:t>
            </w:r>
          </w:p>
        </w:tc>
      </w:tr>
    </w:tbl>
    <w:p w:rsidR="003E08CF" w:rsidRDefault="003E08CF" w:rsidP="00B3293B">
      <w:pPr>
        <w:pStyle w:val="BodyText10"/>
      </w:pPr>
    </w:p>
    <w:p w:rsidR="0097668B" w:rsidRPr="009F79D9" w:rsidRDefault="0097668B" w:rsidP="0097668B">
      <w:pPr>
        <w:pStyle w:val="3"/>
      </w:pPr>
      <w:bookmarkStart w:id="122" w:name="_Toc477870974"/>
      <w:r w:rsidRPr="0097668B">
        <w:t>SVM_BOUNDARYSCALE_E</w:t>
      </w:r>
      <w:bookmarkEnd w:id="122"/>
    </w:p>
    <w:p w:rsidR="0097668B" w:rsidRDefault="0097668B" w:rsidP="0097668B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97668B" w:rsidTr="00F07AC2">
        <w:tc>
          <w:tcPr>
            <w:tcW w:w="9912" w:type="dxa"/>
          </w:tcPr>
          <w:p w:rsidR="0097668B" w:rsidRPr="0097668B" w:rsidRDefault="0097668B" w:rsidP="0097668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enum tagSVM_BOUNDARYSCALE_E</w:t>
            </w:r>
          </w:p>
          <w:p w:rsidR="0097668B" w:rsidRPr="0097668B" w:rsidRDefault="0097668B" w:rsidP="0097668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{</w:t>
            </w:r>
          </w:p>
          <w:p w:rsidR="0097668B" w:rsidRDefault="0097668B" w:rsidP="0097668B">
            <w:pPr>
              <w:pStyle w:val="12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eSVM_BOUNDARYSCALE_ONE = 0,</w:t>
            </w:r>
          </w:p>
          <w:p w:rsidR="0097668B" w:rsidRDefault="0097668B" w:rsidP="0097668B">
            <w:pPr>
              <w:pStyle w:val="12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eSVM_BOUNDARYSCALE_ONE_OVER_TWO,</w:t>
            </w:r>
          </w:p>
          <w:p w:rsidR="0097668B" w:rsidRDefault="0097668B" w:rsidP="0097668B">
            <w:pPr>
              <w:pStyle w:val="12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eSVM_BOUNDARYSCALE_ONE_OVER_FOUR,</w:t>
            </w:r>
          </w:p>
          <w:p w:rsidR="0097668B" w:rsidRDefault="0097668B" w:rsidP="0097668B">
            <w:pPr>
              <w:pStyle w:val="12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eSVM_BOUNDARYSCALE_ONE_OVER_EIGHT,</w:t>
            </w:r>
          </w:p>
          <w:p w:rsidR="0097668B" w:rsidRPr="0097668B" w:rsidRDefault="0097668B" w:rsidP="0097668B">
            <w:pPr>
              <w:pStyle w:val="12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eSVM_BOUNDARYSCALE_MAX,</w:t>
            </w:r>
          </w:p>
          <w:p w:rsidR="0097668B" w:rsidRDefault="0097668B" w:rsidP="0097668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97668B" w:rsidRDefault="0097668B" w:rsidP="0097668B">
      <w:pPr>
        <w:pStyle w:val="12"/>
        <w:ind w:leftChars="0" w:left="0"/>
        <w:rPr>
          <w:rFonts w:asciiTheme="minorHAnsi" w:eastAsiaTheme="minorHAnsi" w:hAnsiTheme="minorHAnsi"/>
        </w:rPr>
      </w:pPr>
    </w:p>
    <w:p w:rsidR="0097668B" w:rsidRDefault="0097668B" w:rsidP="0097668B">
      <w:pPr>
        <w:pStyle w:val="31"/>
      </w:pPr>
      <w:r>
        <w:rPr>
          <w:rFonts w:hint="eastAsia"/>
        </w:rPr>
        <w:lastRenderedPageBreak/>
        <w:t>[</w:t>
      </w:r>
      <w:r w:rsidRPr="009F79D9">
        <w:rPr>
          <w:rFonts w:hint="eastAsia"/>
        </w:rPr>
        <w:t xml:space="preserve">Description] </w:t>
      </w:r>
    </w:p>
    <w:p w:rsidR="0097668B" w:rsidRDefault="0097668B" w:rsidP="0097668B">
      <w:pPr>
        <w:pStyle w:val="22"/>
        <w:ind w:left="0"/>
      </w:pPr>
      <w:r>
        <w:tab/>
      </w:r>
      <w:r>
        <w:rPr>
          <w:rFonts w:hint="eastAsia"/>
        </w:rPr>
        <w:t xml:space="preserve">가로 </w:t>
      </w:r>
      <w:r w:rsidR="00DF6A72">
        <w:t>scale down</w:t>
      </w:r>
      <w:r>
        <w:rPr>
          <w:rFonts w:hint="eastAsia"/>
        </w:rPr>
        <w:t>의 scale 종류이다.</w:t>
      </w:r>
    </w:p>
    <w:p w:rsidR="0097668B" w:rsidRDefault="0097668B" w:rsidP="0097668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97668B" w:rsidRDefault="0097668B" w:rsidP="0097668B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4581"/>
        <w:gridCol w:w="5349"/>
      </w:tblGrid>
      <w:tr w:rsidR="0097668B" w:rsidTr="00F07AC2">
        <w:tc>
          <w:tcPr>
            <w:tcW w:w="4581" w:type="dxa"/>
            <w:shd w:val="clear" w:color="auto" w:fill="D9D9D9" w:themeFill="background1" w:themeFillShade="D9"/>
          </w:tcPr>
          <w:p w:rsidR="0097668B" w:rsidRDefault="0097668B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5349" w:type="dxa"/>
            <w:shd w:val="clear" w:color="auto" w:fill="D9D9D9" w:themeFill="background1" w:themeFillShade="D9"/>
          </w:tcPr>
          <w:p w:rsidR="0097668B" w:rsidRDefault="0097668B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97668B" w:rsidTr="00F07AC2">
        <w:tc>
          <w:tcPr>
            <w:tcW w:w="4581" w:type="dxa"/>
          </w:tcPr>
          <w:p w:rsidR="0097668B" w:rsidRDefault="0097668B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eSVM_BOUNDARYSCALE_ONE</w:t>
            </w:r>
          </w:p>
        </w:tc>
        <w:tc>
          <w:tcPr>
            <w:tcW w:w="5349" w:type="dxa"/>
          </w:tcPr>
          <w:p w:rsidR="0097668B" w:rsidRDefault="00DF6A72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Scale down</w:t>
            </w:r>
            <w:r w:rsidR="0097668B">
              <w:rPr>
                <w:rFonts w:asciiTheme="minorHAnsi" w:eastAsiaTheme="minorHAnsi" w:hAnsiTheme="minorHAnsi" w:hint="eastAsia"/>
              </w:rPr>
              <w:t>을 하지 않는다.</w:t>
            </w:r>
          </w:p>
        </w:tc>
      </w:tr>
      <w:tr w:rsidR="0097668B" w:rsidTr="00F07AC2">
        <w:tc>
          <w:tcPr>
            <w:tcW w:w="4581" w:type="dxa"/>
          </w:tcPr>
          <w:p w:rsidR="0097668B" w:rsidRDefault="0097668B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eSVM_BOUNDARYSCALE_ONE_OVER_TWO</w:t>
            </w:r>
          </w:p>
        </w:tc>
        <w:tc>
          <w:tcPr>
            <w:tcW w:w="5349" w:type="dxa"/>
          </w:tcPr>
          <w:p w:rsidR="0097668B" w:rsidRDefault="0097668B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1/2 </w:t>
            </w:r>
            <w:r w:rsidR="00DF6A72">
              <w:rPr>
                <w:rFonts w:asciiTheme="minorHAnsi" w:eastAsiaTheme="minorHAnsi" w:hAnsiTheme="minorHAnsi" w:hint="eastAsia"/>
              </w:rPr>
              <w:t>scale down</w:t>
            </w:r>
          </w:p>
        </w:tc>
      </w:tr>
      <w:tr w:rsidR="0097668B" w:rsidTr="00F07AC2">
        <w:tc>
          <w:tcPr>
            <w:tcW w:w="4581" w:type="dxa"/>
          </w:tcPr>
          <w:p w:rsidR="0097668B" w:rsidRDefault="0097668B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eSVM_BOUNDARYSCALE_ONE_OVER_FOUR</w:t>
            </w:r>
          </w:p>
        </w:tc>
        <w:tc>
          <w:tcPr>
            <w:tcW w:w="5349" w:type="dxa"/>
          </w:tcPr>
          <w:p w:rsidR="0097668B" w:rsidRDefault="0097668B" w:rsidP="0097668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1/</w:t>
            </w:r>
            <w:r>
              <w:rPr>
                <w:rFonts w:asciiTheme="minorHAnsi" w:eastAsiaTheme="minorHAnsi" w:hAnsiTheme="minorHAnsi"/>
              </w:rPr>
              <w:t>4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DF6A72">
              <w:rPr>
                <w:rFonts w:asciiTheme="minorHAnsi" w:eastAsiaTheme="minorHAnsi" w:hAnsiTheme="minorHAnsi" w:hint="eastAsia"/>
              </w:rPr>
              <w:t>scale down</w:t>
            </w:r>
          </w:p>
        </w:tc>
      </w:tr>
      <w:tr w:rsidR="0097668B" w:rsidTr="00F07AC2">
        <w:tc>
          <w:tcPr>
            <w:tcW w:w="4581" w:type="dxa"/>
          </w:tcPr>
          <w:p w:rsidR="0097668B" w:rsidRDefault="0097668B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eSVM_BOUNDARYSCALE_ONE_OVER_EIGHT</w:t>
            </w:r>
          </w:p>
        </w:tc>
        <w:tc>
          <w:tcPr>
            <w:tcW w:w="5349" w:type="dxa"/>
          </w:tcPr>
          <w:p w:rsidR="0097668B" w:rsidRDefault="0097668B" w:rsidP="0097668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1/</w:t>
            </w:r>
            <w:r>
              <w:rPr>
                <w:rFonts w:asciiTheme="minorHAnsi" w:eastAsiaTheme="minorHAnsi" w:hAnsiTheme="minorHAnsi"/>
              </w:rPr>
              <w:t>8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DF6A72">
              <w:rPr>
                <w:rFonts w:asciiTheme="minorHAnsi" w:eastAsiaTheme="minorHAnsi" w:hAnsiTheme="minorHAnsi" w:hint="eastAsia"/>
              </w:rPr>
              <w:t>scale down</w:t>
            </w:r>
          </w:p>
        </w:tc>
      </w:tr>
    </w:tbl>
    <w:p w:rsidR="0097668B" w:rsidRDefault="0097668B" w:rsidP="00B3293B">
      <w:pPr>
        <w:pStyle w:val="BodyText10"/>
      </w:pPr>
    </w:p>
    <w:p w:rsidR="00810964" w:rsidRPr="009F79D9" w:rsidRDefault="00810964" w:rsidP="00810964">
      <w:pPr>
        <w:pStyle w:val="3"/>
      </w:pPr>
      <w:bookmarkStart w:id="123" w:name="_Toc477870975"/>
      <w:r w:rsidRPr="00810964">
        <w:t>SVM_BOUNDARYAEAR_E</w:t>
      </w:r>
      <w:bookmarkEnd w:id="123"/>
    </w:p>
    <w:p w:rsidR="00810964" w:rsidRDefault="00810964" w:rsidP="00810964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810964" w:rsidTr="00F07AC2">
        <w:tc>
          <w:tcPr>
            <w:tcW w:w="9912" w:type="dxa"/>
          </w:tcPr>
          <w:p w:rsidR="00810964" w:rsidRPr="00810964" w:rsidRDefault="00810964" w:rsidP="00810964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810964">
              <w:rPr>
                <w:rFonts w:asciiTheme="minorHAnsi" w:eastAsiaTheme="minorHAnsi" w:hAnsiTheme="minorHAnsi"/>
              </w:rPr>
              <w:t>enum tagSVM_BOUNDARYAEAR_E</w:t>
            </w:r>
          </w:p>
          <w:p w:rsidR="00810964" w:rsidRPr="00810964" w:rsidRDefault="00810964" w:rsidP="00810964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810964">
              <w:rPr>
                <w:rFonts w:asciiTheme="minorHAnsi" w:eastAsiaTheme="minorHAnsi" w:hAnsiTheme="minorHAnsi"/>
              </w:rPr>
              <w:t>{</w:t>
            </w:r>
          </w:p>
          <w:p w:rsidR="00810964" w:rsidRPr="00810964" w:rsidRDefault="00810964" w:rsidP="00810964">
            <w:pPr>
              <w:pStyle w:val="12"/>
              <w:rPr>
                <w:rFonts w:asciiTheme="minorHAnsi" w:eastAsiaTheme="minorHAnsi" w:hAnsiTheme="minorHAnsi"/>
              </w:rPr>
            </w:pPr>
            <w:r w:rsidRPr="00810964">
              <w:rPr>
                <w:rFonts w:asciiTheme="minorHAnsi" w:eastAsiaTheme="minorHAnsi" w:hAnsiTheme="minorHAnsi"/>
              </w:rPr>
              <w:t>eSVM_BOUNDARYAEAR_0 = 0,</w:t>
            </w:r>
          </w:p>
          <w:p w:rsidR="00810964" w:rsidRPr="00810964" w:rsidRDefault="00810964" w:rsidP="00810964">
            <w:pPr>
              <w:pStyle w:val="12"/>
              <w:rPr>
                <w:rFonts w:asciiTheme="minorHAnsi" w:eastAsiaTheme="minorHAnsi" w:hAnsiTheme="minorHAnsi"/>
              </w:rPr>
            </w:pPr>
            <w:r w:rsidRPr="00810964">
              <w:rPr>
                <w:rFonts w:asciiTheme="minorHAnsi" w:eastAsiaTheme="minorHAnsi" w:hAnsiTheme="minorHAnsi"/>
              </w:rPr>
              <w:t>eSVM_BOUNDARYAEAR_1,</w:t>
            </w:r>
          </w:p>
          <w:p w:rsidR="00810964" w:rsidRPr="00810964" w:rsidRDefault="00810964" w:rsidP="00810964">
            <w:pPr>
              <w:pStyle w:val="12"/>
              <w:rPr>
                <w:rFonts w:asciiTheme="minorHAnsi" w:eastAsiaTheme="minorHAnsi" w:hAnsiTheme="minorHAnsi"/>
              </w:rPr>
            </w:pPr>
            <w:r w:rsidRPr="00810964">
              <w:rPr>
                <w:rFonts w:asciiTheme="minorHAnsi" w:eastAsiaTheme="minorHAnsi" w:hAnsiTheme="minorHAnsi"/>
              </w:rPr>
              <w:t>eSVM_BOUNDARYAEAR_2,</w:t>
            </w:r>
          </w:p>
          <w:p w:rsidR="00810964" w:rsidRPr="00810964" w:rsidRDefault="00810964" w:rsidP="00810964">
            <w:pPr>
              <w:pStyle w:val="12"/>
              <w:rPr>
                <w:rFonts w:asciiTheme="minorHAnsi" w:eastAsiaTheme="minorHAnsi" w:hAnsiTheme="minorHAnsi"/>
              </w:rPr>
            </w:pPr>
            <w:r w:rsidRPr="00810964">
              <w:rPr>
                <w:rFonts w:asciiTheme="minorHAnsi" w:eastAsiaTheme="minorHAnsi" w:hAnsiTheme="minorHAnsi"/>
              </w:rPr>
              <w:t>eSVM_BOUNDARYAEAR_3,</w:t>
            </w:r>
          </w:p>
          <w:p w:rsidR="00810964" w:rsidRPr="00810964" w:rsidRDefault="00810964" w:rsidP="00810964">
            <w:pPr>
              <w:pStyle w:val="12"/>
              <w:rPr>
                <w:rFonts w:asciiTheme="minorHAnsi" w:eastAsiaTheme="minorHAnsi" w:hAnsiTheme="minorHAnsi"/>
              </w:rPr>
            </w:pPr>
            <w:r w:rsidRPr="00810964">
              <w:rPr>
                <w:rFonts w:asciiTheme="minorHAnsi" w:eastAsiaTheme="minorHAnsi" w:hAnsiTheme="minorHAnsi"/>
              </w:rPr>
              <w:t>eSVM_BOUNDARYAEAR_MAX,</w:t>
            </w:r>
          </w:p>
          <w:p w:rsidR="00810964" w:rsidRDefault="00810964" w:rsidP="00810964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810964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810964" w:rsidRDefault="00810964" w:rsidP="00810964">
      <w:pPr>
        <w:pStyle w:val="12"/>
        <w:ind w:leftChars="0" w:left="0"/>
        <w:rPr>
          <w:rFonts w:asciiTheme="minorHAnsi" w:eastAsiaTheme="minorHAnsi" w:hAnsiTheme="minorHAnsi"/>
        </w:rPr>
      </w:pPr>
    </w:p>
    <w:p w:rsidR="00810964" w:rsidRDefault="00810964" w:rsidP="00810964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810964" w:rsidRDefault="00810964" w:rsidP="00810964">
      <w:pPr>
        <w:pStyle w:val="22"/>
        <w:ind w:left="0"/>
      </w:pPr>
      <w:r>
        <w:tab/>
      </w:r>
      <w:r>
        <w:rPr>
          <w:rFonts w:hint="eastAsia"/>
        </w:rPr>
        <w:t xml:space="preserve">가로 </w:t>
      </w:r>
      <w:r w:rsidR="00DF6A72">
        <w:t>scale down</w:t>
      </w:r>
      <w:r>
        <w:rPr>
          <w:rFonts w:hint="eastAsia"/>
        </w:rPr>
        <w:t xml:space="preserve">의 세로로 나누어 지는 </w:t>
      </w:r>
      <w:r>
        <w:t>4</w:t>
      </w:r>
      <w:r>
        <w:rPr>
          <w:rFonts w:hint="eastAsia"/>
        </w:rPr>
        <w:t>부분이다.</w:t>
      </w:r>
    </w:p>
    <w:p w:rsidR="00810964" w:rsidRDefault="00810964" w:rsidP="00810964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810964" w:rsidRDefault="00810964" w:rsidP="00810964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4581"/>
        <w:gridCol w:w="5349"/>
      </w:tblGrid>
      <w:tr w:rsidR="00810964" w:rsidTr="00F07AC2">
        <w:tc>
          <w:tcPr>
            <w:tcW w:w="4581" w:type="dxa"/>
            <w:shd w:val="clear" w:color="auto" w:fill="D9D9D9" w:themeFill="background1" w:themeFillShade="D9"/>
          </w:tcPr>
          <w:p w:rsidR="00810964" w:rsidRDefault="00810964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5349" w:type="dxa"/>
            <w:shd w:val="clear" w:color="auto" w:fill="D9D9D9" w:themeFill="background1" w:themeFillShade="D9"/>
          </w:tcPr>
          <w:p w:rsidR="00810964" w:rsidRDefault="00810964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810964" w:rsidTr="00F07AC2">
        <w:tc>
          <w:tcPr>
            <w:tcW w:w="4581" w:type="dxa"/>
          </w:tcPr>
          <w:p w:rsidR="00810964" w:rsidRDefault="00810964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810964">
              <w:rPr>
                <w:rFonts w:asciiTheme="minorHAnsi" w:eastAsiaTheme="minorHAnsi" w:hAnsiTheme="minorHAnsi"/>
              </w:rPr>
              <w:t>eSVM_BOUNDARYAEAR_0</w:t>
            </w:r>
          </w:p>
        </w:tc>
        <w:tc>
          <w:tcPr>
            <w:tcW w:w="5349" w:type="dxa"/>
          </w:tcPr>
          <w:p w:rsidR="00810964" w:rsidRDefault="00810964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0번째 부분</w:t>
            </w:r>
          </w:p>
        </w:tc>
      </w:tr>
      <w:tr w:rsidR="00810964" w:rsidTr="00F07AC2">
        <w:tc>
          <w:tcPr>
            <w:tcW w:w="4581" w:type="dxa"/>
          </w:tcPr>
          <w:p w:rsidR="00810964" w:rsidRDefault="00810964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810964">
              <w:rPr>
                <w:rFonts w:asciiTheme="minorHAnsi" w:eastAsiaTheme="minorHAnsi" w:hAnsiTheme="minorHAnsi"/>
              </w:rPr>
              <w:t>eSVM_BOUNDARYAEAR_1</w:t>
            </w:r>
          </w:p>
        </w:tc>
        <w:tc>
          <w:tcPr>
            <w:tcW w:w="5349" w:type="dxa"/>
          </w:tcPr>
          <w:p w:rsidR="00810964" w:rsidRDefault="00810964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1번째 부분</w:t>
            </w:r>
          </w:p>
        </w:tc>
      </w:tr>
      <w:tr w:rsidR="00810964" w:rsidTr="00F07AC2">
        <w:tc>
          <w:tcPr>
            <w:tcW w:w="4581" w:type="dxa"/>
          </w:tcPr>
          <w:p w:rsidR="00810964" w:rsidRDefault="00810964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eSVM_BOUNDARYAEAR_2</w:t>
            </w:r>
          </w:p>
        </w:tc>
        <w:tc>
          <w:tcPr>
            <w:tcW w:w="5349" w:type="dxa"/>
          </w:tcPr>
          <w:p w:rsidR="00810964" w:rsidRDefault="00810964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2번째 부분</w:t>
            </w:r>
          </w:p>
        </w:tc>
      </w:tr>
      <w:tr w:rsidR="00810964" w:rsidTr="00F07AC2">
        <w:tc>
          <w:tcPr>
            <w:tcW w:w="4581" w:type="dxa"/>
          </w:tcPr>
          <w:p w:rsidR="00810964" w:rsidRDefault="00810964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eSVM_BOUNDARYAEAR_3</w:t>
            </w:r>
          </w:p>
        </w:tc>
        <w:tc>
          <w:tcPr>
            <w:tcW w:w="5349" w:type="dxa"/>
          </w:tcPr>
          <w:p w:rsidR="00810964" w:rsidRDefault="00810964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3번째 부분</w:t>
            </w:r>
          </w:p>
        </w:tc>
      </w:tr>
    </w:tbl>
    <w:p w:rsidR="00810964" w:rsidRDefault="00810964" w:rsidP="00B3293B">
      <w:pPr>
        <w:pStyle w:val="BodyText10"/>
      </w:pPr>
    </w:p>
    <w:p w:rsidR="00B169EB" w:rsidRPr="009F79D9" w:rsidRDefault="00B169EB" w:rsidP="00B169EB">
      <w:pPr>
        <w:pStyle w:val="3"/>
      </w:pPr>
      <w:bookmarkStart w:id="124" w:name="_Toc477870976"/>
      <w:r w:rsidRPr="00B169EB">
        <w:t>SVM_EDGE_MODE_E</w:t>
      </w:r>
      <w:bookmarkEnd w:id="124"/>
    </w:p>
    <w:p w:rsidR="00B169EB" w:rsidRDefault="00B169EB" w:rsidP="00B169EB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B169EB" w:rsidTr="00DC7805">
        <w:tc>
          <w:tcPr>
            <w:tcW w:w="9912" w:type="dxa"/>
          </w:tcPr>
          <w:p w:rsidR="00B169EB" w:rsidRPr="00B169EB" w:rsidRDefault="00B169EB" w:rsidP="00B169E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B169EB">
              <w:rPr>
                <w:rFonts w:asciiTheme="minorHAnsi" w:eastAsiaTheme="minorHAnsi" w:hAnsiTheme="minorHAnsi"/>
              </w:rPr>
              <w:t>enum tagSVM_EDGE_MODE_E</w:t>
            </w:r>
          </w:p>
          <w:p w:rsidR="00B169EB" w:rsidRPr="00B169EB" w:rsidRDefault="00B169EB" w:rsidP="00B169E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B169EB">
              <w:rPr>
                <w:rFonts w:asciiTheme="minorHAnsi" w:eastAsiaTheme="minorHAnsi" w:hAnsiTheme="minorHAnsi"/>
              </w:rPr>
              <w:lastRenderedPageBreak/>
              <w:t>{</w:t>
            </w:r>
          </w:p>
          <w:p w:rsidR="00B169EB" w:rsidRPr="00B169EB" w:rsidRDefault="00B169EB" w:rsidP="00B169EB">
            <w:pPr>
              <w:pStyle w:val="12"/>
              <w:rPr>
                <w:rFonts w:asciiTheme="minorHAnsi" w:eastAsiaTheme="minorHAnsi" w:hAnsiTheme="minorHAnsi"/>
              </w:rPr>
            </w:pPr>
            <w:r w:rsidRPr="00B169EB">
              <w:rPr>
                <w:rFonts w:asciiTheme="minorHAnsi" w:eastAsiaTheme="minorHAnsi" w:hAnsiTheme="minorHAnsi"/>
              </w:rPr>
              <w:t>eSVM_EDGE_MODE_LUT = 0,</w:t>
            </w:r>
          </w:p>
          <w:p w:rsidR="00B169EB" w:rsidRPr="00B169EB" w:rsidRDefault="00B169EB" w:rsidP="00B169EB">
            <w:pPr>
              <w:pStyle w:val="12"/>
              <w:rPr>
                <w:rFonts w:asciiTheme="minorHAnsi" w:eastAsiaTheme="minorHAnsi" w:hAnsiTheme="minorHAnsi"/>
              </w:rPr>
            </w:pPr>
            <w:r w:rsidRPr="00B169EB">
              <w:rPr>
                <w:rFonts w:asciiTheme="minorHAnsi" w:eastAsiaTheme="minorHAnsi" w:hAnsiTheme="minorHAnsi"/>
              </w:rPr>
              <w:t>eSVM_EDGE_MODE_FIXED_GAIN,</w:t>
            </w:r>
          </w:p>
          <w:p w:rsidR="00B169EB" w:rsidRPr="00B169EB" w:rsidRDefault="00B169EB" w:rsidP="00B169EB">
            <w:pPr>
              <w:pStyle w:val="12"/>
              <w:rPr>
                <w:rFonts w:asciiTheme="minorHAnsi" w:eastAsiaTheme="minorHAnsi" w:hAnsiTheme="minorHAnsi"/>
              </w:rPr>
            </w:pPr>
            <w:r w:rsidRPr="00B169EB">
              <w:rPr>
                <w:rFonts w:asciiTheme="minorHAnsi" w:eastAsiaTheme="minorHAnsi" w:hAnsiTheme="minorHAnsi"/>
              </w:rPr>
              <w:t>eSVM_EDGE_MODE_MAX,</w:t>
            </w:r>
          </w:p>
          <w:p w:rsidR="00B169EB" w:rsidRDefault="00B169EB" w:rsidP="00B169E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B169EB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B169EB" w:rsidRDefault="00B169EB" w:rsidP="00B169EB">
      <w:pPr>
        <w:pStyle w:val="12"/>
        <w:ind w:leftChars="0" w:left="0"/>
        <w:rPr>
          <w:rFonts w:asciiTheme="minorHAnsi" w:eastAsiaTheme="minorHAnsi" w:hAnsiTheme="minorHAnsi"/>
        </w:rPr>
      </w:pPr>
    </w:p>
    <w:p w:rsidR="00B169EB" w:rsidRDefault="00B169EB" w:rsidP="00B169EB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B169EB" w:rsidRDefault="00B169EB" w:rsidP="00B169EB">
      <w:pPr>
        <w:pStyle w:val="22"/>
        <w:ind w:left="0"/>
      </w:pPr>
      <w:r>
        <w:tab/>
        <w:t>E</w:t>
      </w:r>
      <w:r>
        <w:rPr>
          <w:rFonts w:hint="eastAsia"/>
        </w:rPr>
        <w:t xml:space="preserve">dge </w:t>
      </w:r>
      <w:r>
        <w:t>enhancement mode.</w:t>
      </w:r>
    </w:p>
    <w:p w:rsidR="00B169EB" w:rsidRDefault="00B169EB" w:rsidP="00B169E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B169EB" w:rsidRDefault="00B169EB" w:rsidP="00B169EB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4581"/>
        <w:gridCol w:w="5349"/>
      </w:tblGrid>
      <w:tr w:rsidR="00B169EB" w:rsidTr="00DC7805">
        <w:tc>
          <w:tcPr>
            <w:tcW w:w="4581" w:type="dxa"/>
            <w:shd w:val="clear" w:color="auto" w:fill="D9D9D9" w:themeFill="background1" w:themeFillShade="D9"/>
          </w:tcPr>
          <w:p w:rsidR="00B169EB" w:rsidRDefault="00B169EB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5349" w:type="dxa"/>
            <w:shd w:val="clear" w:color="auto" w:fill="D9D9D9" w:themeFill="background1" w:themeFillShade="D9"/>
          </w:tcPr>
          <w:p w:rsidR="00B169EB" w:rsidRDefault="00B169EB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B169EB" w:rsidTr="00DC7805">
        <w:tc>
          <w:tcPr>
            <w:tcW w:w="4581" w:type="dxa"/>
          </w:tcPr>
          <w:p w:rsidR="00B169EB" w:rsidRDefault="00B169EB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B169EB">
              <w:rPr>
                <w:rFonts w:asciiTheme="minorHAnsi" w:eastAsiaTheme="minorHAnsi" w:hAnsiTheme="minorHAnsi"/>
              </w:rPr>
              <w:t>eSVM_EDGE_MODE_LUT</w:t>
            </w:r>
          </w:p>
        </w:tc>
        <w:tc>
          <w:tcPr>
            <w:tcW w:w="5349" w:type="dxa"/>
          </w:tcPr>
          <w:p w:rsidR="00B169EB" w:rsidRDefault="00B169EB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Brightness control LUT를 사용한다.</w:t>
            </w:r>
          </w:p>
        </w:tc>
      </w:tr>
      <w:tr w:rsidR="00B169EB" w:rsidTr="00DC7805">
        <w:tc>
          <w:tcPr>
            <w:tcW w:w="4581" w:type="dxa"/>
          </w:tcPr>
          <w:p w:rsidR="00B169EB" w:rsidRDefault="00B169EB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B169EB">
              <w:rPr>
                <w:rFonts w:asciiTheme="minorHAnsi" w:eastAsiaTheme="minorHAnsi" w:hAnsiTheme="minorHAnsi"/>
              </w:rPr>
              <w:t>eSVM_EDGE_MODE_FIXED_GAIN</w:t>
            </w:r>
          </w:p>
        </w:tc>
        <w:tc>
          <w:tcPr>
            <w:tcW w:w="5349" w:type="dxa"/>
          </w:tcPr>
          <w:p w:rsidR="00B169EB" w:rsidRDefault="00B169EB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고정된 값을 사용한다.</w:t>
            </w:r>
          </w:p>
        </w:tc>
      </w:tr>
    </w:tbl>
    <w:p w:rsidR="00B169EB" w:rsidRDefault="00B169EB" w:rsidP="00B3293B">
      <w:pPr>
        <w:pStyle w:val="BodyText10"/>
      </w:pPr>
    </w:p>
    <w:p w:rsidR="00DC7805" w:rsidRPr="009F79D9" w:rsidRDefault="00DC7805" w:rsidP="00DC7805">
      <w:pPr>
        <w:pStyle w:val="3"/>
      </w:pPr>
      <w:bookmarkStart w:id="125" w:name="_Toc477870977"/>
      <w:r w:rsidRPr="00DC7805">
        <w:t>SVM_COLOR_E</w:t>
      </w:r>
      <w:bookmarkEnd w:id="125"/>
    </w:p>
    <w:p w:rsidR="00DC7805" w:rsidRDefault="00DC7805" w:rsidP="00DC7805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DC7805" w:rsidTr="00DC7805">
        <w:tc>
          <w:tcPr>
            <w:tcW w:w="9912" w:type="dxa"/>
          </w:tcPr>
          <w:p w:rsidR="00DC7805" w:rsidRPr="00DC7805" w:rsidRDefault="00DC780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enum tagSVM_COLOR_E</w:t>
            </w:r>
          </w:p>
          <w:p w:rsidR="00DC7805" w:rsidRPr="00DC7805" w:rsidRDefault="00DC780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{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eSVM_COLOR_R</w:t>
            </w:r>
            <w:r w:rsidRPr="00DC7805">
              <w:rPr>
                <w:rFonts w:asciiTheme="minorHAnsi" w:eastAsiaTheme="minorHAnsi" w:hAnsiTheme="minorHAnsi"/>
              </w:rPr>
              <w:tab/>
              <w:t>= 0,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eSVM_COLOR_G,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eSVM_COLOR_B,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eSVM_COLOR_MAX,</w:t>
            </w:r>
          </w:p>
          <w:p w:rsidR="00DC7805" w:rsidRDefault="00DC780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DC7805" w:rsidRDefault="00DC7805" w:rsidP="00DC7805">
      <w:pPr>
        <w:pStyle w:val="12"/>
        <w:ind w:leftChars="0" w:left="0"/>
        <w:rPr>
          <w:rFonts w:asciiTheme="minorHAnsi" w:eastAsiaTheme="minorHAnsi" w:hAnsiTheme="minorHAnsi"/>
        </w:rPr>
      </w:pPr>
    </w:p>
    <w:p w:rsidR="00DC7805" w:rsidRDefault="00DC7805" w:rsidP="00DC7805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C7805" w:rsidRDefault="00DC7805" w:rsidP="00DC7805">
      <w:pPr>
        <w:pStyle w:val="22"/>
        <w:ind w:left="0"/>
      </w:pPr>
      <w:r>
        <w:tab/>
      </w:r>
      <w:r>
        <w:rPr>
          <w:rFonts w:hint="eastAsia"/>
        </w:rPr>
        <w:t>RGB color 영역. Brightness control</w:t>
      </w:r>
      <w:r w:rsidR="008A5C13">
        <w:rPr>
          <w:rFonts w:hint="eastAsia"/>
        </w:rPr>
        <w:t>을 위한</w:t>
      </w:r>
      <w:r>
        <w:rPr>
          <w:rFonts w:hint="eastAsia"/>
        </w:rPr>
        <w:t xml:space="preserve"> 계수</w:t>
      </w:r>
      <w:r w:rsidR="008A5C13">
        <w:rPr>
          <w:rFonts w:hint="eastAsia"/>
        </w:rPr>
        <w:t xml:space="preserve"> 및 </w:t>
      </w:r>
      <w:r w:rsidR="008A5C13">
        <w:t xml:space="preserve">RGB </w:t>
      </w:r>
      <w:r w:rsidR="008A5C13">
        <w:rPr>
          <w:rFonts w:hint="eastAsia"/>
        </w:rPr>
        <w:t>색 통계 값을</w:t>
      </w:r>
      <w:r>
        <w:rPr>
          <w:rFonts w:hint="eastAsia"/>
        </w:rPr>
        <w:t xml:space="preserve"> 위해 사용된다.</w:t>
      </w:r>
    </w:p>
    <w:p w:rsidR="00DC7805" w:rsidRDefault="00DC7805" w:rsidP="00DC7805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DC7805" w:rsidRDefault="00DC7805" w:rsidP="00DC7805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4581"/>
        <w:gridCol w:w="5349"/>
      </w:tblGrid>
      <w:tr w:rsidR="00EC4725" w:rsidTr="00E06AB1">
        <w:tc>
          <w:tcPr>
            <w:tcW w:w="4581" w:type="dxa"/>
            <w:shd w:val="clear" w:color="auto" w:fill="D9D9D9" w:themeFill="background1" w:themeFillShade="D9"/>
          </w:tcPr>
          <w:p w:rsidR="00EC4725" w:rsidRDefault="00EC4725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5349" w:type="dxa"/>
            <w:shd w:val="clear" w:color="auto" w:fill="D9D9D9" w:themeFill="background1" w:themeFillShade="D9"/>
          </w:tcPr>
          <w:p w:rsidR="00EC4725" w:rsidRDefault="00EC4725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EC4725" w:rsidTr="00E06AB1">
        <w:tc>
          <w:tcPr>
            <w:tcW w:w="4581" w:type="dxa"/>
          </w:tcPr>
          <w:p w:rsidR="00EC4725" w:rsidRDefault="00EC4725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eSVM_COLOR_R</w:t>
            </w:r>
          </w:p>
        </w:tc>
        <w:tc>
          <w:tcPr>
            <w:tcW w:w="5349" w:type="dxa"/>
          </w:tcPr>
          <w:p w:rsidR="00EC4725" w:rsidRDefault="00EC4725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Red</w:t>
            </w:r>
          </w:p>
        </w:tc>
      </w:tr>
      <w:tr w:rsidR="00EC4725" w:rsidTr="00E06AB1">
        <w:tc>
          <w:tcPr>
            <w:tcW w:w="4581" w:type="dxa"/>
          </w:tcPr>
          <w:p w:rsidR="00EC4725" w:rsidRDefault="00EC4725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eSVM_COLOR_G</w:t>
            </w:r>
          </w:p>
        </w:tc>
        <w:tc>
          <w:tcPr>
            <w:tcW w:w="5349" w:type="dxa"/>
          </w:tcPr>
          <w:p w:rsidR="00EC4725" w:rsidRDefault="00EC4725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Green</w:t>
            </w:r>
          </w:p>
        </w:tc>
      </w:tr>
      <w:tr w:rsidR="00EC4725" w:rsidTr="00E06AB1">
        <w:tc>
          <w:tcPr>
            <w:tcW w:w="4581" w:type="dxa"/>
          </w:tcPr>
          <w:p w:rsidR="00EC4725" w:rsidRDefault="00EC4725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eSVM_COLOR_B</w:t>
            </w:r>
          </w:p>
        </w:tc>
        <w:tc>
          <w:tcPr>
            <w:tcW w:w="5349" w:type="dxa"/>
          </w:tcPr>
          <w:p w:rsidR="00EC4725" w:rsidRDefault="00EC4725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Blue</w:t>
            </w:r>
          </w:p>
        </w:tc>
      </w:tr>
    </w:tbl>
    <w:p w:rsidR="00567841" w:rsidRDefault="00567841" w:rsidP="00DC7805">
      <w:pPr>
        <w:pStyle w:val="31"/>
      </w:pPr>
    </w:p>
    <w:p w:rsidR="00567841" w:rsidRPr="009F79D9" w:rsidRDefault="00567841" w:rsidP="00567841">
      <w:pPr>
        <w:pStyle w:val="3"/>
      </w:pPr>
      <w:bookmarkStart w:id="126" w:name="_Toc477870978"/>
      <w:r w:rsidRPr="00567841">
        <w:lastRenderedPageBreak/>
        <w:t>SVM_OUTPUT_PART_E</w:t>
      </w:r>
      <w:bookmarkEnd w:id="126"/>
    </w:p>
    <w:p w:rsidR="00567841" w:rsidRDefault="00567841" w:rsidP="00567841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567841" w:rsidTr="002C6E7E">
        <w:tc>
          <w:tcPr>
            <w:tcW w:w="9912" w:type="dxa"/>
          </w:tcPr>
          <w:p w:rsidR="00567841" w:rsidRPr="00567841" w:rsidRDefault="00567841" w:rsidP="0056784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enum tagSVM_OUTPUT_PART_E</w:t>
            </w:r>
          </w:p>
          <w:p w:rsidR="00567841" w:rsidRPr="00567841" w:rsidRDefault="00567841" w:rsidP="0056784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{</w:t>
            </w:r>
          </w:p>
          <w:p w:rsidR="00567841" w:rsidRPr="00567841" w:rsidRDefault="00567841" w:rsidP="00567841">
            <w:pPr>
              <w:pStyle w:val="12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eSVM_OUTPUT_PART_FB = 0,</w:t>
            </w:r>
          </w:p>
          <w:p w:rsidR="00567841" w:rsidRPr="00567841" w:rsidRDefault="00567841" w:rsidP="00567841">
            <w:pPr>
              <w:pStyle w:val="12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eSVM_OUTPUT_PART_LR,</w:t>
            </w:r>
          </w:p>
          <w:p w:rsidR="00567841" w:rsidRPr="00567841" w:rsidRDefault="00567841" w:rsidP="00567841">
            <w:pPr>
              <w:pStyle w:val="12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eSVM_OUTPUT_PART_MAX,</w:t>
            </w:r>
          </w:p>
          <w:p w:rsidR="00567841" w:rsidRDefault="00567841" w:rsidP="0056784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567841" w:rsidRDefault="00567841" w:rsidP="00567841">
      <w:pPr>
        <w:pStyle w:val="12"/>
        <w:ind w:leftChars="0" w:left="0"/>
        <w:rPr>
          <w:rFonts w:asciiTheme="minorHAnsi" w:eastAsiaTheme="minorHAnsi" w:hAnsiTheme="minorHAnsi"/>
        </w:rPr>
      </w:pPr>
    </w:p>
    <w:p w:rsidR="00567841" w:rsidRDefault="00567841" w:rsidP="00567841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567841" w:rsidRDefault="00567841" w:rsidP="00567841">
      <w:pPr>
        <w:pStyle w:val="22"/>
        <w:ind w:left="0"/>
      </w:pPr>
      <w:r>
        <w:tab/>
      </w:r>
      <w:r>
        <w:rPr>
          <w:rFonts w:hint="eastAsia"/>
        </w:rPr>
        <w:t xml:space="preserve">출력 부분에 대한 영역 구분 및 </w:t>
      </w:r>
      <w:r>
        <w:t>LUT</w:t>
      </w:r>
      <w:r>
        <w:rPr>
          <w:rFonts w:hint="eastAsia"/>
        </w:rPr>
        <w:t>에 구분에 사용된다.</w:t>
      </w:r>
    </w:p>
    <w:p w:rsidR="00567841" w:rsidRDefault="00567841" w:rsidP="00567841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567841" w:rsidRDefault="00567841" w:rsidP="00567841">
      <w:pPr>
        <w:pStyle w:val="31"/>
      </w:pPr>
      <w:r>
        <w:t>[Member]</w:t>
      </w:r>
      <w:r>
        <w:rPr>
          <w:rFonts w:hint="eastAsia"/>
        </w:rPr>
        <w:t xml:space="preserve"> 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4581"/>
        <w:gridCol w:w="5349"/>
      </w:tblGrid>
      <w:tr w:rsidR="00567841" w:rsidTr="002C6E7E">
        <w:tc>
          <w:tcPr>
            <w:tcW w:w="4581" w:type="dxa"/>
            <w:shd w:val="clear" w:color="auto" w:fill="D9D9D9" w:themeFill="background1" w:themeFillShade="D9"/>
          </w:tcPr>
          <w:p w:rsidR="00567841" w:rsidRDefault="00567841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5349" w:type="dxa"/>
            <w:shd w:val="clear" w:color="auto" w:fill="D9D9D9" w:themeFill="background1" w:themeFillShade="D9"/>
          </w:tcPr>
          <w:p w:rsidR="00567841" w:rsidRDefault="00567841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567841" w:rsidTr="002C6E7E">
        <w:tc>
          <w:tcPr>
            <w:tcW w:w="4581" w:type="dxa"/>
          </w:tcPr>
          <w:p w:rsidR="00567841" w:rsidRDefault="00567841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eSVM_OUTPUT_PART_FB</w:t>
            </w:r>
          </w:p>
        </w:tc>
        <w:tc>
          <w:tcPr>
            <w:tcW w:w="5349" w:type="dxa"/>
          </w:tcPr>
          <w:p w:rsidR="00567841" w:rsidRDefault="00567841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Front and Back</w:t>
            </w:r>
          </w:p>
        </w:tc>
      </w:tr>
      <w:tr w:rsidR="00567841" w:rsidTr="002C6E7E">
        <w:tc>
          <w:tcPr>
            <w:tcW w:w="4581" w:type="dxa"/>
          </w:tcPr>
          <w:p w:rsidR="00567841" w:rsidRDefault="00567841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eSVM_OUTPUT_PART_LR</w:t>
            </w:r>
          </w:p>
        </w:tc>
        <w:tc>
          <w:tcPr>
            <w:tcW w:w="5349" w:type="dxa"/>
          </w:tcPr>
          <w:p w:rsidR="00567841" w:rsidRDefault="00567841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Left and Right</w:t>
            </w:r>
          </w:p>
        </w:tc>
      </w:tr>
    </w:tbl>
    <w:p w:rsidR="00567841" w:rsidRDefault="00567841" w:rsidP="00DC7805">
      <w:pPr>
        <w:pStyle w:val="31"/>
      </w:pPr>
    </w:p>
    <w:p w:rsidR="00DC7805" w:rsidRPr="009F79D9" w:rsidRDefault="00DC7805" w:rsidP="00DC7805">
      <w:pPr>
        <w:pStyle w:val="3"/>
      </w:pPr>
      <w:bookmarkStart w:id="127" w:name="_Toc477870979"/>
      <w:r w:rsidRPr="00DC7805">
        <w:t>SVM_SUBPART_E</w:t>
      </w:r>
      <w:bookmarkEnd w:id="127"/>
    </w:p>
    <w:p w:rsidR="00DC7805" w:rsidRDefault="00DC7805" w:rsidP="00DC7805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DC7805" w:rsidTr="00DC7805">
        <w:tc>
          <w:tcPr>
            <w:tcW w:w="9912" w:type="dxa"/>
          </w:tcPr>
          <w:p w:rsidR="00DC7805" w:rsidRPr="00DC7805" w:rsidRDefault="00DC780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enum tagSVM_SUBPART_E</w:t>
            </w:r>
          </w:p>
          <w:p w:rsidR="00DC7805" w:rsidRPr="00DC7805" w:rsidRDefault="00DC780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{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eSVM_SUBPART_FL = 0,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eSVM_SUBPART_FR,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eSVM_SUBPART_BR,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eSVM_SUBPART_BL,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eSVM_SUBPART_MAX,</w:t>
            </w:r>
          </w:p>
          <w:p w:rsidR="00DC7805" w:rsidRDefault="00DC780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DC7805" w:rsidRDefault="00DC7805" w:rsidP="00DC7805">
      <w:pPr>
        <w:pStyle w:val="12"/>
        <w:ind w:leftChars="0" w:left="0"/>
        <w:rPr>
          <w:rFonts w:asciiTheme="minorHAnsi" w:eastAsiaTheme="minorHAnsi" w:hAnsiTheme="minorHAnsi"/>
        </w:rPr>
      </w:pPr>
    </w:p>
    <w:p w:rsidR="00DC7805" w:rsidRDefault="00DC7805" w:rsidP="00DC7805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3B1477" w:rsidRDefault="00DC7805" w:rsidP="00DC7805">
      <w:pPr>
        <w:pStyle w:val="22"/>
        <w:ind w:left="0"/>
      </w:pPr>
      <w:r>
        <w:tab/>
      </w:r>
      <w:r>
        <w:rPr>
          <w:rFonts w:hint="eastAsia"/>
        </w:rPr>
        <w:t>Front, Left, Right, Back의 겹치는 영역.</w:t>
      </w:r>
      <w:r>
        <w:t xml:space="preserve"> </w:t>
      </w:r>
      <w:r>
        <w:rPr>
          <w:rFonts w:hint="eastAsia"/>
        </w:rPr>
        <w:t>Brightness control</w:t>
      </w:r>
      <w:r w:rsidR="003B1477">
        <w:rPr>
          <w:rFonts w:hint="eastAsia"/>
        </w:rPr>
        <w:t>위한</w:t>
      </w:r>
      <w:r>
        <w:rPr>
          <w:rFonts w:hint="eastAsia"/>
        </w:rPr>
        <w:t xml:space="preserve"> 계수</w:t>
      </w:r>
      <w:r w:rsidR="003B1477">
        <w:rPr>
          <w:rFonts w:hint="eastAsia"/>
        </w:rPr>
        <w:t xml:space="preserve"> 및 RGB 색 통계 값을 </w:t>
      </w:r>
      <w:r>
        <w:rPr>
          <w:rFonts w:hint="eastAsia"/>
        </w:rPr>
        <w:t>위해</w:t>
      </w:r>
    </w:p>
    <w:p w:rsidR="00DC7805" w:rsidRDefault="00DC7805" w:rsidP="00DC7805">
      <w:pPr>
        <w:pStyle w:val="22"/>
        <w:ind w:left="0"/>
      </w:pPr>
      <w:r>
        <w:rPr>
          <w:rFonts w:hint="eastAsia"/>
        </w:rPr>
        <w:t xml:space="preserve"> </w:t>
      </w:r>
      <w:r w:rsidR="003B1477">
        <w:t xml:space="preserve">      </w:t>
      </w:r>
      <w:r>
        <w:rPr>
          <w:rFonts w:hint="eastAsia"/>
        </w:rPr>
        <w:t>사용된다.</w:t>
      </w:r>
    </w:p>
    <w:p w:rsidR="00DC7805" w:rsidRDefault="00DC7805" w:rsidP="00DC7805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DC7805" w:rsidRDefault="00DC7805" w:rsidP="00DC7805">
      <w:pPr>
        <w:pStyle w:val="31"/>
      </w:pPr>
      <w:r>
        <w:t>[Member]</w:t>
      </w:r>
      <w:r>
        <w:rPr>
          <w:rFonts w:hint="eastAsia"/>
        </w:rPr>
        <w:t xml:space="preserve"> 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4581"/>
        <w:gridCol w:w="5349"/>
      </w:tblGrid>
      <w:tr w:rsidR="00D66609" w:rsidTr="00E06AB1">
        <w:tc>
          <w:tcPr>
            <w:tcW w:w="4581" w:type="dxa"/>
            <w:shd w:val="clear" w:color="auto" w:fill="D9D9D9" w:themeFill="background1" w:themeFillShade="D9"/>
          </w:tcPr>
          <w:p w:rsidR="00D66609" w:rsidRDefault="00D66609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5349" w:type="dxa"/>
            <w:shd w:val="clear" w:color="auto" w:fill="D9D9D9" w:themeFill="background1" w:themeFillShade="D9"/>
          </w:tcPr>
          <w:p w:rsidR="00D66609" w:rsidRDefault="00D66609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D66609" w:rsidTr="00E06AB1">
        <w:tc>
          <w:tcPr>
            <w:tcW w:w="4581" w:type="dxa"/>
          </w:tcPr>
          <w:p w:rsidR="00D66609" w:rsidRDefault="00D66609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lastRenderedPageBreak/>
              <w:t>eSVM_SUBPART_FL</w:t>
            </w:r>
          </w:p>
        </w:tc>
        <w:tc>
          <w:tcPr>
            <w:tcW w:w="5349" w:type="dxa"/>
          </w:tcPr>
          <w:p w:rsidR="00D66609" w:rsidRDefault="00D66609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Front and Left</w:t>
            </w:r>
          </w:p>
        </w:tc>
      </w:tr>
      <w:tr w:rsidR="00D66609" w:rsidTr="00E06AB1">
        <w:tc>
          <w:tcPr>
            <w:tcW w:w="4581" w:type="dxa"/>
          </w:tcPr>
          <w:p w:rsidR="00D66609" w:rsidRDefault="00D66609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eSVM_SUBPART_FR</w:t>
            </w:r>
          </w:p>
        </w:tc>
        <w:tc>
          <w:tcPr>
            <w:tcW w:w="5349" w:type="dxa"/>
          </w:tcPr>
          <w:p w:rsidR="00D66609" w:rsidRDefault="00D66609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Front and Right</w:t>
            </w:r>
          </w:p>
        </w:tc>
      </w:tr>
      <w:tr w:rsidR="00D66609" w:rsidTr="00E06AB1">
        <w:tc>
          <w:tcPr>
            <w:tcW w:w="4581" w:type="dxa"/>
          </w:tcPr>
          <w:p w:rsidR="00D66609" w:rsidRDefault="00D66609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eSVM_SUBPART_BR</w:t>
            </w:r>
          </w:p>
        </w:tc>
        <w:tc>
          <w:tcPr>
            <w:tcW w:w="5349" w:type="dxa"/>
          </w:tcPr>
          <w:p w:rsidR="00D66609" w:rsidRDefault="00D66609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Back and Right</w:t>
            </w:r>
          </w:p>
        </w:tc>
      </w:tr>
      <w:tr w:rsidR="00D66609" w:rsidTr="00E06AB1">
        <w:tc>
          <w:tcPr>
            <w:tcW w:w="4581" w:type="dxa"/>
          </w:tcPr>
          <w:p w:rsidR="00D66609" w:rsidRDefault="00D66609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eSVM_SUBPART_BL</w:t>
            </w:r>
          </w:p>
        </w:tc>
        <w:tc>
          <w:tcPr>
            <w:tcW w:w="5349" w:type="dxa"/>
          </w:tcPr>
          <w:p w:rsidR="00D66609" w:rsidRDefault="00D66609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Back and Left</w:t>
            </w:r>
          </w:p>
        </w:tc>
      </w:tr>
    </w:tbl>
    <w:p w:rsidR="00DC7805" w:rsidRDefault="00DC7805" w:rsidP="00DC7805">
      <w:pPr>
        <w:pStyle w:val="31"/>
      </w:pPr>
    </w:p>
    <w:p w:rsidR="00DC7805" w:rsidRPr="009F79D9" w:rsidRDefault="00DC7805" w:rsidP="00DC7805">
      <w:pPr>
        <w:pStyle w:val="3"/>
      </w:pPr>
      <w:bookmarkStart w:id="128" w:name="_Toc477870980"/>
      <w:r w:rsidRPr="00DC7805">
        <w:t>SVM_FB_PART_E</w:t>
      </w:r>
      <w:bookmarkEnd w:id="128"/>
    </w:p>
    <w:p w:rsidR="00DC7805" w:rsidRDefault="00DC7805" w:rsidP="00DC7805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DC7805" w:rsidTr="00DC7805">
        <w:tc>
          <w:tcPr>
            <w:tcW w:w="9912" w:type="dxa"/>
          </w:tcPr>
          <w:p w:rsidR="00DC7805" w:rsidRPr="00DC7805" w:rsidRDefault="00DC780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enum tagSVM_FB_PART_E</w:t>
            </w:r>
          </w:p>
          <w:p w:rsidR="00DC7805" w:rsidRPr="00DC7805" w:rsidRDefault="00DC780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{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eSVM_FB_PART_F = 0,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eSVM_FB_PART_B,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eSVM_FB_PART_MAX,</w:t>
            </w:r>
          </w:p>
          <w:p w:rsidR="00DC7805" w:rsidRDefault="00DC780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DC7805" w:rsidRDefault="00DC7805" w:rsidP="00DC7805">
      <w:pPr>
        <w:pStyle w:val="12"/>
        <w:ind w:leftChars="0" w:left="0"/>
        <w:rPr>
          <w:rFonts w:asciiTheme="minorHAnsi" w:eastAsiaTheme="minorHAnsi" w:hAnsiTheme="minorHAnsi"/>
        </w:rPr>
      </w:pPr>
    </w:p>
    <w:p w:rsidR="00DC7805" w:rsidRDefault="00DC7805" w:rsidP="00DC7805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C7805" w:rsidRDefault="00DC7805" w:rsidP="00DC7805">
      <w:pPr>
        <w:pStyle w:val="22"/>
        <w:ind w:left="0"/>
      </w:pPr>
      <w:r>
        <w:tab/>
      </w:r>
      <w:r w:rsidR="00D66609">
        <w:t>Front/Back</w:t>
      </w:r>
      <w:r w:rsidR="00D66609">
        <w:rPr>
          <w:rFonts w:hint="eastAsia"/>
        </w:rPr>
        <w:t xml:space="preserve">에서 </w:t>
      </w:r>
      <w:r>
        <w:rPr>
          <w:rFonts w:hint="eastAsia"/>
        </w:rPr>
        <w:t>Front, Back</w:t>
      </w:r>
      <w:r w:rsidR="00C10EBE">
        <w:t xml:space="preserve"> </w:t>
      </w:r>
      <w:r w:rsidR="00C10EBE">
        <w:rPr>
          <w:rFonts w:hint="eastAsia"/>
        </w:rPr>
        <w:t xml:space="preserve">구분 </w:t>
      </w:r>
      <w:r>
        <w:rPr>
          <w:rFonts w:hint="eastAsia"/>
        </w:rPr>
        <w:t>영역.</w:t>
      </w:r>
      <w:r>
        <w:t xml:space="preserve"> </w:t>
      </w:r>
      <w:r>
        <w:rPr>
          <w:rFonts w:hint="eastAsia"/>
        </w:rPr>
        <w:t>Brightness control의 계수를 설정하기 위해 사용된다.</w:t>
      </w:r>
    </w:p>
    <w:p w:rsidR="00DC7805" w:rsidRDefault="00DC7805" w:rsidP="00DC7805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DC7805" w:rsidRDefault="00DC7805" w:rsidP="00DC7805">
      <w:pPr>
        <w:pStyle w:val="31"/>
      </w:pPr>
      <w:r>
        <w:t>[Member]</w:t>
      </w:r>
      <w:r>
        <w:rPr>
          <w:rFonts w:hint="eastAsia"/>
        </w:rPr>
        <w:t xml:space="preserve"> 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4581"/>
        <w:gridCol w:w="5349"/>
      </w:tblGrid>
      <w:tr w:rsidR="00D66609" w:rsidTr="00E06AB1">
        <w:tc>
          <w:tcPr>
            <w:tcW w:w="4581" w:type="dxa"/>
            <w:shd w:val="clear" w:color="auto" w:fill="D9D9D9" w:themeFill="background1" w:themeFillShade="D9"/>
          </w:tcPr>
          <w:p w:rsidR="00D66609" w:rsidRDefault="00D66609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5349" w:type="dxa"/>
            <w:shd w:val="clear" w:color="auto" w:fill="D9D9D9" w:themeFill="background1" w:themeFillShade="D9"/>
          </w:tcPr>
          <w:p w:rsidR="00D66609" w:rsidRDefault="00D66609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D66609" w:rsidTr="00E06AB1">
        <w:tc>
          <w:tcPr>
            <w:tcW w:w="4581" w:type="dxa"/>
          </w:tcPr>
          <w:p w:rsidR="00D66609" w:rsidRDefault="00D66609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eSVM_FB_PART_F</w:t>
            </w:r>
          </w:p>
        </w:tc>
        <w:tc>
          <w:tcPr>
            <w:tcW w:w="5349" w:type="dxa"/>
          </w:tcPr>
          <w:p w:rsidR="00D66609" w:rsidRDefault="00D66609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Front</w:t>
            </w:r>
          </w:p>
        </w:tc>
      </w:tr>
      <w:tr w:rsidR="00D66609" w:rsidTr="00E06AB1">
        <w:tc>
          <w:tcPr>
            <w:tcW w:w="4581" w:type="dxa"/>
          </w:tcPr>
          <w:p w:rsidR="00D66609" w:rsidRDefault="00D66609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eSVM_FB_PART_B</w:t>
            </w:r>
          </w:p>
        </w:tc>
        <w:tc>
          <w:tcPr>
            <w:tcW w:w="5349" w:type="dxa"/>
          </w:tcPr>
          <w:p w:rsidR="00D66609" w:rsidRDefault="00D66609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Back</w:t>
            </w:r>
          </w:p>
        </w:tc>
      </w:tr>
    </w:tbl>
    <w:p w:rsidR="00DC7805" w:rsidRDefault="00DC7805" w:rsidP="00DC7805">
      <w:pPr>
        <w:pStyle w:val="31"/>
      </w:pPr>
    </w:p>
    <w:p w:rsidR="00C10EBE" w:rsidRPr="009F79D9" w:rsidRDefault="00C10EBE" w:rsidP="00C10EBE">
      <w:pPr>
        <w:pStyle w:val="3"/>
      </w:pPr>
      <w:bookmarkStart w:id="129" w:name="_Toc477870981"/>
      <w:r w:rsidRPr="00C10EBE">
        <w:t>SVM_LR_PART_E</w:t>
      </w:r>
      <w:bookmarkEnd w:id="129"/>
    </w:p>
    <w:p w:rsidR="00C10EBE" w:rsidRDefault="00C10EBE" w:rsidP="00C10EB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C10EBE" w:rsidTr="002C6E7E">
        <w:tc>
          <w:tcPr>
            <w:tcW w:w="9912" w:type="dxa"/>
          </w:tcPr>
          <w:p w:rsidR="00C10EBE" w:rsidRPr="00DC7805" w:rsidRDefault="00C10EB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enum tagSVM_</w:t>
            </w:r>
            <w:r w:rsidR="00D66609">
              <w:rPr>
                <w:rFonts w:asciiTheme="minorHAnsi" w:eastAsiaTheme="minorHAnsi" w:hAnsiTheme="minorHAnsi"/>
              </w:rPr>
              <w:t>LR</w:t>
            </w:r>
            <w:r w:rsidRPr="00DC7805">
              <w:rPr>
                <w:rFonts w:asciiTheme="minorHAnsi" w:eastAsiaTheme="minorHAnsi" w:hAnsiTheme="minorHAnsi"/>
              </w:rPr>
              <w:t>_PART_E</w:t>
            </w:r>
          </w:p>
          <w:p w:rsidR="00C10EBE" w:rsidRPr="00DC7805" w:rsidRDefault="00C10EB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{</w:t>
            </w:r>
          </w:p>
          <w:p w:rsidR="00C10EBE" w:rsidRPr="00DC7805" w:rsidRDefault="00C10EBE" w:rsidP="002C6E7E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</w:t>
            </w:r>
            <w:r>
              <w:rPr>
                <w:rFonts w:asciiTheme="minorHAnsi" w:eastAsiaTheme="minorHAnsi" w:hAnsiTheme="minorHAnsi" w:hint="eastAsia"/>
              </w:rPr>
              <w:t>LR</w:t>
            </w:r>
            <w:r w:rsidRPr="00DC7805">
              <w:rPr>
                <w:rFonts w:asciiTheme="minorHAnsi" w:eastAsiaTheme="minorHAnsi" w:hAnsiTheme="minorHAnsi"/>
              </w:rPr>
              <w:t>_PART_</w:t>
            </w:r>
            <w:r w:rsidR="00D66609">
              <w:rPr>
                <w:rFonts w:asciiTheme="minorHAnsi" w:eastAsiaTheme="minorHAnsi" w:hAnsiTheme="minorHAnsi"/>
              </w:rPr>
              <w:t>L</w:t>
            </w:r>
            <w:r w:rsidRPr="00DC7805">
              <w:rPr>
                <w:rFonts w:asciiTheme="minorHAnsi" w:eastAsiaTheme="minorHAnsi" w:hAnsiTheme="minorHAnsi"/>
              </w:rPr>
              <w:t xml:space="preserve"> = 0,</w:t>
            </w:r>
          </w:p>
          <w:p w:rsidR="00C10EBE" w:rsidRPr="00DC7805" w:rsidRDefault="00C10EBE" w:rsidP="002C6E7E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eSVM_</w:t>
            </w:r>
            <w:r>
              <w:rPr>
                <w:rFonts w:asciiTheme="minorHAnsi" w:eastAsiaTheme="minorHAnsi" w:hAnsiTheme="minorHAnsi" w:hint="eastAsia"/>
              </w:rPr>
              <w:t>LR</w:t>
            </w:r>
            <w:r w:rsidRPr="00DC7805">
              <w:rPr>
                <w:rFonts w:asciiTheme="minorHAnsi" w:eastAsiaTheme="minorHAnsi" w:hAnsiTheme="minorHAnsi"/>
              </w:rPr>
              <w:t>_PART_</w:t>
            </w:r>
            <w:r w:rsidR="00D66609">
              <w:rPr>
                <w:rFonts w:asciiTheme="minorHAnsi" w:eastAsiaTheme="minorHAnsi" w:hAnsiTheme="minorHAnsi"/>
              </w:rPr>
              <w:t>R</w:t>
            </w:r>
            <w:r w:rsidRPr="00DC7805">
              <w:rPr>
                <w:rFonts w:asciiTheme="minorHAnsi" w:eastAsiaTheme="minorHAnsi" w:hAnsiTheme="minorHAnsi"/>
              </w:rPr>
              <w:t>,</w:t>
            </w:r>
          </w:p>
          <w:p w:rsidR="00C10EBE" w:rsidRPr="00DC7805" w:rsidRDefault="00C10EBE" w:rsidP="002C6E7E">
            <w:pPr>
              <w:pStyle w:val="12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eSVM_LR</w:t>
            </w:r>
            <w:r w:rsidRPr="00DC7805">
              <w:rPr>
                <w:rFonts w:asciiTheme="minorHAnsi" w:eastAsiaTheme="minorHAnsi" w:hAnsiTheme="minorHAnsi"/>
              </w:rPr>
              <w:t>_PART_MAX,</w:t>
            </w:r>
          </w:p>
          <w:p w:rsidR="00C10EBE" w:rsidRDefault="00C10EB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C10EBE" w:rsidRDefault="00C10EBE" w:rsidP="00C10EBE">
      <w:pPr>
        <w:pStyle w:val="12"/>
        <w:ind w:leftChars="0" w:left="0"/>
        <w:rPr>
          <w:rFonts w:asciiTheme="minorHAnsi" w:eastAsiaTheme="minorHAnsi" w:hAnsiTheme="minorHAnsi"/>
        </w:rPr>
      </w:pPr>
    </w:p>
    <w:p w:rsidR="00C10EBE" w:rsidRDefault="00C10EBE" w:rsidP="00C10EB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C10EBE" w:rsidRDefault="00C10EBE" w:rsidP="00C10EBE">
      <w:pPr>
        <w:pStyle w:val="22"/>
        <w:ind w:left="0"/>
      </w:pPr>
      <w:r>
        <w:tab/>
      </w:r>
      <w:r w:rsidR="00F70A43">
        <w:t>Left/Right</w:t>
      </w:r>
      <w:r w:rsidR="00F70A43">
        <w:rPr>
          <w:rFonts w:hint="eastAsia"/>
        </w:rPr>
        <w:t xml:space="preserve">에서 </w:t>
      </w:r>
      <w:r>
        <w:t>Left</w:t>
      </w:r>
      <w:r>
        <w:rPr>
          <w:rFonts w:hint="eastAsia"/>
        </w:rPr>
        <w:t>,</w:t>
      </w:r>
      <w:r>
        <w:t xml:space="preserve"> Right </w:t>
      </w:r>
      <w:r>
        <w:rPr>
          <w:rFonts w:hint="eastAsia"/>
        </w:rPr>
        <w:t>구분 영역.</w:t>
      </w:r>
      <w:r>
        <w:t xml:space="preserve"> </w:t>
      </w:r>
      <w:r>
        <w:rPr>
          <w:rFonts w:hint="eastAsia"/>
        </w:rPr>
        <w:t>Brightness control의 계수를 설정하기 위해 사용된다.</w:t>
      </w:r>
    </w:p>
    <w:p w:rsidR="00C10EBE" w:rsidRDefault="00C10EBE" w:rsidP="00C10EB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C10EBE" w:rsidRDefault="00C10EBE" w:rsidP="00C10EBE">
      <w:pPr>
        <w:pStyle w:val="31"/>
      </w:pPr>
      <w:r>
        <w:lastRenderedPageBreak/>
        <w:t>[Member]</w:t>
      </w:r>
      <w:r>
        <w:rPr>
          <w:rFonts w:hint="eastAsia"/>
        </w:rPr>
        <w:t xml:space="preserve"> 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4581"/>
        <w:gridCol w:w="5349"/>
      </w:tblGrid>
      <w:tr w:rsidR="00F70A43" w:rsidTr="00E06AB1">
        <w:tc>
          <w:tcPr>
            <w:tcW w:w="4581" w:type="dxa"/>
            <w:shd w:val="clear" w:color="auto" w:fill="D9D9D9" w:themeFill="background1" w:themeFillShade="D9"/>
          </w:tcPr>
          <w:p w:rsidR="00F70A43" w:rsidRDefault="00F70A43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5349" w:type="dxa"/>
            <w:shd w:val="clear" w:color="auto" w:fill="D9D9D9" w:themeFill="background1" w:themeFillShade="D9"/>
          </w:tcPr>
          <w:p w:rsidR="00F70A43" w:rsidRDefault="00F70A43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F70A43" w:rsidTr="00E06AB1">
        <w:tc>
          <w:tcPr>
            <w:tcW w:w="4581" w:type="dxa"/>
          </w:tcPr>
          <w:p w:rsidR="00F70A43" w:rsidRDefault="00F70A43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eSVM_LR_PART_</w:t>
            </w:r>
            <w:r>
              <w:rPr>
                <w:rFonts w:asciiTheme="minorHAnsi" w:eastAsiaTheme="minorHAnsi" w:hAnsiTheme="minorHAnsi" w:hint="eastAsia"/>
              </w:rPr>
              <w:t>L</w:t>
            </w:r>
          </w:p>
        </w:tc>
        <w:tc>
          <w:tcPr>
            <w:tcW w:w="5349" w:type="dxa"/>
          </w:tcPr>
          <w:p w:rsidR="00F70A43" w:rsidRDefault="00F70A43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Left</w:t>
            </w:r>
          </w:p>
        </w:tc>
      </w:tr>
      <w:tr w:rsidR="00F70A43" w:rsidTr="00E06AB1">
        <w:tc>
          <w:tcPr>
            <w:tcW w:w="4581" w:type="dxa"/>
          </w:tcPr>
          <w:p w:rsidR="00F70A43" w:rsidRDefault="00F70A43" w:rsidP="00F70A43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eSVM_LR_PART_R</w:t>
            </w:r>
          </w:p>
        </w:tc>
        <w:tc>
          <w:tcPr>
            <w:tcW w:w="5349" w:type="dxa"/>
          </w:tcPr>
          <w:p w:rsidR="00F70A43" w:rsidRDefault="00F70A43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Right</w:t>
            </w:r>
          </w:p>
        </w:tc>
      </w:tr>
    </w:tbl>
    <w:p w:rsidR="00C10EBE" w:rsidRDefault="00C10EBE" w:rsidP="00DC7805">
      <w:pPr>
        <w:pStyle w:val="31"/>
      </w:pPr>
    </w:p>
    <w:p w:rsidR="00B717F2" w:rsidRPr="009F79D9" w:rsidRDefault="00B717F2" w:rsidP="00B717F2">
      <w:pPr>
        <w:pStyle w:val="3"/>
      </w:pPr>
      <w:bookmarkStart w:id="130" w:name="_Toc477870982"/>
      <w:r w:rsidRPr="00B717F2">
        <w:t>SVM_PAGEFLIPPING_NUMBER_E</w:t>
      </w:r>
      <w:bookmarkEnd w:id="130"/>
    </w:p>
    <w:p w:rsidR="00B717F2" w:rsidRDefault="00B717F2" w:rsidP="00B717F2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B717F2" w:rsidTr="002C6E7E">
        <w:tc>
          <w:tcPr>
            <w:tcW w:w="9912" w:type="dxa"/>
          </w:tcPr>
          <w:p w:rsidR="00B717F2" w:rsidRPr="00B717F2" w:rsidRDefault="00B717F2" w:rsidP="00B717F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B717F2">
              <w:rPr>
                <w:rFonts w:asciiTheme="minorHAnsi" w:eastAsiaTheme="minorHAnsi" w:hAnsiTheme="minorHAnsi"/>
              </w:rPr>
              <w:t>enum tagSVM_PAGEFLIPPING_NUMBER_E</w:t>
            </w:r>
          </w:p>
          <w:p w:rsidR="00B717F2" w:rsidRPr="00B717F2" w:rsidRDefault="00B717F2" w:rsidP="00B717F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B717F2">
              <w:rPr>
                <w:rFonts w:asciiTheme="minorHAnsi" w:eastAsiaTheme="minorHAnsi" w:hAnsiTheme="minorHAnsi"/>
              </w:rPr>
              <w:t>{</w:t>
            </w:r>
          </w:p>
          <w:p w:rsidR="00B717F2" w:rsidRPr="00B717F2" w:rsidRDefault="00B717F2" w:rsidP="00B717F2">
            <w:pPr>
              <w:pStyle w:val="12"/>
              <w:rPr>
                <w:rFonts w:asciiTheme="minorHAnsi" w:eastAsiaTheme="minorHAnsi" w:hAnsiTheme="minorHAnsi"/>
              </w:rPr>
            </w:pPr>
            <w:r w:rsidRPr="00B717F2">
              <w:rPr>
                <w:rFonts w:asciiTheme="minorHAnsi" w:eastAsiaTheme="minorHAnsi" w:hAnsiTheme="minorHAnsi"/>
              </w:rPr>
              <w:t>eSVM_PAGEFLIPPING_NUMBER_0 = 0,</w:t>
            </w:r>
          </w:p>
          <w:p w:rsidR="00B717F2" w:rsidRPr="00B717F2" w:rsidRDefault="00B717F2" w:rsidP="00B717F2">
            <w:pPr>
              <w:pStyle w:val="12"/>
              <w:rPr>
                <w:rFonts w:asciiTheme="minorHAnsi" w:eastAsiaTheme="minorHAnsi" w:hAnsiTheme="minorHAnsi"/>
              </w:rPr>
            </w:pPr>
            <w:r w:rsidRPr="00B717F2">
              <w:rPr>
                <w:rFonts w:asciiTheme="minorHAnsi" w:eastAsiaTheme="minorHAnsi" w:hAnsiTheme="minorHAnsi"/>
              </w:rPr>
              <w:t>eSVM_PAGEFLIPPING_NUMBER_1,</w:t>
            </w:r>
          </w:p>
          <w:p w:rsidR="00B717F2" w:rsidRPr="00B717F2" w:rsidRDefault="00B717F2" w:rsidP="00B717F2">
            <w:pPr>
              <w:pStyle w:val="12"/>
              <w:rPr>
                <w:rFonts w:asciiTheme="minorHAnsi" w:eastAsiaTheme="minorHAnsi" w:hAnsiTheme="minorHAnsi"/>
              </w:rPr>
            </w:pPr>
            <w:r w:rsidRPr="00B717F2">
              <w:rPr>
                <w:rFonts w:asciiTheme="minorHAnsi" w:eastAsiaTheme="minorHAnsi" w:hAnsiTheme="minorHAnsi"/>
              </w:rPr>
              <w:t>eSVM_PAGEFLIPPING_NUMBER_MAX,</w:t>
            </w:r>
          </w:p>
          <w:p w:rsidR="00B717F2" w:rsidRDefault="00B717F2" w:rsidP="00B717F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B717F2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B717F2" w:rsidRDefault="00B717F2" w:rsidP="00B717F2">
      <w:pPr>
        <w:pStyle w:val="12"/>
        <w:ind w:leftChars="0" w:left="0"/>
        <w:rPr>
          <w:rFonts w:asciiTheme="minorHAnsi" w:eastAsiaTheme="minorHAnsi" w:hAnsiTheme="minorHAnsi"/>
        </w:rPr>
      </w:pPr>
    </w:p>
    <w:p w:rsidR="00B717F2" w:rsidRDefault="00B717F2" w:rsidP="00B717F2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B717F2" w:rsidRDefault="00B717F2" w:rsidP="00B717F2">
      <w:pPr>
        <w:pStyle w:val="22"/>
        <w:ind w:left="0"/>
      </w:pPr>
      <w:r>
        <w:tab/>
      </w:r>
      <w:r>
        <w:rPr>
          <w:rFonts w:hint="eastAsia"/>
        </w:rPr>
        <w:t xml:space="preserve">LUT의 page flipping에 사용할 </w:t>
      </w:r>
      <w:r>
        <w:t xml:space="preserve">page </w:t>
      </w:r>
      <w:r>
        <w:rPr>
          <w:rFonts w:hint="eastAsia"/>
        </w:rPr>
        <w:t>번호.</w:t>
      </w:r>
    </w:p>
    <w:p w:rsidR="00B717F2" w:rsidRDefault="00B717F2" w:rsidP="00B717F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B717F2" w:rsidRDefault="00B717F2" w:rsidP="00B717F2">
      <w:pPr>
        <w:pStyle w:val="31"/>
      </w:pPr>
      <w:r>
        <w:t>[Member]</w:t>
      </w:r>
      <w:r>
        <w:rPr>
          <w:rFonts w:hint="eastAsia"/>
        </w:rPr>
        <w:t xml:space="preserve"> 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3242"/>
        <w:gridCol w:w="6688"/>
      </w:tblGrid>
      <w:tr w:rsidR="00B717F2" w:rsidTr="002C6E7E">
        <w:tc>
          <w:tcPr>
            <w:tcW w:w="2977" w:type="dxa"/>
            <w:shd w:val="clear" w:color="auto" w:fill="D9D9D9" w:themeFill="background1" w:themeFillShade="D9"/>
          </w:tcPr>
          <w:p w:rsidR="00B717F2" w:rsidRDefault="00B717F2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B717F2" w:rsidRDefault="00B717F2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B717F2" w:rsidTr="002C6E7E">
        <w:tc>
          <w:tcPr>
            <w:tcW w:w="2977" w:type="dxa"/>
          </w:tcPr>
          <w:p w:rsidR="00B717F2" w:rsidRDefault="00B717F2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B717F2">
              <w:rPr>
                <w:rFonts w:asciiTheme="minorHAnsi" w:eastAsiaTheme="minorHAnsi" w:hAnsiTheme="minorHAnsi"/>
              </w:rPr>
              <w:t>eSVM_PAGEFLIPPING_NUMBER_0</w:t>
            </w:r>
          </w:p>
        </w:tc>
        <w:tc>
          <w:tcPr>
            <w:tcW w:w="6949" w:type="dxa"/>
          </w:tcPr>
          <w:p w:rsidR="00B717F2" w:rsidRDefault="00B717F2" w:rsidP="0081799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</w:t>
            </w:r>
            <w:r>
              <w:rPr>
                <w:rFonts w:asciiTheme="minorHAnsi" w:eastAsiaTheme="minorHAnsi" w:hAnsiTheme="minorHAnsi" w:hint="eastAsia"/>
              </w:rPr>
              <w:t xml:space="preserve">age </w:t>
            </w:r>
            <w:r>
              <w:rPr>
                <w:rFonts w:asciiTheme="minorHAnsi" w:eastAsiaTheme="minorHAnsi" w:hAnsiTheme="minorHAnsi"/>
              </w:rPr>
              <w:t xml:space="preserve">flipping의 </w:t>
            </w:r>
            <w:r w:rsidR="0081799D">
              <w:rPr>
                <w:rFonts w:asciiTheme="minorHAnsi" w:eastAsiaTheme="minorHAnsi" w:hAnsiTheme="minorHAnsi" w:hint="eastAsia"/>
              </w:rPr>
              <w:t xml:space="preserve">첫 번째 </w:t>
            </w:r>
            <w:r>
              <w:rPr>
                <w:rFonts w:asciiTheme="minorHAnsi" w:eastAsiaTheme="minorHAnsi" w:hAnsiTheme="minorHAnsi" w:hint="eastAsia"/>
              </w:rPr>
              <w:t>번호</w:t>
            </w:r>
          </w:p>
        </w:tc>
      </w:tr>
      <w:tr w:rsidR="00B717F2" w:rsidTr="002C6E7E">
        <w:tc>
          <w:tcPr>
            <w:tcW w:w="2977" w:type="dxa"/>
          </w:tcPr>
          <w:p w:rsidR="00B717F2" w:rsidRDefault="00B717F2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eSVM_PAGEFLIPPING_NUMBER_1</w:t>
            </w:r>
          </w:p>
        </w:tc>
        <w:tc>
          <w:tcPr>
            <w:tcW w:w="6949" w:type="dxa"/>
          </w:tcPr>
          <w:p w:rsidR="00B717F2" w:rsidRDefault="00B717F2" w:rsidP="0081799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</w:t>
            </w:r>
            <w:r>
              <w:rPr>
                <w:rFonts w:asciiTheme="minorHAnsi" w:eastAsiaTheme="minorHAnsi" w:hAnsiTheme="minorHAnsi" w:hint="eastAsia"/>
              </w:rPr>
              <w:t xml:space="preserve">age </w:t>
            </w:r>
            <w:r>
              <w:rPr>
                <w:rFonts w:asciiTheme="minorHAnsi" w:eastAsiaTheme="minorHAnsi" w:hAnsiTheme="minorHAnsi"/>
              </w:rPr>
              <w:t xml:space="preserve">flipping의 </w:t>
            </w:r>
            <w:r w:rsidR="0081799D">
              <w:rPr>
                <w:rFonts w:asciiTheme="minorHAnsi" w:eastAsiaTheme="minorHAnsi" w:hAnsiTheme="minorHAnsi" w:hint="eastAsia"/>
              </w:rPr>
              <w:t xml:space="preserve">두 번째 </w:t>
            </w:r>
            <w:r>
              <w:rPr>
                <w:rFonts w:asciiTheme="minorHAnsi" w:eastAsiaTheme="minorHAnsi" w:hAnsiTheme="minorHAnsi" w:hint="eastAsia"/>
              </w:rPr>
              <w:t>번호</w:t>
            </w:r>
          </w:p>
        </w:tc>
      </w:tr>
    </w:tbl>
    <w:p w:rsidR="00B717F2" w:rsidRDefault="00B717F2" w:rsidP="00DC7805">
      <w:pPr>
        <w:pStyle w:val="31"/>
      </w:pPr>
    </w:p>
    <w:p w:rsidR="00D664F6" w:rsidRPr="009F79D9" w:rsidRDefault="00D664F6" w:rsidP="00D664F6">
      <w:pPr>
        <w:pStyle w:val="3"/>
      </w:pPr>
      <w:bookmarkStart w:id="131" w:name="_Toc477870983"/>
      <w:r w:rsidRPr="00D664F6">
        <w:t>SVM_SECTION_NUMBER_E</w:t>
      </w:r>
      <w:bookmarkEnd w:id="131"/>
    </w:p>
    <w:p w:rsidR="00D664F6" w:rsidRDefault="00D664F6" w:rsidP="00D664F6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D664F6" w:rsidTr="00E06AB1">
        <w:tc>
          <w:tcPr>
            <w:tcW w:w="9912" w:type="dxa"/>
          </w:tcPr>
          <w:p w:rsidR="00D664F6" w:rsidRPr="00D664F6" w:rsidRDefault="00D664F6" w:rsidP="00D664F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664F6">
              <w:rPr>
                <w:rFonts w:asciiTheme="minorHAnsi" w:eastAsiaTheme="minorHAnsi" w:hAnsiTheme="minorHAnsi"/>
              </w:rPr>
              <w:t>enum tagSVM_SECTION_NUMBER_E</w:t>
            </w:r>
          </w:p>
          <w:p w:rsidR="00D664F6" w:rsidRPr="00D664F6" w:rsidRDefault="00D664F6" w:rsidP="00D664F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664F6">
              <w:rPr>
                <w:rFonts w:asciiTheme="minorHAnsi" w:eastAsiaTheme="minorHAnsi" w:hAnsiTheme="minorHAnsi"/>
              </w:rPr>
              <w:t>{</w:t>
            </w:r>
          </w:p>
          <w:p w:rsidR="00D664F6" w:rsidRPr="00D664F6" w:rsidRDefault="00D664F6" w:rsidP="00D664F6">
            <w:pPr>
              <w:pStyle w:val="12"/>
              <w:rPr>
                <w:rFonts w:asciiTheme="minorHAnsi" w:eastAsiaTheme="minorHAnsi" w:hAnsiTheme="minorHAnsi"/>
              </w:rPr>
            </w:pPr>
            <w:r w:rsidRPr="00D664F6">
              <w:rPr>
                <w:rFonts w:asciiTheme="minorHAnsi" w:eastAsiaTheme="minorHAnsi" w:hAnsiTheme="minorHAnsi"/>
              </w:rPr>
              <w:t>eSVM_SECTION_NUMBER_0</w:t>
            </w:r>
            <w:r w:rsidRPr="00D664F6">
              <w:rPr>
                <w:rFonts w:asciiTheme="minorHAnsi" w:eastAsiaTheme="minorHAnsi" w:hAnsiTheme="minorHAnsi"/>
              </w:rPr>
              <w:tab/>
              <w:t>= 0,</w:t>
            </w:r>
          </w:p>
          <w:p w:rsidR="00D664F6" w:rsidRPr="00D664F6" w:rsidRDefault="00D664F6" w:rsidP="00D664F6">
            <w:pPr>
              <w:pStyle w:val="12"/>
              <w:rPr>
                <w:rFonts w:asciiTheme="minorHAnsi" w:eastAsiaTheme="minorHAnsi" w:hAnsiTheme="minorHAnsi"/>
              </w:rPr>
            </w:pPr>
            <w:r w:rsidRPr="00D664F6">
              <w:rPr>
                <w:rFonts w:asciiTheme="minorHAnsi" w:eastAsiaTheme="minorHAnsi" w:hAnsiTheme="minorHAnsi"/>
              </w:rPr>
              <w:t>eSVM_SECTION_NUMBER_1,</w:t>
            </w:r>
          </w:p>
          <w:p w:rsidR="00D664F6" w:rsidRPr="00D664F6" w:rsidRDefault="00D664F6" w:rsidP="00D664F6">
            <w:pPr>
              <w:pStyle w:val="12"/>
              <w:rPr>
                <w:rFonts w:asciiTheme="minorHAnsi" w:eastAsiaTheme="minorHAnsi" w:hAnsiTheme="minorHAnsi"/>
              </w:rPr>
            </w:pPr>
            <w:r w:rsidRPr="00D664F6">
              <w:rPr>
                <w:rFonts w:asciiTheme="minorHAnsi" w:eastAsiaTheme="minorHAnsi" w:hAnsiTheme="minorHAnsi"/>
              </w:rPr>
              <w:t>eSVM_SECTION_NUMBER_MAX,</w:t>
            </w:r>
          </w:p>
          <w:p w:rsidR="00D664F6" w:rsidRDefault="00D664F6" w:rsidP="00D664F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664F6">
              <w:rPr>
                <w:rFonts w:asciiTheme="minorHAnsi" w:eastAsiaTheme="minorHAnsi" w:hAnsiTheme="minorHAnsi"/>
              </w:rPr>
              <w:t>};</w:t>
            </w:r>
          </w:p>
        </w:tc>
      </w:tr>
    </w:tbl>
    <w:p w:rsidR="00D664F6" w:rsidRDefault="00D664F6" w:rsidP="00D664F6">
      <w:pPr>
        <w:pStyle w:val="12"/>
        <w:ind w:leftChars="0" w:left="0"/>
        <w:rPr>
          <w:rFonts w:asciiTheme="minorHAnsi" w:eastAsiaTheme="minorHAnsi" w:hAnsiTheme="minorHAnsi"/>
        </w:rPr>
      </w:pPr>
    </w:p>
    <w:p w:rsidR="00D664F6" w:rsidRDefault="00D664F6" w:rsidP="00D664F6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664F6" w:rsidRDefault="00D664F6" w:rsidP="00D664F6">
      <w:pPr>
        <w:pStyle w:val="22"/>
        <w:ind w:left="0"/>
      </w:pPr>
      <w:r>
        <w:tab/>
        <w:t>S</w:t>
      </w:r>
      <w:r>
        <w:rPr>
          <w:rFonts w:hint="eastAsia"/>
        </w:rPr>
        <w:t>ection 번호</w:t>
      </w:r>
    </w:p>
    <w:p w:rsidR="00D664F6" w:rsidRDefault="00D664F6" w:rsidP="00D664F6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D664F6" w:rsidRDefault="00D664F6" w:rsidP="00D664F6">
      <w:pPr>
        <w:pStyle w:val="31"/>
      </w:pPr>
      <w:r>
        <w:lastRenderedPageBreak/>
        <w:t>[Member]</w:t>
      </w:r>
      <w:r>
        <w:rPr>
          <w:rFonts w:hint="eastAsia"/>
        </w:rPr>
        <w:t xml:space="preserve"> 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D664F6" w:rsidTr="00E06AB1">
        <w:tc>
          <w:tcPr>
            <w:tcW w:w="2977" w:type="dxa"/>
            <w:shd w:val="clear" w:color="auto" w:fill="D9D9D9" w:themeFill="background1" w:themeFillShade="D9"/>
          </w:tcPr>
          <w:p w:rsidR="00D664F6" w:rsidRDefault="00D664F6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D664F6" w:rsidRDefault="00D664F6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D664F6" w:rsidTr="00E06AB1">
        <w:tc>
          <w:tcPr>
            <w:tcW w:w="2977" w:type="dxa"/>
          </w:tcPr>
          <w:p w:rsidR="00D664F6" w:rsidRDefault="00D664F6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664F6">
              <w:rPr>
                <w:rFonts w:asciiTheme="minorHAnsi" w:eastAsiaTheme="minorHAnsi" w:hAnsiTheme="minorHAnsi"/>
              </w:rPr>
              <w:t>eSVM_SECTION_NUMBER_0</w:t>
            </w:r>
          </w:p>
        </w:tc>
        <w:tc>
          <w:tcPr>
            <w:tcW w:w="6949" w:type="dxa"/>
          </w:tcPr>
          <w:p w:rsidR="00D664F6" w:rsidRDefault="00DD11FD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</w:t>
            </w:r>
            <w:r w:rsidR="00D664F6">
              <w:rPr>
                <w:rFonts w:asciiTheme="minorHAnsi" w:eastAsiaTheme="minorHAnsi" w:hAnsiTheme="minorHAnsi"/>
              </w:rPr>
              <w:t>ection</w:t>
            </w:r>
            <w:r>
              <w:rPr>
                <w:rFonts w:asciiTheme="minorHAnsi" w:eastAsiaTheme="minorHAnsi" w:hAnsiTheme="minorHAnsi" w:hint="eastAsia"/>
              </w:rPr>
              <w:t>의 첫 번째</w:t>
            </w:r>
            <w:r w:rsidR="00D664F6">
              <w:rPr>
                <w:rFonts w:asciiTheme="minorHAnsi" w:eastAsiaTheme="minorHAnsi" w:hAnsiTheme="minorHAnsi"/>
              </w:rPr>
              <w:t xml:space="preserve"> </w:t>
            </w:r>
            <w:r w:rsidR="00D664F6">
              <w:rPr>
                <w:rFonts w:asciiTheme="minorHAnsi" w:eastAsiaTheme="minorHAnsi" w:hAnsiTheme="minorHAnsi" w:hint="eastAsia"/>
              </w:rPr>
              <w:t>번호</w:t>
            </w:r>
          </w:p>
        </w:tc>
      </w:tr>
      <w:tr w:rsidR="00D664F6" w:rsidTr="00E06AB1">
        <w:tc>
          <w:tcPr>
            <w:tcW w:w="2977" w:type="dxa"/>
          </w:tcPr>
          <w:p w:rsidR="00D664F6" w:rsidRDefault="00D664F6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664F6">
              <w:rPr>
                <w:rFonts w:asciiTheme="minorHAnsi" w:eastAsiaTheme="minorHAnsi" w:hAnsiTheme="minorHAnsi"/>
              </w:rPr>
              <w:t>eSVM_SECTION_NUMBER_0</w:t>
            </w:r>
          </w:p>
        </w:tc>
        <w:tc>
          <w:tcPr>
            <w:tcW w:w="6949" w:type="dxa"/>
          </w:tcPr>
          <w:p w:rsidR="00D664F6" w:rsidRDefault="00DD11FD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</w:t>
            </w:r>
            <w:r w:rsidR="00D664F6">
              <w:rPr>
                <w:rFonts w:asciiTheme="minorHAnsi" w:eastAsiaTheme="minorHAnsi" w:hAnsiTheme="minorHAnsi"/>
              </w:rPr>
              <w:t>ection</w:t>
            </w:r>
            <w:r>
              <w:rPr>
                <w:rFonts w:asciiTheme="minorHAnsi" w:eastAsiaTheme="minorHAnsi" w:hAnsiTheme="minorHAnsi" w:hint="eastAsia"/>
              </w:rPr>
              <w:t>의 두 번째</w:t>
            </w:r>
            <w:r w:rsidR="00D664F6">
              <w:rPr>
                <w:rFonts w:asciiTheme="minorHAnsi" w:eastAsiaTheme="minorHAnsi" w:hAnsiTheme="minorHAnsi"/>
              </w:rPr>
              <w:t xml:space="preserve"> </w:t>
            </w:r>
            <w:r w:rsidR="00D664F6">
              <w:rPr>
                <w:rFonts w:asciiTheme="minorHAnsi" w:eastAsiaTheme="minorHAnsi" w:hAnsiTheme="minorHAnsi" w:hint="eastAsia"/>
              </w:rPr>
              <w:t>번호</w:t>
            </w:r>
          </w:p>
        </w:tc>
      </w:tr>
    </w:tbl>
    <w:p w:rsidR="00D664F6" w:rsidRDefault="00D664F6" w:rsidP="00D664F6">
      <w:pPr>
        <w:pStyle w:val="31"/>
      </w:pPr>
    </w:p>
    <w:p w:rsidR="00D664F6" w:rsidRDefault="00D664F6" w:rsidP="00DC7805">
      <w:pPr>
        <w:pStyle w:val="31"/>
      </w:pPr>
    </w:p>
    <w:p w:rsidR="00243167" w:rsidRPr="009F79D9" w:rsidRDefault="00243167" w:rsidP="00243167">
      <w:pPr>
        <w:pStyle w:val="3"/>
      </w:pPr>
      <w:bookmarkStart w:id="132" w:name="_Toc477870984"/>
      <w:r w:rsidRPr="00243167">
        <w:t>SVM_ROI_AREA_T</w:t>
      </w:r>
      <w:bookmarkEnd w:id="132"/>
    </w:p>
    <w:p w:rsidR="00243167" w:rsidRDefault="00243167" w:rsidP="00243167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243167" w:rsidTr="00243167">
        <w:tc>
          <w:tcPr>
            <w:tcW w:w="9912" w:type="dxa"/>
          </w:tcPr>
          <w:p w:rsidR="00243167" w:rsidRP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typedef struct tagSVM_ROI_AREA_T</w:t>
            </w:r>
          </w:p>
          <w:p w:rsidR="00243167" w:rsidRP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{</w:t>
            </w:r>
          </w:p>
          <w:p w:rsidR="00243167" w:rsidRPr="00243167" w:rsidRDefault="00243167" w:rsidP="00243167">
            <w:pPr>
              <w:pStyle w:val="12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uint16 startYLine;</w:t>
            </w:r>
          </w:p>
          <w:p w:rsidR="00243167" w:rsidRPr="00243167" w:rsidRDefault="00243167" w:rsidP="00243167">
            <w:pPr>
              <w:pStyle w:val="12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uint16 endYLine;</w:t>
            </w:r>
          </w:p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} SVM_ROI_AREA_T, *pSVM_ROI_AREA_T;</w:t>
            </w:r>
          </w:p>
        </w:tc>
      </w:tr>
    </w:tbl>
    <w:p w:rsidR="00243167" w:rsidRDefault="00243167" w:rsidP="00243167">
      <w:pPr>
        <w:pStyle w:val="12"/>
        <w:ind w:leftChars="0" w:left="0"/>
        <w:rPr>
          <w:rFonts w:asciiTheme="minorHAnsi" w:eastAsiaTheme="minorHAnsi" w:hAnsiTheme="minorHAnsi"/>
        </w:rPr>
      </w:pPr>
    </w:p>
    <w:p w:rsidR="00243167" w:rsidRDefault="00243167" w:rsidP="00243167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243167" w:rsidRDefault="00243167" w:rsidP="00243167">
      <w:pPr>
        <w:pStyle w:val="22"/>
      </w:pPr>
      <w:r>
        <w:rPr>
          <w:rFonts w:hint="eastAsia"/>
        </w:rPr>
        <w:t>ROI영역은 세로 라인의 시작 값과 마지막 값을 사용한다.</w:t>
      </w:r>
    </w:p>
    <w:p w:rsidR="00243167" w:rsidRDefault="00243167" w:rsidP="00243167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243167" w:rsidRDefault="00243167" w:rsidP="00243167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243167" w:rsidTr="00243167">
        <w:tc>
          <w:tcPr>
            <w:tcW w:w="2977" w:type="dxa"/>
            <w:shd w:val="clear" w:color="auto" w:fill="D9D9D9" w:themeFill="background1" w:themeFillShade="D9"/>
          </w:tcPr>
          <w:p w:rsidR="00243167" w:rsidRDefault="00243167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243167" w:rsidRDefault="00243167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243167" w:rsidTr="00243167">
        <w:tc>
          <w:tcPr>
            <w:tcW w:w="2977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startYLine</w:t>
            </w:r>
          </w:p>
        </w:tc>
        <w:tc>
          <w:tcPr>
            <w:tcW w:w="6949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세로의 시작 라인</w:t>
            </w:r>
          </w:p>
        </w:tc>
      </w:tr>
      <w:tr w:rsidR="00243167" w:rsidTr="00243167">
        <w:tc>
          <w:tcPr>
            <w:tcW w:w="2977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endYLine</w:t>
            </w:r>
          </w:p>
        </w:tc>
        <w:tc>
          <w:tcPr>
            <w:tcW w:w="6949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세로의 마지막 라인</w:t>
            </w:r>
          </w:p>
        </w:tc>
      </w:tr>
    </w:tbl>
    <w:p w:rsidR="00243167" w:rsidRDefault="00243167" w:rsidP="00B3293B">
      <w:pPr>
        <w:pStyle w:val="BodyText10"/>
      </w:pPr>
    </w:p>
    <w:p w:rsidR="0097668B" w:rsidRPr="009F79D9" w:rsidRDefault="0097668B" w:rsidP="0097668B">
      <w:pPr>
        <w:pStyle w:val="3"/>
      </w:pPr>
      <w:bookmarkStart w:id="133" w:name="_Toc477870985"/>
      <w:r w:rsidRPr="0097668B">
        <w:t>SVM_BOUNDARY_RANGE_T</w:t>
      </w:r>
      <w:bookmarkEnd w:id="133"/>
    </w:p>
    <w:p w:rsidR="0097668B" w:rsidRDefault="0097668B" w:rsidP="0097668B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97668B" w:rsidTr="00F07AC2">
        <w:tc>
          <w:tcPr>
            <w:tcW w:w="9912" w:type="dxa"/>
          </w:tcPr>
          <w:p w:rsidR="0097668B" w:rsidRPr="0097668B" w:rsidRDefault="0097668B" w:rsidP="0097668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typedef struct tagSVM_BOUNDARY_RANGE_T</w:t>
            </w:r>
          </w:p>
          <w:p w:rsidR="0097668B" w:rsidRPr="0097668B" w:rsidRDefault="0097668B" w:rsidP="0097668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{</w:t>
            </w:r>
          </w:p>
          <w:p w:rsidR="0097668B" w:rsidRDefault="0097668B" w:rsidP="0097668B">
            <w:pPr>
              <w:pStyle w:val="12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uint16 startYLine;</w:t>
            </w:r>
          </w:p>
          <w:p w:rsidR="0097668B" w:rsidRPr="0097668B" w:rsidRDefault="0097668B" w:rsidP="0097668B">
            <w:pPr>
              <w:pStyle w:val="12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uint8 scale;</w:t>
            </w:r>
          </w:p>
          <w:p w:rsidR="0097668B" w:rsidRDefault="0097668B" w:rsidP="0097668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} SVM_BOUNDARY_RANGE_T, *pSVM_BOUNDARY_RANGE;</w:t>
            </w:r>
          </w:p>
        </w:tc>
      </w:tr>
    </w:tbl>
    <w:p w:rsidR="0097668B" w:rsidRDefault="0097668B" w:rsidP="0097668B">
      <w:pPr>
        <w:pStyle w:val="12"/>
        <w:ind w:leftChars="0" w:left="0"/>
        <w:rPr>
          <w:rFonts w:asciiTheme="minorHAnsi" w:eastAsiaTheme="minorHAnsi" w:hAnsiTheme="minorHAnsi"/>
        </w:rPr>
      </w:pPr>
    </w:p>
    <w:p w:rsidR="0097668B" w:rsidRDefault="0097668B" w:rsidP="0097668B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97668B" w:rsidRPr="0097668B" w:rsidRDefault="0097668B" w:rsidP="0097668B">
      <w:pPr>
        <w:pStyle w:val="22"/>
      </w:pPr>
      <w:r>
        <w:rPr>
          <w:rFonts w:hint="eastAsia"/>
        </w:rPr>
        <w:t xml:space="preserve">가로 </w:t>
      </w:r>
      <w:r w:rsidR="00DF6A72">
        <w:t>scale down</w:t>
      </w:r>
      <w:r>
        <w:rPr>
          <w:rFonts w:hint="eastAsia"/>
        </w:rPr>
        <w:t xml:space="preserve">을 위한 한 부분의 세로 라인 시작 위치와 </w:t>
      </w:r>
      <w:r>
        <w:t xml:space="preserve">scale </w:t>
      </w:r>
      <w:r>
        <w:rPr>
          <w:rFonts w:hint="eastAsia"/>
        </w:rPr>
        <w:t>값이다.</w:t>
      </w:r>
    </w:p>
    <w:p w:rsidR="0097668B" w:rsidRDefault="0097668B" w:rsidP="0097668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97668B" w:rsidRDefault="0097668B" w:rsidP="0097668B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97668B" w:rsidTr="00F07AC2">
        <w:tc>
          <w:tcPr>
            <w:tcW w:w="2977" w:type="dxa"/>
            <w:shd w:val="clear" w:color="auto" w:fill="D9D9D9" w:themeFill="background1" w:themeFillShade="D9"/>
          </w:tcPr>
          <w:p w:rsidR="0097668B" w:rsidRDefault="0097668B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97668B" w:rsidRDefault="0097668B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97668B" w:rsidTr="00F07AC2">
        <w:tc>
          <w:tcPr>
            <w:tcW w:w="2977" w:type="dxa"/>
          </w:tcPr>
          <w:p w:rsidR="0097668B" w:rsidRDefault="0097668B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startYLine</w:t>
            </w:r>
          </w:p>
        </w:tc>
        <w:tc>
          <w:tcPr>
            <w:tcW w:w="6949" w:type="dxa"/>
          </w:tcPr>
          <w:p w:rsidR="0097668B" w:rsidRDefault="0097668B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세로의 시작 라인</w:t>
            </w:r>
          </w:p>
        </w:tc>
      </w:tr>
      <w:tr w:rsidR="0097668B" w:rsidTr="00F07AC2">
        <w:tc>
          <w:tcPr>
            <w:tcW w:w="2977" w:type="dxa"/>
          </w:tcPr>
          <w:p w:rsidR="0097668B" w:rsidRDefault="0097668B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scale</w:t>
            </w:r>
          </w:p>
        </w:tc>
        <w:tc>
          <w:tcPr>
            <w:tcW w:w="6949" w:type="dxa"/>
          </w:tcPr>
          <w:p w:rsidR="0097668B" w:rsidRDefault="00DF6A72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Scale down</w:t>
            </w:r>
            <w:r w:rsidR="0097668B">
              <w:rPr>
                <w:rFonts w:asciiTheme="minorHAnsi" w:eastAsiaTheme="minorHAnsi" w:hAnsiTheme="minorHAnsi"/>
              </w:rPr>
              <w:t xml:space="preserve"> </w:t>
            </w:r>
            <w:r w:rsidR="0097668B">
              <w:rPr>
                <w:rFonts w:asciiTheme="minorHAnsi" w:eastAsiaTheme="minorHAnsi" w:hAnsiTheme="minorHAnsi" w:hint="eastAsia"/>
              </w:rPr>
              <w:t>값 (</w:t>
            </w:r>
            <w:r w:rsidR="0097668B" w:rsidRPr="0097668B">
              <w:rPr>
                <w:rFonts w:asciiTheme="minorHAnsi" w:eastAsiaTheme="minorHAnsi" w:hAnsiTheme="minorHAnsi"/>
              </w:rPr>
              <w:t>SVM_BOUNDARYSCALE_E</w:t>
            </w:r>
            <w:r w:rsidR="0097668B">
              <w:rPr>
                <w:rFonts w:asciiTheme="minorHAnsi" w:eastAsiaTheme="minorHAnsi" w:hAnsiTheme="minorHAnsi"/>
              </w:rPr>
              <w:t xml:space="preserve"> </w:t>
            </w:r>
            <w:r w:rsidR="0097668B">
              <w:rPr>
                <w:rFonts w:asciiTheme="minorHAnsi" w:eastAsiaTheme="minorHAnsi" w:hAnsiTheme="minorHAnsi" w:hint="eastAsia"/>
              </w:rPr>
              <w:t>참조)</w:t>
            </w:r>
          </w:p>
        </w:tc>
      </w:tr>
    </w:tbl>
    <w:p w:rsidR="0097668B" w:rsidRDefault="0097668B" w:rsidP="00B3293B">
      <w:pPr>
        <w:pStyle w:val="BodyText10"/>
      </w:pPr>
    </w:p>
    <w:p w:rsidR="0097668B" w:rsidRPr="009F79D9" w:rsidRDefault="0097668B" w:rsidP="0097668B">
      <w:pPr>
        <w:pStyle w:val="3"/>
      </w:pPr>
      <w:bookmarkStart w:id="134" w:name="_Toc477870986"/>
      <w:r w:rsidRPr="0097668B">
        <w:t>SVM_BOUNDARY_T</w:t>
      </w:r>
      <w:bookmarkEnd w:id="134"/>
    </w:p>
    <w:p w:rsidR="0097668B" w:rsidRDefault="0097668B" w:rsidP="0097668B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97668B" w:rsidTr="00F07AC2">
        <w:tc>
          <w:tcPr>
            <w:tcW w:w="9912" w:type="dxa"/>
          </w:tcPr>
          <w:p w:rsidR="0097668B" w:rsidRPr="0097668B" w:rsidRDefault="0097668B" w:rsidP="0097668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typedef struct tagSVM_BOUNDARY_T</w:t>
            </w:r>
          </w:p>
          <w:p w:rsidR="0097668B" w:rsidRPr="0097668B" w:rsidRDefault="0097668B" w:rsidP="0097668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{</w:t>
            </w:r>
          </w:p>
          <w:p w:rsidR="0097668B" w:rsidRDefault="0097668B" w:rsidP="0097668B">
            <w:pPr>
              <w:pStyle w:val="12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SVM_BOUNDARY_RANGE_T area[eSVM_BOUNDARYAEAR_MAX];</w:t>
            </w:r>
          </w:p>
          <w:p w:rsidR="0097668B" w:rsidRDefault="0097668B" w:rsidP="0097668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} SVM_BOUNDARY_T, *pSVM_BOUNDARY;</w:t>
            </w:r>
          </w:p>
        </w:tc>
      </w:tr>
    </w:tbl>
    <w:p w:rsidR="0097668B" w:rsidRDefault="0097668B" w:rsidP="0097668B">
      <w:pPr>
        <w:pStyle w:val="12"/>
        <w:ind w:leftChars="0" w:left="0"/>
        <w:rPr>
          <w:rFonts w:asciiTheme="minorHAnsi" w:eastAsiaTheme="minorHAnsi" w:hAnsiTheme="minorHAnsi"/>
        </w:rPr>
      </w:pPr>
    </w:p>
    <w:p w:rsidR="0097668B" w:rsidRDefault="0097668B" w:rsidP="0097668B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97668B" w:rsidRPr="0097668B" w:rsidRDefault="0097668B" w:rsidP="0097668B">
      <w:pPr>
        <w:pStyle w:val="22"/>
      </w:pPr>
      <w:r>
        <w:rPr>
          <w:rFonts w:hint="eastAsia"/>
        </w:rPr>
        <w:t xml:space="preserve">가로 </w:t>
      </w:r>
      <w:r w:rsidR="00DF6A72">
        <w:t>scale down</w:t>
      </w:r>
      <w:r>
        <w:rPr>
          <w:rFonts w:hint="eastAsia"/>
        </w:rPr>
        <w:t xml:space="preserve">을 위한 </w:t>
      </w:r>
      <w:r w:rsidR="00FB3E40">
        <w:rPr>
          <w:rFonts w:hint="eastAsia"/>
        </w:rPr>
        <w:t>각 부분을 나타낸다.</w:t>
      </w:r>
    </w:p>
    <w:p w:rsidR="0097668B" w:rsidRDefault="0097668B" w:rsidP="0097668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97668B" w:rsidRDefault="0097668B" w:rsidP="0097668B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97668B" w:rsidTr="00F07AC2">
        <w:tc>
          <w:tcPr>
            <w:tcW w:w="2977" w:type="dxa"/>
            <w:shd w:val="clear" w:color="auto" w:fill="D9D9D9" w:themeFill="background1" w:themeFillShade="D9"/>
          </w:tcPr>
          <w:p w:rsidR="0097668B" w:rsidRDefault="0097668B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97668B" w:rsidRDefault="0097668B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97668B" w:rsidTr="00F07AC2">
        <w:tc>
          <w:tcPr>
            <w:tcW w:w="2977" w:type="dxa"/>
          </w:tcPr>
          <w:p w:rsidR="0097668B" w:rsidRDefault="00FB3E40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area</w:t>
            </w:r>
          </w:p>
        </w:tc>
        <w:tc>
          <w:tcPr>
            <w:tcW w:w="6949" w:type="dxa"/>
          </w:tcPr>
          <w:p w:rsidR="0097668B" w:rsidRDefault="00FB3E40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4부분의 영역</w:t>
            </w:r>
          </w:p>
        </w:tc>
      </w:tr>
    </w:tbl>
    <w:p w:rsidR="0097668B" w:rsidRDefault="0097668B" w:rsidP="00B3293B">
      <w:pPr>
        <w:pStyle w:val="BodyText10"/>
      </w:pPr>
    </w:p>
    <w:p w:rsidR="00F07AC2" w:rsidRPr="009F79D9" w:rsidRDefault="005A0C80" w:rsidP="005A0C80">
      <w:pPr>
        <w:pStyle w:val="3"/>
      </w:pPr>
      <w:bookmarkStart w:id="135" w:name="_Toc477870987"/>
      <w:r w:rsidRPr="005A0C80">
        <w:t>SVM_COLORCOEF_R2Y_T</w:t>
      </w:r>
      <w:bookmarkEnd w:id="135"/>
    </w:p>
    <w:p w:rsidR="00F07AC2" w:rsidRDefault="00F07AC2" w:rsidP="00F07AC2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F07AC2" w:rsidTr="00F07AC2">
        <w:tc>
          <w:tcPr>
            <w:tcW w:w="9912" w:type="dxa"/>
          </w:tcPr>
          <w:p w:rsidR="005A0C80" w:rsidRP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typedef struct tagSVM_COLORCOEFR2Y_T</w:t>
            </w:r>
          </w:p>
          <w:p w:rsidR="005A0C80" w:rsidRP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{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uint8 r4y;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uint8 g4y;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uint8 b4y;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uint8 r4cb;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uint8 g4cb;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uint8 b4cb;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uint8 r4cr;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uint8 g4cr;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uint8 b4cr;</w:t>
            </w:r>
          </w:p>
          <w:p w:rsidR="00F07AC2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} SVM_COLORCOEF_R2Y_T, *pSVM_COLORCOEF_R2Y_T;</w:t>
            </w:r>
          </w:p>
        </w:tc>
      </w:tr>
    </w:tbl>
    <w:p w:rsidR="00F07AC2" w:rsidRDefault="00F07AC2" w:rsidP="00F07AC2">
      <w:pPr>
        <w:pStyle w:val="12"/>
        <w:ind w:leftChars="0" w:left="0"/>
        <w:rPr>
          <w:rFonts w:asciiTheme="minorHAnsi" w:eastAsiaTheme="minorHAnsi" w:hAnsiTheme="minorHAnsi"/>
        </w:rPr>
      </w:pPr>
    </w:p>
    <w:p w:rsidR="00F07AC2" w:rsidRDefault="00F07AC2" w:rsidP="00F07AC2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F07AC2" w:rsidRPr="0097668B" w:rsidRDefault="005A0C80" w:rsidP="00F07AC2">
      <w:pPr>
        <w:pStyle w:val="22"/>
      </w:pPr>
      <w:r>
        <w:rPr>
          <w:rFonts w:hint="eastAsia"/>
        </w:rPr>
        <w:t xml:space="preserve">RGB to YCbCr에 사용될 </w:t>
      </w:r>
      <w:r w:rsidR="00443C9F">
        <w:rPr>
          <w:rFonts w:hint="eastAsia"/>
        </w:rPr>
        <w:t>계수</w:t>
      </w:r>
      <w:r w:rsidR="00955035">
        <w:rPr>
          <w:rFonts w:hint="eastAsia"/>
        </w:rPr>
        <w:t xml:space="preserve">. </w:t>
      </w:r>
      <w:r w:rsidR="00955035" w:rsidRPr="005A0C80">
        <w:t>SVM_COLORCOEF_T</w:t>
      </w:r>
      <w:r w:rsidR="00955035">
        <w:t xml:space="preserve"> </w:t>
      </w:r>
      <w:r w:rsidR="00955035">
        <w:rPr>
          <w:rFonts w:hint="eastAsia"/>
        </w:rPr>
        <w:t>참조</w:t>
      </w:r>
    </w:p>
    <w:p w:rsidR="00F07AC2" w:rsidRDefault="00F07AC2" w:rsidP="00F07AC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5A0C80" w:rsidRDefault="00F07AC2" w:rsidP="005A0C80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955035" w:rsidTr="00E06AB1">
        <w:tc>
          <w:tcPr>
            <w:tcW w:w="2977" w:type="dxa"/>
            <w:shd w:val="clear" w:color="auto" w:fill="D9D9D9" w:themeFill="background1" w:themeFillShade="D9"/>
          </w:tcPr>
          <w:p w:rsidR="00955035" w:rsidRDefault="00955035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955035" w:rsidRDefault="00955035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955035" w:rsidTr="00E06AB1">
        <w:tc>
          <w:tcPr>
            <w:tcW w:w="2977" w:type="dxa"/>
          </w:tcPr>
          <w:p w:rsidR="00955035" w:rsidRDefault="00955035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r4y</w:t>
            </w:r>
          </w:p>
        </w:tc>
        <w:tc>
          <w:tcPr>
            <w:tcW w:w="6949" w:type="dxa"/>
          </w:tcPr>
          <w:p w:rsidR="00955035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R</w:t>
            </w:r>
            <w:r>
              <w:rPr>
                <w:rFonts w:asciiTheme="minorHAnsi" w:eastAsiaTheme="minorHAnsi" w:hAnsiTheme="minorHAnsi" w:hint="eastAsia"/>
              </w:rPr>
              <w:t xml:space="preserve">ed </w:t>
            </w:r>
            <w:r>
              <w:rPr>
                <w:rFonts w:asciiTheme="minorHAnsi" w:eastAsiaTheme="minorHAnsi" w:hAnsiTheme="minorHAnsi"/>
              </w:rPr>
              <w:t>to Y</w:t>
            </w:r>
            <w:r>
              <w:rPr>
                <w:rFonts w:asciiTheme="minorHAnsi" w:eastAsiaTheme="minorHAnsi" w:hAnsiTheme="minorHAnsi" w:hint="eastAsia"/>
              </w:rPr>
              <w:t>를 위한 계수</w:t>
            </w:r>
          </w:p>
        </w:tc>
      </w:tr>
      <w:tr w:rsidR="00955035" w:rsidTr="00E06AB1">
        <w:tc>
          <w:tcPr>
            <w:tcW w:w="2977" w:type="dxa"/>
          </w:tcPr>
          <w:p w:rsidR="00955035" w:rsidRDefault="00E5622D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g</w:t>
            </w:r>
            <w:r w:rsidR="00955035" w:rsidRPr="005A0C80">
              <w:rPr>
                <w:rFonts w:asciiTheme="minorHAnsi" w:eastAsiaTheme="minorHAnsi" w:hAnsiTheme="minorHAnsi"/>
              </w:rPr>
              <w:t>4y</w:t>
            </w:r>
          </w:p>
        </w:tc>
        <w:tc>
          <w:tcPr>
            <w:tcW w:w="6949" w:type="dxa"/>
          </w:tcPr>
          <w:p w:rsidR="00955035" w:rsidRDefault="00E5622D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G</w:t>
            </w:r>
            <w:r>
              <w:rPr>
                <w:rFonts w:asciiTheme="minorHAnsi" w:eastAsiaTheme="minorHAnsi" w:hAnsiTheme="minorHAnsi" w:hint="eastAsia"/>
              </w:rPr>
              <w:t xml:space="preserve">reen </w:t>
            </w:r>
            <w:r>
              <w:rPr>
                <w:rFonts w:asciiTheme="minorHAnsi" w:eastAsiaTheme="minorHAnsi" w:hAnsiTheme="minorHAnsi"/>
              </w:rPr>
              <w:t>to Y</w:t>
            </w:r>
            <w:r>
              <w:rPr>
                <w:rFonts w:asciiTheme="minorHAnsi" w:eastAsiaTheme="minorHAnsi" w:hAnsiTheme="minorHAnsi" w:hint="eastAsia"/>
              </w:rPr>
              <w:t>를 위한 계수</w:t>
            </w:r>
          </w:p>
        </w:tc>
      </w:tr>
      <w:tr w:rsidR="00955035" w:rsidTr="00E06AB1">
        <w:tc>
          <w:tcPr>
            <w:tcW w:w="2977" w:type="dxa"/>
          </w:tcPr>
          <w:p w:rsidR="00955035" w:rsidRDefault="00E5622D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b</w:t>
            </w:r>
            <w:r w:rsidRPr="005A0C80">
              <w:rPr>
                <w:rFonts w:asciiTheme="minorHAnsi" w:eastAsiaTheme="minorHAnsi" w:hAnsiTheme="minorHAnsi"/>
              </w:rPr>
              <w:t>4y</w:t>
            </w:r>
          </w:p>
        </w:tc>
        <w:tc>
          <w:tcPr>
            <w:tcW w:w="6949" w:type="dxa"/>
          </w:tcPr>
          <w:p w:rsidR="00955035" w:rsidRDefault="00E5622D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Blue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to Y</w:t>
            </w:r>
            <w:r>
              <w:rPr>
                <w:rFonts w:asciiTheme="minorHAnsi" w:eastAsiaTheme="minorHAnsi" w:hAnsiTheme="minorHAnsi" w:hint="eastAsia"/>
              </w:rPr>
              <w:t>를 위한 계수</w:t>
            </w:r>
          </w:p>
        </w:tc>
      </w:tr>
      <w:tr w:rsidR="00E5622D" w:rsidTr="00E06AB1">
        <w:tc>
          <w:tcPr>
            <w:tcW w:w="2977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r4cb</w:t>
            </w:r>
          </w:p>
        </w:tc>
        <w:tc>
          <w:tcPr>
            <w:tcW w:w="6949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R</w:t>
            </w:r>
            <w:r>
              <w:rPr>
                <w:rFonts w:asciiTheme="minorHAnsi" w:eastAsiaTheme="minorHAnsi" w:hAnsiTheme="minorHAnsi" w:hint="eastAsia"/>
              </w:rPr>
              <w:t xml:space="preserve">ed </w:t>
            </w:r>
            <w:r>
              <w:rPr>
                <w:rFonts w:asciiTheme="minorHAnsi" w:eastAsiaTheme="minorHAnsi" w:hAnsiTheme="minorHAnsi"/>
              </w:rPr>
              <w:t>to Cb</w:t>
            </w:r>
            <w:r>
              <w:rPr>
                <w:rFonts w:asciiTheme="minorHAnsi" w:eastAsiaTheme="minorHAnsi" w:hAnsiTheme="minorHAnsi" w:hint="eastAsia"/>
              </w:rPr>
              <w:t>를 위한 계수</w:t>
            </w:r>
          </w:p>
        </w:tc>
      </w:tr>
      <w:tr w:rsidR="00E5622D" w:rsidTr="00E06AB1">
        <w:tc>
          <w:tcPr>
            <w:tcW w:w="2977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g</w:t>
            </w:r>
            <w:r>
              <w:rPr>
                <w:rFonts w:asciiTheme="minorHAnsi" w:eastAsiaTheme="minorHAnsi" w:hAnsiTheme="minorHAnsi"/>
              </w:rPr>
              <w:t>4cb</w:t>
            </w:r>
          </w:p>
        </w:tc>
        <w:tc>
          <w:tcPr>
            <w:tcW w:w="6949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G</w:t>
            </w:r>
            <w:r>
              <w:rPr>
                <w:rFonts w:asciiTheme="minorHAnsi" w:eastAsiaTheme="minorHAnsi" w:hAnsiTheme="minorHAnsi" w:hint="eastAsia"/>
              </w:rPr>
              <w:t xml:space="preserve">reen </w:t>
            </w:r>
            <w:r>
              <w:rPr>
                <w:rFonts w:asciiTheme="minorHAnsi" w:eastAsiaTheme="minorHAnsi" w:hAnsiTheme="minorHAnsi"/>
              </w:rPr>
              <w:t>to Cb</w:t>
            </w:r>
            <w:r>
              <w:rPr>
                <w:rFonts w:asciiTheme="minorHAnsi" w:eastAsiaTheme="minorHAnsi" w:hAnsiTheme="minorHAnsi" w:hint="eastAsia"/>
              </w:rPr>
              <w:t>를 위한 계수</w:t>
            </w:r>
          </w:p>
        </w:tc>
      </w:tr>
      <w:tr w:rsidR="00E5622D" w:rsidTr="00E06AB1">
        <w:tc>
          <w:tcPr>
            <w:tcW w:w="2977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b4cb</w:t>
            </w:r>
          </w:p>
        </w:tc>
        <w:tc>
          <w:tcPr>
            <w:tcW w:w="6949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Blue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to Cb</w:t>
            </w:r>
            <w:r>
              <w:rPr>
                <w:rFonts w:asciiTheme="minorHAnsi" w:eastAsiaTheme="minorHAnsi" w:hAnsiTheme="minorHAnsi" w:hint="eastAsia"/>
              </w:rPr>
              <w:t>를 위한 계수</w:t>
            </w:r>
          </w:p>
        </w:tc>
      </w:tr>
      <w:tr w:rsidR="00E5622D" w:rsidTr="00E06AB1">
        <w:tc>
          <w:tcPr>
            <w:tcW w:w="2977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r4cr</w:t>
            </w:r>
          </w:p>
        </w:tc>
        <w:tc>
          <w:tcPr>
            <w:tcW w:w="6949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R</w:t>
            </w:r>
            <w:r>
              <w:rPr>
                <w:rFonts w:asciiTheme="minorHAnsi" w:eastAsiaTheme="minorHAnsi" w:hAnsiTheme="minorHAnsi" w:hint="eastAsia"/>
              </w:rPr>
              <w:t xml:space="preserve">ed </w:t>
            </w:r>
            <w:r>
              <w:rPr>
                <w:rFonts w:asciiTheme="minorHAnsi" w:eastAsiaTheme="minorHAnsi" w:hAnsiTheme="minorHAnsi"/>
              </w:rPr>
              <w:t>to Cr</w:t>
            </w:r>
            <w:r>
              <w:rPr>
                <w:rFonts w:asciiTheme="minorHAnsi" w:eastAsiaTheme="minorHAnsi" w:hAnsiTheme="minorHAnsi" w:hint="eastAsia"/>
              </w:rPr>
              <w:t>를 위한 계수</w:t>
            </w:r>
          </w:p>
        </w:tc>
      </w:tr>
      <w:tr w:rsidR="00E5622D" w:rsidTr="00E06AB1">
        <w:tc>
          <w:tcPr>
            <w:tcW w:w="2977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g</w:t>
            </w:r>
            <w:r>
              <w:rPr>
                <w:rFonts w:asciiTheme="minorHAnsi" w:eastAsiaTheme="minorHAnsi" w:hAnsiTheme="minorHAnsi"/>
              </w:rPr>
              <w:t>4cr</w:t>
            </w:r>
          </w:p>
        </w:tc>
        <w:tc>
          <w:tcPr>
            <w:tcW w:w="6949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G</w:t>
            </w:r>
            <w:r>
              <w:rPr>
                <w:rFonts w:asciiTheme="minorHAnsi" w:eastAsiaTheme="minorHAnsi" w:hAnsiTheme="minorHAnsi" w:hint="eastAsia"/>
              </w:rPr>
              <w:t xml:space="preserve">reen </w:t>
            </w:r>
            <w:r>
              <w:rPr>
                <w:rFonts w:asciiTheme="minorHAnsi" w:eastAsiaTheme="minorHAnsi" w:hAnsiTheme="minorHAnsi"/>
              </w:rPr>
              <w:t>to Cr</w:t>
            </w:r>
            <w:r>
              <w:rPr>
                <w:rFonts w:asciiTheme="minorHAnsi" w:eastAsiaTheme="minorHAnsi" w:hAnsiTheme="minorHAnsi" w:hint="eastAsia"/>
              </w:rPr>
              <w:t>를 위한 계수</w:t>
            </w:r>
          </w:p>
        </w:tc>
      </w:tr>
      <w:tr w:rsidR="00E5622D" w:rsidTr="00E06AB1">
        <w:tc>
          <w:tcPr>
            <w:tcW w:w="2977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b4cr</w:t>
            </w:r>
          </w:p>
        </w:tc>
        <w:tc>
          <w:tcPr>
            <w:tcW w:w="6949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Blue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to Cr</w:t>
            </w:r>
            <w:r>
              <w:rPr>
                <w:rFonts w:asciiTheme="minorHAnsi" w:eastAsiaTheme="minorHAnsi" w:hAnsiTheme="minorHAnsi" w:hint="eastAsia"/>
              </w:rPr>
              <w:t>를 위한 계수</w:t>
            </w:r>
          </w:p>
        </w:tc>
      </w:tr>
    </w:tbl>
    <w:p w:rsidR="00F07AC2" w:rsidRDefault="00F07AC2" w:rsidP="005A0C80">
      <w:pPr>
        <w:pStyle w:val="31"/>
      </w:pPr>
    </w:p>
    <w:p w:rsidR="005A0C80" w:rsidRPr="009F79D9" w:rsidRDefault="005A0C80" w:rsidP="005A0C80">
      <w:pPr>
        <w:pStyle w:val="3"/>
      </w:pPr>
      <w:bookmarkStart w:id="136" w:name="_Toc477870988"/>
      <w:r w:rsidRPr="005A0C80">
        <w:t>SVM_COLORCOEF_Y2R_T</w:t>
      </w:r>
      <w:bookmarkEnd w:id="136"/>
    </w:p>
    <w:p w:rsidR="005A0C80" w:rsidRDefault="005A0C80" w:rsidP="005A0C8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5A0C80" w:rsidTr="00DC7805">
        <w:tc>
          <w:tcPr>
            <w:tcW w:w="9912" w:type="dxa"/>
          </w:tcPr>
          <w:p w:rsidR="005A0C80" w:rsidRP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typedef struct tagSVM_COLORCOEF_Y2R_T</w:t>
            </w:r>
          </w:p>
          <w:p w:rsidR="005A0C80" w:rsidRP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{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uint16 cr4r;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uint8 cr4g;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uint8 cb4g;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uint16 cb4b;</w:t>
            </w:r>
          </w:p>
          <w:p w:rsid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} SVM_COLORCOEF_Y2R_T, *pSVM_COLORCOEF_Y2R;</w:t>
            </w:r>
          </w:p>
        </w:tc>
      </w:tr>
    </w:tbl>
    <w:p w:rsidR="005A0C80" w:rsidRDefault="005A0C80" w:rsidP="005A0C80">
      <w:pPr>
        <w:pStyle w:val="12"/>
        <w:ind w:leftChars="0" w:left="0"/>
        <w:rPr>
          <w:rFonts w:asciiTheme="minorHAnsi" w:eastAsiaTheme="minorHAnsi" w:hAnsiTheme="minorHAnsi"/>
        </w:rPr>
      </w:pPr>
    </w:p>
    <w:p w:rsidR="005A0C80" w:rsidRDefault="005A0C80" w:rsidP="005A0C8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5A0C80" w:rsidRPr="0097668B" w:rsidRDefault="005A0C80" w:rsidP="005A0C80">
      <w:pPr>
        <w:pStyle w:val="22"/>
      </w:pPr>
      <w:r>
        <w:rPr>
          <w:rFonts w:hint="eastAsia"/>
        </w:rPr>
        <w:t xml:space="preserve">YCbCr </w:t>
      </w:r>
      <w:r>
        <w:t>to RGB</w:t>
      </w:r>
      <w:r>
        <w:rPr>
          <w:rFonts w:hint="eastAsia"/>
        </w:rPr>
        <w:t xml:space="preserve">에 사용될 </w:t>
      </w:r>
      <w:r w:rsidR="00443C9F">
        <w:rPr>
          <w:rFonts w:hint="eastAsia"/>
        </w:rPr>
        <w:t>계수</w:t>
      </w:r>
      <w:r w:rsidR="00955035">
        <w:rPr>
          <w:rFonts w:hint="eastAsia"/>
        </w:rPr>
        <w:t xml:space="preserve">. </w:t>
      </w:r>
      <w:r w:rsidR="00955035" w:rsidRPr="005A0C80">
        <w:t>SVM_COLORCOEF_T</w:t>
      </w:r>
      <w:r w:rsidR="00955035">
        <w:t xml:space="preserve"> </w:t>
      </w:r>
      <w:r w:rsidR="00955035">
        <w:rPr>
          <w:rFonts w:hint="eastAsia"/>
        </w:rPr>
        <w:t>참조</w:t>
      </w:r>
    </w:p>
    <w:p w:rsidR="005A0C80" w:rsidRDefault="005A0C80" w:rsidP="005A0C80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5A0C80" w:rsidRDefault="005A0C80" w:rsidP="005A0C80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E5622D" w:rsidTr="00E06AB1">
        <w:tc>
          <w:tcPr>
            <w:tcW w:w="2977" w:type="dxa"/>
            <w:shd w:val="clear" w:color="auto" w:fill="D9D9D9" w:themeFill="background1" w:themeFillShade="D9"/>
          </w:tcPr>
          <w:p w:rsidR="00E5622D" w:rsidRDefault="00E5622D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E5622D" w:rsidRDefault="00E5622D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E5622D" w:rsidTr="00E06AB1">
        <w:tc>
          <w:tcPr>
            <w:tcW w:w="2977" w:type="dxa"/>
          </w:tcPr>
          <w:p w:rsidR="00E5622D" w:rsidRDefault="00E5622D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cr4</w:t>
            </w:r>
            <w:r>
              <w:rPr>
                <w:rFonts w:asciiTheme="minorHAnsi" w:eastAsiaTheme="minorHAnsi" w:hAnsiTheme="minorHAnsi"/>
              </w:rPr>
              <w:t>r</w:t>
            </w:r>
          </w:p>
        </w:tc>
        <w:tc>
          <w:tcPr>
            <w:tcW w:w="6949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Cr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to Red</w:t>
            </w:r>
            <w:r>
              <w:rPr>
                <w:rFonts w:asciiTheme="minorHAnsi" w:eastAsiaTheme="minorHAnsi" w:hAnsiTheme="minorHAnsi" w:hint="eastAsia"/>
              </w:rPr>
              <w:t>를 위한 계수</w:t>
            </w:r>
          </w:p>
        </w:tc>
      </w:tr>
      <w:tr w:rsidR="00E5622D" w:rsidTr="00E06AB1">
        <w:tc>
          <w:tcPr>
            <w:tcW w:w="2977" w:type="dxa"/>
          </w:tcPr>
          <w:p w:rsidR="00E5622D" w:rsidRDefault="00E5622D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cr4</w:t>
            </w:r>
            <w:r>
              <w:rPr>
                <w:rFonts w:asciiTheme="minorHAnsi" w:eastAsiaTheme="minorHAnsi" w:hAnsiTheme="minorHAnsi"/>
              </w:rPr>
              <w:t>g</w:t>
            </w:r>
          </w:p>
        </w:tc>
        <w:tc>
          <w:tcPr>
            <w:tcW w:w="6949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Cr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to Green</w:t>
            </w:r>
            <w:r>
              <w:rPr>
                <w:rFonts w:asciiTheme="minorHAnsi" w:eastAsiaTheme="minorHAnsi" w:hAnsiTheme="minorHAnsi" w:hint="eastAsia"/>
              </w:rPr>
              <w:t>를 위한 계수</w:t>
            </w:r>
          </w:p>
        </w:tc>
      </w:tr>
      <w:tr w:rsidR="00E5622D" w:rsidTr="00E06AB1">
        <w:tc>
          <w:tcPr>
            <w:tcW w:w="2977" w:type="dxa"/>
          </w:tcPr>
          <w:p w:rsidR="00E5622D" w:rsidRDefault="00E5622D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>cb4</w:t>
            </w:r>
            <w:r>
              <w:rPr>
                <w:rFonts w:asciiTheme="minorHAnsi" w:eastAsiaTheme="minorHAnsi" w:hAnsiTheme="minorHAnsi"/>
              </w:rPr>
              <w:t>g</w:t>
            </w:r>
          </w:p>
        </w:tc>
        <w:tc>
          <w:tcPr>
            <w:tcW w:w="6949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Cb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to Green</w:t>
            </w:r>
            <w:r>
              <w:rPr>
                <w:rFonts w:asciiTheme="minorHAnsi" w:eastAsiaTheme="minorHAnsi" w:hAnsiTheme="minorHAnsi" w:hint="eastAsia"/>
              </w:rPr>
              <w:t>를 위한 계수</w:t>
            </w:r>
          </w:p>
        </w:tc>
      </w:tr>
      <w:tr w:rsidR="00E5622D" w:rsidTr="00E06AB1">
        <w:tc>
          <w:tcPr>
            <w:tcW w:w="2977" w:type="dxa"/>
          </w:tcPr>
          <w:p w:rsidR="00E5622D" w:rsidRDefault="00E5622D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cb4</w:t>
            </w:r>
            <w:r>
              <w:rPr>
                <w:rFonts w:asciiTheme="minorHAnsi" w:eastAsiaTheme="minorHAnsi" w:hAnsiTheme="minorHAnsi"/>
              </w:rPr>
              <w:t>b</w:t>
            </w:r>
          </w:p>
        </w:tc>
        <w:tc>
          <w:tcPr>
            <w:tcW w:w="6949" w:type="dxa"/>
          </w:tcPr>
          <w:p w:rsidR="00E5622D" w:rsidRDefault="00E5622D" w:rsidP="00E5622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Cb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to Blue</w:t>
            </w:r>
            <w:r>
              <w:rPr>
                <w:rFonts w:asciiTheme="minorHAnsi" w:eastAsiaTheme="minorHAnsi" w:hAnsiTheme="minorHAnsi" w:hint="eastAsia"/>
              </w:rPr>
              <w:t>를 위한 계수</w:t>
            </w:r>
          </w:p>
        </w:tc>
      </w:tr>
    </w:tbl>
    <w:p w:rsidR="005A0C80" w:rsidRDefault="005A0C80" w:rsidP="005A0C80">
      <w:pPr>
        <w:pStyle w:val="31"/>
      </w:pPr>
    </w:p>
    <w:p w:rsidR="005A0C80" w:rsidRPr="009F79D9" w:rsidRDefault="005A0C80" w:rsidP="005A0C80">
      <w:pPr>
        <w:pStyle w:val="3"/>
      </w:pPr>
      <w:bookmarkStart w:id="137" w:name="_Toc477870989"/>
      <w:r w:rsidRPr="005A0C80">
        <w:t>SVM_COLORCOEF_T</w:t>
      </w:r>
      <w:bookmarkEnd w:id="137"/>
    </w:p>
    <w:p w:rsidR="005A0C80" w:rsidRDefault="005A0C80" w:rsidP="005A0C8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5A0C80" w:rsidTr="00DC7805">
        <w:tc>
          <w:tcPr>
            <w:tcW w:w="9912" w:type="dxa"/>
          </w:tcPr>
          <w:p w:rsidR="005A0C80" w:rsidRP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typedef struct tagSVM_COLORCOEF_T</w:t>
            </w:r>
          </w:p>
          <w:p w:rsidR="005A0C80" w:rsidRP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{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bool isWith128;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SVM_COLORCOEF_R2Y_T r2y;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SVM_COLORCOEF_Y2R_T y2r;</w:t>
            </w:r>
          </w:p>
          <w:p w:rsid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} SVM_COLORCOEF_T, *pSVM_COLORCOEF_T;</w:t>
            </w:r>
          </w:p>
        </w:tc>
      </w:tr>
    </w:tbl>
    <w:p w:rsidR="005A0C80" w:rsidRDefault="005A0C80" w:rsidP="005A0C80">
      <w:pPr>
        <w:pStyle w:val="12"/>
        <w:ind w:leftChars="0" w:left="0"/>
        <w:rPr>
          <w:rFonts w:asciiTheme="minorHAnsi" w:eastAsiaTheme="minorHAnsi" w:hAnsiTheme="minorHAnsi"/>
        </w:rPr>
      </w:pPr>
    </w:p>
    <w:p w:rsidR="005A0C80" w:rsidRDefault="005A0C80" w:rsidP="005A0C8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5A0C80" w:rsidRDefault="005A0C80" w:rsidP="005A0C80">
      <w:pPr>
        <w:pStyle w:val="22"/>
      </w:pPr>
      <w:r>
        <w:rPr>
          <w:rFonts w:hint="eastAsia"/>
        </w:rPr>
        <w:t xml:space="preserve">RGB와 </w:t>
      </w:r>
      <w:r>
        <w:t>YCbCr</w:t>
      </w:r>
      <w:r>
        <w:rPr>
          <w:rFonts w:hint="eastAsia"/>
        </w:rPr>
        <w:t xml:space="preserve">과의 변환을 위해 사용될 </w:t>
      </w:r>
      <w:r w:rsidR="00443C9F">
        <w:rPr>
          <w:rFonts w:hint="eastAsia"/>
        </w:rPr>
        <w:t>계수</w:t>
      </w:r>
    </w:p>
    <w:p w:rsidR="005A0C80" w:rsidRDefault="005A0C80" w:rsidP="005A0C80">
      <w:pPr>
        <w:pStyle w:val="31"/>
      </w:pPr>
    </w:p>
    <w:tbl>
      <w:tblPr>
        <w:tblStyle w:val="ad"/>
        <w:tblW w:w="0" w:type="auto"/>
        <w:tblInd w:w="675" w:type="dxa"/>
        <w:tblLook w:val="04A0" w:firstRow="1" w:lastRow="0" w:firstColumn="1" w:lastColumn="0" w:noHBand="0" w:noVBand="1"/>
      </w:tblPr>
      <w:tblGrid>
        <w:gridCol w:w="9629"/>
      </w:tblGrid>
      <w:tr w:rsidR="005A0C80" w:rsidTr="005A0C80">
        <w:tc>
          <w:tcPr>
            <w:tcW w:w="9629" w:type="dxa"/>
          </w:tcPr>
          <w:p w:rsidR="005A0C80" w:rsidRP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Y = coefr4y * R + coefg4y * G + coefb4y * B</w:t>
            </w:r>
          </w:p>
          <w:p w:rsidR="005A0C80" w:rsidRP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 w:hint="eastAsia"/>
              </w:rPr>
              <w:t xml:space="preserve">Cb = </w:t>
            </w:r>
            <w:r w:rsidRPr="005A0C80">
              <w:rPr>
                <w:rFonts w:asciiTheme="minorHAnsi" w:eastAsiaTheme="minorHAnsi" w:hAnsiTheme="minorHAnsi"/>
              </w:rPr>
              <w:t>- coefr4cb * R - coefg4cb * G + coefb4cb * B + 128</w:t>
            </w:r>
          </w:p>
          <w:p w:rsidR="005A0C80" w:rsidRP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Cr = coefr4cr * R - coefg4cr * G - coefb4cr * B + 128</w:t>
            </w:r>
          </w:p>
          <w:p w:rsidR="005A0C80" w:rsidRPr="005A0C80" w:rsidRDefault="005A0C80" w:rsidP="005A0C80">
            <w:pPr>
              <w:pStyle w:val="12"/>
              <w:rPr>
                <w:rFonts w:asciiTheme="minorHAnsi" w:eastAsiaTheme="minorHAnsi" w:hAnsiTheme="minorHAnsi"/>
              </w:rPr>
            </w:pPr>
          </w:p>
          <w:p w:rsidR="005A0C80" w:rsidRP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R = Y + coefcr4r * (Cr – 128)</w:t>
            </w:r>
          </w:p>
          <w:p w:rsidR="005A0C80" w:rsidRP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G = Y – coefcb4g * (Cb – 128) – coefcr4g * (Cr – 128)</w:t>
            </w:r>
          </w:p>
          <w:p w:rsid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A0C80">
              <w:rPr>
                <w:rFonts w:asciiTheme="minorHAnsi" w:eastAsiaTheme="minorHAnsi" w:hAnsiTheme="minorHAnsi"/>
              </w:rPr>
              <w:t>B = Y + coefcb4b * (Cb – 128)</w:t>
            </w:r>
          </w:p>
        </w:tc>
      </w:tr>
    </w:tbl>
    <w:p w:rsidR="005A0C80" w:rsidRDefault="005A0C80" w:rsidP="005A0C80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5A0C80" w:rsidRDefault="005A0C80" w:rsidP="005A0C80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5A0C80" w:rsidTr="00DC7805">
        <w:tc>
          <w:tcPr>
            <w:tcW w:w="2977" w:type="dxa"/>
            <w:shd w:val="clear" w:color="auto" w:fill="D9D9D9" w:themeFill="background1" w:themeFillShade="D9"/>
          </w:tcPr>
          <w:p w:rsidR="005A0C80" w:rsidRDefault="005A0C80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5A0C80" w:rsidRDefault="005A0C80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5A0C80" w:rsidTr="00DC7805">
        <w:tc>
          <w:tcPr>
            <w:tcW w:w="2977" w:type="dxa"/>
          </w:tcPr>
          <w:p w:rsid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isWith128</w:t>
            </w:r>
          </w:p>
        </w:tc>
        <w:tc>
          <w:tcPr>
            <w:tcW w:w="6949" w:type="dxa"/>
          </w:tcPr>
          <w:p w:rsidR="005A0C80" w:rsidRDefault="005A0C80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변환식에 </w:t>
            </w:r>
            <w:r>
              <w:rPr>
                <w:rFonts w:asciiTheme="minorHAnsi" w:eastAsiaTheme="minorHAnsi" w:hAnsiTheme="minorHAnsi"/>
              </w:rPr>
              <w:t>128</w:t>
            </w:r>
            <w:r>
              <w:rPr>
                <w:rFonts w:asciiTheme="minorHAnsi" w:eastAsiaTheme="minorHAnsi" w:hAnsiTheme="minorHAnsi" w:hint="eastAsia"/>
              </w:rPr>
              <w:t>을 쓸 것인지 여부</w:t>
            </w:r>
          </w:p>
        </w:tc>
      </w:tr>
      <w:tr w:rsidR="005A0C80" w:rsidTr="00DC7805">
        <w:tc>
          <w:tcPr>
            <w:tcW w:w="2977" w:type="dxa"/>
          </w:tcPr>
          <w:p w:rsid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r</w:t>
            </w:r>
            <w:r>
              <w:rPr>
                <w:rFonts w:asciiTheme="minorHAnsi" w:eastAsiaTheme="minorHAnsi" w:hAnsiTheme="minorHAnsi" w:hint="eastAsia"/>
              </w:rPr>
              <w:t>2</w:t>
            </w:r>
            <w:r>
              <w:rPr>
                <w:rFonts w:asciiTheme="minorHAnsi" w:eastAsiaTheme="minorHAnsi" w:hAnsiTheme="minorHAnsi"/>
              </w:rPr>
              <w:t>y</w:t>
            </w:r>
          </w:p>
        </w:tc>
        <w:tc>
          <w:tcPr>
            <w:tcW w:w="6949" w:type="dxa"/>
          </w:tcPr>
          <w:p w:rsidR="005A0C80" w:rsidRDefault="005A0C80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RGB to YCbCr의 </w:t>
            </w:r>
            <w:r>
              <w:rPr>
                <w:rFonts w:asciiTheme="minorHAnsi" w:eastAsiaTheme="minorHAnsi" w:hAnsiTheme="minorHAnsi"/>
              </w:rPr>
              <w:t>Coefficient</w:t>
            </w:r>
          </w:p>
        </w:tc>
      </w:tr>
      <w:tr w:rsidR="005A0C80" w:rsidTr="00DC7805">
        <w:tc>
          <w:tcPr>
            <w:tcW w:w="2977" w:type="dxa"/>
          </w:tcPr>
          <w:p w:rsid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y</w:t>
            </w:r>
            <w:r>
              <w:rPr>
                <w:rFonts w:asciiTheme="minorHAnsi" w:eastAsiaTheme="minorHAnsi" w:hAnsiTheme="minorHAnsi" w:hint="eastAsia"/>
              </w:rPr>
              <w:t>2</w:t>
            </w:r>
            <w:r>
              <w:rPr>
                <w:rFonts w:asciiTheme="minorHAnsi" w:eastAsiaTheme="minorHAnsi" w:hAnsiTheme="minorHAnsi"/>
              </w:rPr>
              <w:t>r</w:t>
            </w:r>
          </w:p>
        </w:tc>
        <w:tc>
          <w:tcPr>
            <w:tcW w:w="6949" w:type="dxa"/>
          </w:tcPr>
          <w:p w:rsidR="005A0C80" w:rsidRDefault="005A0C80" w:rsidP="005A0C8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YCbCr</w:t>
            </w:r>
            <w:r>
              <w:rPr>
                <w:rFonts w:asciiTheme="minorHAnsi" w:eastAsiaTheme="minorHAnsi" w:hAnsiTheme="minorHAnsi"/>
              </w:rPr>
              <w:t xml:space="preserve"> to RGB</w:t>
            </w:r>
            <w:r>
              <w:rPr>
                <w:rFonts w:asciiTheme="minorHAnsi" w:eastAsiaTheme="minorHAnsi" w:hAnsiTheme="minorHAnsi" w:hint="eastAsia"/>
              </w:rPr>
              <w:t xml:space="preserve">의 </w:t>
            </w:r>
            <w:r>
              <w:rPr>
                <w:rFonts w:asciiTheme="minorHAnsi" w:eastAsiaTheme="minorHAnsi" w:hAnsiTheme="minorHAnsi"/>
              </w:rPr>
              <w:t>Coefficient</w:t>
            </w:r>
          </w:p>
        </w:tc>
      </w:tr>
    </w:tbl>
    <w:p w:rsidR="005A0C80" w:rsidRDefault="005A0C80" w:rsidP="005A0C80">
      <w:pPr>
        <w:pStyle w:val="31"/>
      </w:pPr>
    </w:p>
    <w:p w:rsidR="00266A85" w:rsidRPr="009F79D9" w:rsidRDefault="00266A85" w:rsidP="00266A85">
      <w:pPr>
        <w:pStyle w:val="3"/>
      </w:pPr>
      <w:bookmarkStart w:id="138" w:name="_Toc477870990"/>
      <w:r w:rsidRPr="00266A85">
        <w:t>SVM_RECT_T</w:t>
      </w:r>
      <w:bookmarkEnd w:id="138"/>
    </w:p>
    <w:p w:rsidR="00266A85" w:rsidRDefault="00266A85" w:rsidP="00266A85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266A85" w:rsidTr="00DC7805">
        <w:tc>
          <w:tcPr>
            <w:tcW w:w="9912" w:type="dxa"/>
          </w:tcPr>
          <w:p w:rsidR="00266A85" w:rsidRPr="00266A85" w:rsidRDefault="00266A85" w:rsidP="00266A8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66A85">
              <w:rPr>
                <w:rFonts w:asciiTheme="minorHAnsi" w:eastAsiaTheme="minorHAnsi" w:hAnsiTheme="minorHAnsi"/>
              </w:rPr>
              <w:t>typedef struct tagSVM_RECT_T</w:t>
            </w:r>
          </w:p>
          <w:p w:rsidR="00266A85" w:rsidRPr="00266A85" w:rsidRDefault="00266A85" w:rsidP="00266A8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66A85">
              <w:rPr>
                <w:rFonts w:asciiTheme="minorHAnsi" w:eastAsiaTheme="minorHAnsi" w:hAnsiTheme="minorHAnsi"/>
              </w:rPr>
              <w:t>{</w:t>
            </w:r>
          </w:p>
          <w:p w:rsidR="00266A85" w:rsidRPr="00266A85" w:rsidRDefault="00266A85" w:rsidP="00266A85">
            <w:pPr>
              <w:pStyle w:val="12"/>
              <w:rPr>
                <w:rFonts w:asciiTheme="minorHAnsi" w:eastAsiaTheme="minorHAnsi" w:hAnsiTheme="minorHAnsi"/>
              </w:rPr>
            </w:pPr>
            <w:r w:rsidRPr="00266A85">
              <w:rPr>
                <w:rFonts w:asciiTheme="minorHAnsi" w:eastAsiaTheme="minorHAnsi" w:hAnsiTheme="minorHAnsi"/>
              </w:rPr>
              <w:lastRenderedPageBreak/>
              <w:t>uint16 x;</w:t>
            </w:r>
          </w:p>
          <w:p w:rsidR="00266A85" w:rsidRPr="00266A85" w:rsidRDefault="00266A85" w:rsidP="00266A85">
            <w:pPr>
              <w:pStyle w:val="12"/>
              <w:rPr>
                <w:rFonts w:asciiTheme="minorHAnsi" w:eastAsiaTheme="minorHAnsi" w:hAnsiTheme="minorHAnsi"/>
              </w:rPr>
            </w:pPr>
            <w:r w:rsidRPr="00266A85">
              <w:rPr>
                <w:rFonts w:asciiTheme="minorHAnsi" w:eastAsiaTheme="minorHAnsi" w:hAnsiTheme="minorHAnsi"/>
              </w:rPr>
              <w:t>uint16 y;</w:t>
            </w:r>
          </w:p>
          <w:p w:rsidR="00266A85" w:rsidRPr="00266A85" w:rsidRDefault="00266A85" w:rsidP="00266A85">
            <w:pPr>
              <w:pStyle w:val="12"/>
              <w:rPr>
                <w:rFonts w:asciiTheme="minorHAnsi" w:eastAsiaTheme="minorHAnsi" w:hAnsiTheme="minorHAnsi"/>
              </w:rPr>
            </w:pPr>
            <w:r w:rsidRPr="00266A85">
              <w:rPr>
                <w:rFonts w:asciiTheme="minorHAnsi" w:eastAsiaTheme="minorHAnsi" w:hAnsiTheme="minorHAnsi"/>
              </w:rPr>
              <w:t>uint16 width;</w:t>
            </w:r>
          </w:p>
          <w:p w:rsidR="00266A85" w:rsidRPr="00266A85" w:rsidRDefault="00266A85" w:rsidP="00266A85">
            <w:pPr>
              <w:pStyle w:val="12"/>
              <w:rPr>
                <w:rFonts w:asciiTheme="minorHAnsi" w:eastAsiaTheme="minorHAnsi" w:hAnsiTheme="minorHAnsi"/>
              </w:rPr>
            </w:pPr>
            <w:r w:rsidRPr="00266A85">
              <w:rPr>
                <w:rFonts w:asciiTheme="minorHAnsi" w:eastAsiaTheme="minorHAnsi" w:hAnsiTheme="minorHAnsi"/>
              </w:rPr>
              <w:t>uint16 height;</w:t>
            </w:r>
          </w:p>
          <w:p w:rsidR="00266A85" w:rsidRDefault="00266A85" w:rsidP="00266A8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66A85">
              <w:rPr>
                <w:rFonts w:asciiTheme="minorHAnsi" w:eastAsiaTheme="minorHAnsi" w:hAnsiTheme="minorHAnsi"/>
              </w:rPr>
              <w:t>} SVM_RECT_T, *pSVM_RECT_T;</w:t>
            </w:r>
          </w:p>
        </w:tc>
      </w:tr>
    </w:tbl>
    <w:p w:rsidR="00266A85" w:rsidRDefault="00266A85" w:rsidP="00266A85">
      <w:pPr>
        <w:pStyle w:val="12"/>
        <w:ind w:leftChars="0" w:left="0"/>
        <w:rPr>
          <w:rFonts w:asciiTheme="minorHAnsi" w:eastAsiaTheme="minorHAnsi" w:hAnsiTheme="minorHAnsi"/>
        </w:rPr>
      </w:pPr>
    </w:p>
    <w:p w:rsidR="00266A85" w:rsidRDefault="00266A85" w:rsidP="00266A85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266A85" w:rsidRPr="005A0C80" w:rsidRDefault="00266A85" w:rsidP="00266A85">
      <w:pPr>
        <w:pStyle w:val="22"/>
      </w:pPr>
      <w:r>
        <w:rPr>
          <w:rFonts w:hint="eastAsia"/>
        </w:rPr>
        <w:t>사각 영역</w:t>
      </w:r>
    </w:p>
    <w:p w:rsidR="00266A85" w:rsidRDefault="00266A85" w:rsidP="00266A85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5A0C80" w:rsidRDefault="00266A85" w:rsidP="00266A85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452B46" w:rsidTr="00E06AB1">
        <w:tc>
          <w:tcPr>
            <w:tcW w:w="2977" w:type="dxa"/>
            <w:shd w:val="clear" w:color="auto" w:fill="D9D9D9" w:themeFill="background1" w:themeFillShade="D9"/>
          </w:tcPr>
          <w:p w:rsidR="00452B46" w:rsidRDefault="00452B46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452B46" w:rsidRDefault="00452B46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452B46" w:rsidTr="00E06AB1">
        <w:tc>
          <w:tcPr>
            <w:tcW w:w="2977" w:type="dxa"/>
          </w:tcPr>
          <w:p w:rsidR="00452B46" w:rsidRDefault="00452B46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x</w:t>
            </w:r>
          </w:p>
        </w:tc>
        <w:tc>
          <w:tcPr>
            <w:tcW w:w="6949" w:type="dxa"/>
          </w:tcPr>
          <w:p w:rsidR="00452B46" w:rsidRDefault="00452B46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사각영역 x의 시작 위치</w:t>
            </w:r>
          </w:p>
        </w:tc>
      </w:tr>
      <w:tr w:rsidR="00452B46" w:rsidTr="00E06AB1">
        <w:tc>
          <w:tcPr>
            <w:tcW w:w="2977" w:type="dxa"/>
          </w:tcPr>
          <w:p w:rsidR="00452B46" w:rsidRDefault="00452B46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y</w:t>
            </w:r>
          </w:p>
        </w:tc>
        <w:tc>
          <w:tcPr>
            <w:tcW w:w="6949" w:type="dxa"/>
          </w:tcPr>
          <w:p w:rsidR="00452B46" w:rsidRDefault="00452B46" w:rsidP="00452B4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사각영역 </w:t>
            </w:r>
            <w:r>
              <w:rPr>
                <w:rFonts w:asciiTheme="minorHAnsi" w:eastAsiaTheme="minorHAnsi" w:hAnsiTheme="minorHAnsi"/>
              </w:rPr>
              <w:t>y</w:t>
            </w:r>
            <w:r>
              <w:rPr>
                <w:rFonts w:asciiTheme="minorHAnsi" w:eastAsiaTheme="minorHAnsi" w:hAnsiTheme="minorHAnsi" w:hint="eastAsia"/>
              </w:rPr>
              <w:t>의 시작 위치</w:t>
            </w:r>
          </w:p>
        </w:tc>
      </w:tr>
      <w:tr w:rsidR="00452B46" w:rsidTr="00E06AB1">
        <w:tc>
          <w:tcPr>
            <w:tcW w:w="2977" w:type="dxa"/>
          </w:tcPr>
          <w:p w:rsidR="00452B46" w:rsidRDefault="00452B46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width</w:t>
            </w:r>
          </w:p>
        </w:tc>
        <w:tc>
          <w:tcPr>
            <w:tcW w:w="6949" w:type="dxa"/>
          </w:tcPr>
          <w:p w:rsidR="00452B46" w:rsidRDefault="00452B46" w:rsidP="00452B4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사각영역 가로 길이</w:t>
            </w:r>
          </w:p>
        </w:tc>
      </w:tr>
      <w:tr w:rsidR="00452B46" w:rsidTr="00E06AB1">
        <w:tc>
          <w:tcPr>
            <w:tcW w:w="2977" w:type="dxa"/>
          </w:tcPr>
          <w:p w:rsidR="00452B46" w:rsidRDefault="00452B46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height</w:t>
            </w:r>
          </w:p>
        </w:tc>
        <w:tc>
          <w:tcPr>
            <w:tcW w:w="6949" w:type="dxa"/>
          </w:tcPr>
          <w:p w:rsidR="00452B46" w:rsidRDefault="00452B46" w:rsidP="00452B4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사각영역 세로 길이</w:t>
            </w:r>
          </w:p>
        </w:tc>
      </w:tr>
    </w:tbl>
    <w:p w:rsidR="00266A85" w:rsidRDefault="00266A85" w:rsidP="005A0C80">
      <w:pPr>
        <w:pStyle w:val="31"/>
      </w:pPr>
    </w:p>
    <w:p w:rsidR="00DC7805" w:rsidRPr="009F79D9" w:rsidRDefault="00DC7805" w:rsidP="00DC7805">
      <w:pPr>
        <w:pStyle w:val="3"/>
      </w:pPr>
      <w:bookmarkStart w:id="139" w:name="_Toc477870991"/>
      <w:r w:rsidRPr="00DC7805">
        <w:t>SVM_COLORCOEF_T</w:t>
      </w:r>
      <w:bookmarkEnd w:id="139"/>
    </w:p>
    <w:p w:rsidR="00DC7805" w:rsidRDefault="00DC7805" w:rsidP="00DC7805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DC7805" w:rsidTr="00DC7805">
        <w:tc>
          <w:tcPr>
            <w:tcW w:w="9912" w:type="dxa"/>
          </w:tcPr>
          <w:p w:rsidR="00DC7805" w:rsidRPr="00DC7805" w:rsidRDefault="00DC780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typedef struct tagSVM_BCCOEF_T</w:t>
            </w:r>
          </w:p>
          <w:p w:rsidR="00DC7805" w:rsidRPr="00DC7805" w:rsidRDefault="00DC780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{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uint8 coef1[eSVM_COLOR_MAX][eSVM_SUBPART_MAX];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uint8 coef2[eSVM_COLOR_MAX][eSVM_FB_PART_MAX];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uint8 coef3[eSVM_COLOR_MAX][eSVM_SUBPART_MAX];</w:t>
            </w:r>
          </w:p>
          <w:p w:rsidR="00DC7805" w:rsidRPr="00DC7805" w:rsidRDefault="00DC7805" w:rsidP="00DC7805">
            <w:pPr>
              <w:pStyle w:val="12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uint8 coef4[eSVM_COLOR_MAX][eSVM_LR_PART_MAX];</w:t>
            </w:r>
          </w:p>
          <w:p w:rsidR="00DC7805" w:rsidRDefault="00DC780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} SVM_BCCOEF_T, *pSVM_BCCOEF_T;</w:t>
            </w:r>
          </w:p>
        </w:tc>
      </w:tr>
    </w:tbl>
    <w:p w:rsidR="00DC7805" w:rsidRDefault="00DC7805" w:rsidP="00DC7805">
      <w:pPr>
        <w:pStyle w:val="12"/>
        <w:ind w:leftChars="0" w:left="0"/>
        <w:rPr>
          <w:rFonts w:asciiTheme="minorHAnsi" w:eastAsiaTheme="minorHAnsi" w:hAnsiTheme="minorHAnsi"/>
        </w:rPr>
      </w:pPr>
    </w:p>
    <w:p w:rsidR="00DC7805" w:rsidRDefault="00DC7805" w:rsidP="00DC7805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C7805" w:rsidRDefault="0095676C" w:rsidP="0095676C">
      <w:pPr>
        <w:pStyle w:val="22"/>
      </w:pPr>
      <w:r>
        <w:rPr>
          <w:rFonts w:hint="eastAsia"/>
        </w:rPr>
        <w:t xml:space="preserve">Brightness control의 </w:t>
      </w:r>
      <w:r>
        <w:t>LUT</w:t>
      </w:r>
      <w:r>
        <w:rPr>
          <w:rFonts w:hint="eastAsia"/>
        </w:rPr>
        <w:t>를 사용하기 위한 계수</w:t>
      </w:r>
    </w:p>
    <w:p w:rsidR="0095676C" w:rsidRDefault="0095676C" w:rsidP="0095676C">
      <w:pPr>
        <w:pStyle w:val="22"/>
      </w:pPr>
      <w:r>
        <w:rPr>
          <w:noProof/>
        </w:rPr>
        <w:lastRenderedPageBreak/>
        <w:drawing>
          <wp:inline distT="0" distB="0" distL="0" distR="0" wp14:anchorId="10F7E4F0" wp14:editId="11168868">
            <wp:extent cx="5334000" cy="233362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6C" w:rsidRDefault="0095676C" w:rsidP="0095676C">
      <w:pPr>
        <w:pStyle w:val="22"/>
      </w:pPr>
    </w:p>
    <w:p w:rsidR="00DC7805" w:rsidRDefault="00DC7805" w:rsidP="0095676C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9145A3" w:rsidTr="002C6E7E">
        <w:tc>
          <w:tcPr>
            <w:tcW w:w="2977" w:type="dxa"/>
            <w:shd w:val="clear" w:color="auto" w:fill="D9D9D9" w:themeFill="background1" w:themeFillShade="D9"/>
          </w:tcPr>
          <w:p w:rsidR="009145A3" w:rsidRDefault="009145A3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9145A3" w:rsidRDefault="009145A3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9145A3" w:rsidTr="002C6E7E">
        <w:tc>
          <w:tcPr>
            <w:tcW w:w="2977" w:type="dxa"/>
          </w:tcPr>
          <w:p w:rsidR="009145A3" w:rsidRDefault="009145A3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coef1</w:t>
            </w:r>
          </w:p>
        </w:tc>
        <w:tc>
          <w:tcPr>
            <w:tcW w:w="6949" w:type="dxa"/>
          </w:tcPr>
          <w:p w:rsidR="009145A3" w:rsidRDefault="009145A3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그림 </w:t>
            </w:r>
            <w:r>
              <w:rPr>
                <w:rFonts w:asciiTheme="minorHAnsi" w:eastAsiaTheme="minorHAnsi" w:hAnsiTheme="minorHAnsi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a) 영역의 값</w:t>
            </w:r>
          </w:p>
        </w:tc>
      </w:tr>
      <w:tr w:rsidR="009145A3" w:rsidTr="002C6E7E">
        <w:tc>
          <w:tcPr>
            <w:tcW w:w="2977" w:type="dxa"/>
          </w:tcPr>
          <w:p w:rsidR="009145A3" w:rsidRDefault="009145A3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coef2</w:t>
            </w:r>
          </w:p>
        </w:tc>
        <w:tc>
          <w:tcPr>
            <w:tcW w:w="6949" w:type="dxa"/>
          </w:tcPr>
          <w:p w:rsidR="009145A3" w:rsidRDefault="009145A3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그림 </w:t>
            </w:r>
            <w:r>
              <w:rPr>
                <w:rFonts w:asciiTheme="minorHAnsi" w:eastAsiaTheme="minorHAnsi" w:hAnsiTheme="minorHAnsi"/>
              </w:rPr>
              <w:t>(b)</w:t>
            </w:r>
            <w:r>
              <w:rPr>
                <w:rFonts w:asciiTheme="minorHAnsi" w:eastAsiaTheme="minorHAnsi" w:hAnsiTheme="minorHAnsi" w:hint="eastAsia"/>
              </w:rPr>
              <w:t xml:space="preserve">의 front와 </w:t>
            </w:r>
            <w:r>
              <w:rPr>
                <w:rFonts w:asciiTheme="minorHAnsi" w:eastAsiaTheme="minorHAnsi" w:hAnsiTheme="minorHAnsi"/>
              </w:rPr>
              <w:t xml:space="preserve">back </w:t>
            </w:r>
            <w:r>
              <w:rPr>
                <w:rFonts w:asciiTheme="minorHAnsi" w:eastAsiaTheme="minorHAnsi" w:hAnsiTheme="minorHAnsi" w:hint="eastAsia"/>
              </w:rPr>
              <w:t>영역의 값</w:t>
            </w:r>
          </w:p>
        </w:tc>
      </w:tr>
      <w:tr w:rsidR="009145A3" w:rsidTr="002C6E7E">
        <w:tc>
          <w:tcPr>
            <w:tcW w:w="2977" w:type="dxa"/>
          </w:tcPr>
          <w:p w:rsidR="009145A3" w:rsidRDefault="009145A3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coef3</w:t>
            </w:r>
          </w:p>
        </w:tc>
        <w:tc>
          <w:tcPr>
            <w:tcW w:w="6949" w:type="dxa"/>
          </w:tcPr>
          <w:p w:rsidR="009145A3" w:rsidRDefault="009145A3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그림 </w:t>
            </w:r>
            <w:r>
              <w:rPr>
                <w:rFonts w:asciiTheme="minorHAnsi" w:eastAsiaTheme="minorHAnsi" w:hAnsiTheme="minorHAnsi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a) 영역의 값</w:t>
            </w:r>
          </w:p>
        </w:tc>
      </w:tr>
      <w:tr w:rsidR="009145A3" w:rsidTr="002C6E7E">
        <w:tc>
          <w:tcPr>
            <w:tcW w:w="2977" w:type="dxa"/>
          </w:tcPr>
          <w:p w:rsidR="009145A3" w:rsidRDefault="009145A3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coef4</w:t>
            </w:r>
          </w:p>
        </w:tc>
        <w:tc>
          <w:tcPr>
            <w:tcW w:w="6949" w:type="dxa"/>
          </w:tcPr>
          <w:p w:rsidR="009145A3" w:rsidRDefault="009145A3" w:rsidP="009145A3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그림 </w:t>
            </w:r>
            <w:r>
              <w:rPr>
                <w:rFonts w:asciiTheme="minorHAnsi" w:eastAsiaTheme="minorHAnsi" w:hAnsiTheme="minorHAnsi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)</w:t>
            </w:r>
            <w:r>
              <w:rPr>
                <w:rFonts w:asciiTheme="minorHAnsi" w:eastAsiaTheme="minorHAnsi" w:hAnsiTheme="minorHAnsi" w:hint="eastAsia"/>
              </w:rPr>
              <w:t xml:space="preserve">의 left와 </w:t>
            </w:r>
            <w:r>
              <w:rPr>
                <w:rFonts w:asciiTheme="minorHAnsi" w:eastAsiaTheme="minorHAnsi" w:hAnsiTheme="minorHAnsi"/>
              </w:rPr>
              <w:t xml:space="preserve">right </w:t>
            </w:r>
            <w:r>
              <w:rPr>
                <w:rFonts w:asciiTheme="minorHAnsi" w:eastAsiaTheme="minorHAnsi" w:hAnsiTheme="minorHAnsi" w:hint="eastAsia"/>
              </w:rPr>
              <w:t>영역의 값</w:t>
            </w:r>
          </w:p>
        </w:tc>
      </w:tr>
    </w:tbl>
    <w:p w:rsidR="009145A3" w:rsidRDefault="009145A3" w:rsidP="009145A3">
      <w:pPr>
        <w:pStyle w:val="31"/>
      </w:pPr>
    </w:p>
    <w:p w:rsidR="003B1477" w:rsidRPr="009F79D9" w:rsidRDefault="003B1477" w:rsidP="003B1477">
      <w:pPr>
        <w:pStyle w:val="3"/>
      </w:pPr>
      <w:bookmarkStart w:id="140" w:name="_Toc477870992"/>
      <w:r w:rsidRPr="003B1477">
        <w:t>SVM_RGB_STATISTICS_T</w:t>
      </w:r>
      <w:bookmarkEnd w:id="140"/>
    </w:p>
    <w:p w:rsidR="003B1477" w:rsidRDefault="003B1477" w:rsidP="003B1477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3B1477" w:rsidTr="00E06AB1">
        <w:tc>
          <w:tcPr>
            <w:tcW w:w="9912" w:type="dxa"/>
          </w:tcPr>
          <w:p w:rsidR="003B1477" w:rsidRPr="003B1477" w:rsidRDefault="003B1477" w:rsidP="003B147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B1477">
              <w:rPr>
                <w:rFonts w:asciiTheme="minorHAnsi" w:eastAsiaTheme="minorHAnsi" w:hAnsiTheme="minorHAnsi"/>
              </w:rPr>
              <w:t>typedef struct tagSVM_RGB_STATISTICS_T</w:t>
            </w:r>
          </w:p>
          <w:p w:rsidR="003B1477" w:rsidRPr="003B1477" w:rsidRDefault="003B1477" w:rsidP="003B147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B1477">
              <w:rPr>
                <w:rFonts w:asciiTheme="minorHAnsi" w:eastAsiaTheme="minorHAnsi" w:hAnsiTheme="minorHAnsi"/>
              </w:rPr>
              <w:t>{</w:t>
            </w:r>
          </w:p>
          <w:p w:rsidR="003B1477" w:rsidRPr="003B1477" w:rsidRDefault="003B1477" w:rsidP="003B1477">
            <w:pPr>
              <w:pStyle w:val="12"/>
              <w:rPr>
                <w:rFonts w:asciiTheme="minorHAnsi" w:eastAsiaTheme="minorHAnsi" w:hAnsiTheme="minorHAnsi"/>
              </w:rPr>
            </w:pPr>
            <w:r w:rsidRPr="003B1477">
              <w:rPr>
                <w:rFonts w:asciiTheme="minorHAnsi" w:eastAsiaTheme="minorHAnsi" w:hAnsiTheme="minorHAnsi"/>
              </w:rPr>
              <w:t>uint32 value[eSVM_OUTPUT_PART_MAX][eSVM_SUBPART_MAX][eSVM_COLOR_MAX];</w:t>
            </w:r>
          </w:p>
          <w:p w:rsidR="003B1477" w:rsidRDefault="003B1477" w:rsidP="003B147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B1477">
              <w:rPr>
                <w:rFonts w:asciiTheme="minorHAnsi" w:eastAsiaTheme="minorHAnsi" w:hAnsiTheme="minorHAnsi"/>
              </w:rPr>
              <w:t>} SVM_RGB_STATISTICS_T, *pSVM_RGB_STATISTICS_T;</w:t>
            </w:r>
          </w:p>
        </w:tc>
      </w:tr>
    </w:tbl>
    <w:p w:rsidR="003B1477" w:rsidRDefault="003B1477" w:rsidP="003B1477">
      <w:pPr>
        <w:pStyle w:val="12"/>
        <w:ind w:leftChars="0" w:left="0"/>
        <w:rPr>
          <w:rFonts w:asciiTheme="minorHAnsi" w:eastAsiaTheme="minorHAnsi" w:hAnsiTheme="minorHAnsi"/>
        </w:rPr>
      </w:pPr>
    </w:p>
    <w:p w:rsidR="003B1477" w:rsidRDefault="003B1477" w:rsidP="003B1477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3B1477" w:rsidRDefault="003B1477" w:rsidP="003B1477">
      <w:pPr>
        <w:pStyle w:val="22"/>
      </w:pPr>
      <w:r>
        <w:rPr>
          <w:rFonts w:hint="eastAsia"/>
        </w:rPr>
        <w:t>RGB 통계 값의 구조체</w:t>
      </w:r>
      <w:r w:rsidR="00FF2423">
        <w:rPr>
          <w:rFonts w:hint="eastAsia"/>
        </w:rPr>
        <w:t>.</w:t>
      </w:r>
    </w:p>
    <w:p w:rsidR="00FF2423" w:rsidRDefault="00FF2423" w:rsidP="003B1477">
      <w:pPr>
        <w:pStyle w:val="22"/>
      </w:pPr>
      <w:r>
        <w:rPr>
          <w:rFonts w:hint="eastAsia"/>
        </w:rPr>
        <w:t xml:space="preserve">아래 그림의 </w:t>
      </w:r>
      <w:r>
        <w:t>(a)</w:t>
      </w:r>
      <w:r>
        <w:rPr>
          <w:rFonts w:hint="eastAsia"/>
        </w:rPr>
        <w:t xml:space="preserve">와 같이 </w:t>
      </w:r>
      <w:r>
        <w:t>4</w:t>
      </w:r>
      <w:r>
        <w:rPr>
          <w:rFonts w:hint="eastAsia"/>
        </w:rPr>
        <w:t xml:space="preserve">개의 이미지가 </w:t>
      </w:r>
      <w:r>
        <w:t>merge</w:t>
      </w:r>
      <w:r>
        <w:rPr>
          <w:rFonts w:hint="eastAsia"/>
        </w:rPr>
        <w:t xml:space="preserve">된다고 할 때 </w:t>
      </w:r>
      <w:r>
        <w:t>(b)</w:t>
      </w:r>
      <w:r>
        <w:rPr>
          <w:rFonts w:hint="eastAsia"/>
        </w:rPr>
        <w:t xml:space="preserve">의 </w:t>
      </w:r>
      <w:r>
        <w:t>1</w:t>
      </w:r>
      <w:r>
        <w:rPr>
          <w:rFonts w:hint="eastAsia"/>
        </w:rPr>
        <w:t xml:space="preserve">번 사각 영역은 </w:t>
      </w:r>
      <w:r>
        <w:t>F</w:t>
      </w:r>
      <w:r>
        <w:rPr>
          <w:rFonts w:hint="eastAsia"/>
        </w:rPr>
        <w:t xml:space="preserve">와 </w:t>
      </w:r>
      <w:r>
        <w:t>L</w:t>
      </w:r>
      <w:r>
        <w:rPr>
          <w:rFonts w:hint="eastAsia"/>
        </w:rPr>
        <w:t xml:space="preserve">이 섞이는 영역이고 </w:t>
      </w:r>
      <w:r>
        <w:t>2</w:t>
      </w:r>
      <w:r>
        <w:rPr>
          <w:rFonts w:hint="eastAsia"/>
        </w:rPr>
        <w:t xml:space="preserve">는 </w:t>
      </w:r>
      <w:r>
        <w:t>F</w:t>
      </w:r>
      <w:r>
        <w:rPr>
          <w:rFonts w:hint="eastAsia"/>
        </w:rPr>
        <w:t xml:space="preserve">와 </w:t>
      </w:r>
      <w:r>
        <w:t>R</w:t>
      </w:r>
      <w:r>
        <w:rPr>
          <w:rFonts w:hint="eastAsia"/>
        </w:rPr>
        <w:t>이 섞이는 영역이 된다.</w:t>
      </w:r>
      <w:r>
        <w:t xml:space="preserve">    </w:t>
      </w:r>
      <w:r>
        <w:rPr>
          <w:rFonts w:hint="eastAsia"/>
        </w:rPr>
        <w:t xml:space="preserve">이 영역의 통계값 중 </w:t>
      </w:r>
      <w:r>
        <w:t xml:space="preserve">FB </w:t>
      </w:r>
      <w:r>
        <w:rPr>
          <w:rFonts w:hint="eastAsia"/>
        </w:rPr>
        <w:t xml:space="preserve">이미지의 </w:t>
      </w:r>
      <w:r>
        <w:t xml:space="preserve">R </w:t>
      </w:r>
      <w:r>
        <w:rPr>
          <w:rFonts w:hint="eastAsia"/>
        </w:rPr>
        <w:t>통계값은</w:t>
      </w:r>
    </w:p>
    <w:p w:rsidR="003B1477" w:rsidRDefault="00FF2423" w:rsidP="003B1477">
      <w:pPr>
        <w:pStyle w:val="22"/>
      </w:pPr>
      <w:r>
        <w:t>FL_R0</w:t>
      </w:r>
      <w:r>
        <w:rPr>
          <w:rFonts w:hint="eastAsia"/>
        </w:rPr>
        <w:t xml:space="preserve">에 </w:t>
      </w:r>
      <w:r>
        <w:t xml:space="preserve">LR </w:t>
      </w:r>
      <w:r>
        <w:rPr>
          <w:rFonts w:hint="eastAsia"/>
        </w:rPr>
        <w:t xml:space="preserve">이미지의 </w:t>
      </w:r>
      <w:r>
        <w:t xml:space="preserve">R </w:t>
      </w:r>
      <w:r>
        <w:rPr>
          <w:rFonts w:hint="eastAsia"/>
        </w:rPr>
        <w:t xml:space="preserve">통계값은 </w:t>
      </w:r>
      <w:r>
        <w:t>FL_R1</w:t>
      </w:r>
      <w:r>
        <w:rPr>
          <w:rFonts w:hint="eastAsia"/>
        </w:rPr>
        <w:t>에 저장된다.</w:t>
      </w:r>
    </w:p>
    <w:p w:rsidR="00FF2423" w:rsidRDefault="00FF2423" w:rsidP="003B1477">
      <w:pPr>
        <w:pStyle w:val="22"/>
      </w:pPr>
      <w:r>
        <w:rPr>
          <w:noProof/>
        </w:rPr>
        <w:lastRenderedPageBreak/>
        <w:drawing>
          <wp:inline distT="0" distB="0" distL="0" distR="0" wp14:anchorId="094E8531" wp14:editId="245862CC">
            <wp:extent cx="2954020" cy="1985026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5972" cy="19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23" w:rsidRDefault="00FF2423" w:rsidP="003B1477">
      <w:pPr>
        <w:pStyle w:val="22"/>
      </w:pPr>
    </w:p>
    <w:p w:rsidR="003B1477" w:rsidRDefault="003B1477" w:rsidP="003B1477">
      <w:pPr>
        <w:pStyle w:val="31"/>
      </w:pPr>
      <w:r>
        <w:t>[Member]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3B1477" w:rsidTr="00E06AB1">
        <w:tc>
          <w:tcPr>
            <w:tcW w:w="2977" w:type="dxa"/>
            <w:shd w:val="clear" w:color="auto" w:fill="D9D9D9" w:themeFill="background1" w:themeFillShade="D9"/>
          </w:tcPr>
          <w:p w:rsidR="003B1477" w:rsidRDefault="003B1477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3B1477" w:rsidRDefault="003B1477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3B1477" w:rsidTr="00E06AB1">
        <w:tc>
          <w:tcPr>
            <w:tcW w:w="2977" w:type="dxa"/>
          </w:tcPr>
          <w:p w:rsidR="003B1477" w:rsidRDefault="00FF2423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value</w:t>
            </w:r>
          </w:p>
        </w:tc>
        <w:tc>
          <w:tcPr>
            <w:tcW w:w="6949" w:type="dxa"/>
          </w:tcPr>
          <w:p w:rsidR="003B1477" w:rsidRDefault="00FF2423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각</w:t>
            </w:r>
            <w:r>
              <w:rPr>
                <w:rFonts w:asciiTheme="minorHAnsi" w:eastAsiaTheme="minorHAnsi" w:hAnsiTheme="minorHAnsi" w:hint="eastAsia"/>
              </w:rPr>
              <w:t xml:space="preserve"> 영역에 대한 색 통계 값</w:t>
            </w:r>
          </w:p>
        </w:tc>
      </w:tr>
    </w:tbl>
    <w:p w:rsidR="00DC7805" w:rsidRDefault="00DC7805" w:rsidP="005A0C80">
      <w:pPr>
        <w:pStyle w:val="31"/>
      </w:pPr>
    </w:p>
    <w:p w:rsidR="003B1477" w:rsidRPr="003B1477" w:rsidRDefault="003B1477" w:rsidP="005A0C80">
      <w:pPr>
        <w:pStyle w:val="31"/>
      </w:pPr>
    </w:p>
    <w:p w:rsidR="00E93D81" w:rsidRDefault="00E93D81" w:rsidP="00E93D81">
      <w:pPr>
        <w:pStyle w:val="20"/>
      </w:pPr>
      <w:bookmarkStart w:id="141" w:name="_Toc477870993"/>
      <w:r>
        <w:rPr>
          <w:rFonts w:hint="eastAsia"/>
        </w:rPr>
        <w:t>API</w:t>
      </w:r>
      <w:bookmarkEnd w:id="141"/>
    </w:p>
    <w:p w:rsidR="00E93D81" w:rsidRPr="009F79D9" w:rsidRDefault="00B63D3D" w:rsidP="00B63D3D">
      <w:pPr>
        <w:pStyle w:val="3"/>
      </w:pPr>
      <w:bookmarkStart w:id="142" w:name="_Toc477870994"/>
      <w:r w:rsidRPr="00B63D3D">
        <w:t>SVMAPI_initialize</w:t>
      </w:r>
      <w:bookmarkEnd w:id="142"/>
    </w:p>
    <w:p w:rsidR="00E93D81" w:rsidRDefault="00E93D81" w:rsidP="00E93D81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E93D81" w:rsidTr="0004105E">
        <w:tc>
          <w:tcPr>
            <w:tcW w:w="9912" w:type="dxa"/>
          </w:tcPr>
          <w:p w:rsidR="00B63D3D" w:rsidRDefault="006F183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B63D3D" w:rsidRPr="00B63D3D">
              <w:rPr>
                <w:rFonts w:asciiTheme="minorHAnsi" w:eastAsiaTheme="minorHAnsi" w:hAnsiTheme="minorHAnsi"/>
              </w:rPr>
              <w:t xml:space="preserve"> APIENTRY SVMAPI_initialize(uint16 IN inputWidth, uint16 IN inputHeight, uint16 IN outputWidth,</w:t>
            </w:r>
          </w:p>
          <w:p w:rsidR="00E93D81" w:rsidRDefault="00B63D3D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 w:rsidRPr="00B63D3D">
              <w:rPr>
                <w:rFonts w:asciiTheme="minorHAnsi" w:eastAsiaTheme="minorHAnsi" w:hAnsiTheme="minorHAnsi"/>
              </w:rPr>
              <w:t>uint16 IN outputHeight, uint8 IN samplingCount, float IN inputFrameCount);</w:t>
            </w:r>
          </w:p>
        </w:tc>
      </w:tr>
    </w:tbl>
    <w:p w:rsidR="00E93D81" w:rsidRDefault="00E93D81" w:rsidP="00E93D81">
      <w:pPr>
        <w:pStyle w:val="12"/>
        <w:ind w:leftChars="0" w:left="0"/>
        <w:rPr>
          <w:rFonts w:asciiTheme="minorHAnsi" w:eastAsiaTheme="minorHAnsi" w:hAnsiTheme="minorHAnsi"/>
        </w:rPr>
      </w:pPr>
    </w:p>
    <w:p w:rsidR="00E93D81" w:rsidRDefault="00E93D81" w:rsidP="00E93D81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E93D81" w:rsidRPr="00B63D3D" w:rsidRDefault="00B63D3D" w:rsidP="00E93D81">
      <w:pPr>
        <w:pStyle w:val="22"/>
      </w:pPr>
      <w:r>
        <w:rPr>
          <w:rFonts w:hint="eastAsia"/>
        </w:rPr>
        <w:t>SVM API를 사용하기 위해 제일 처음으로 수행되어야 하는 초기화 함수이다.</w:t>
      </w:r>
      <w:r>
        <w:t xml:space="preserve"> </w:t>
      </w:r>
      <w:r>
        <w:rPr>
          <w:rFonts w:hint="eastAsia"/>
        </w:rPr>
        <w:t>입출력 사이즈,</w:t>
      </w:r>
      <w:r>
        <w:t xml:space="preserve"> LUT</w:t>
      </w:r>
      <w:r>
        <w:rPr>
          <w:rFonts w:hint="eastAsia"/>
        </w:rPr>
        <w:t xml:space="preserve">에 대한 </w:t>
      </w:r>
      <w:r>
        <w:t xml:space="preserve">sampling </w:t>
      </w:r>
      <w:r>
        <w:rPr>
          <w:rFonts w:hint="eastAsia"/>
        </w:rPr>
        <w:t xml:space="preserve">간격의 인자를 받는과 입력 채널들에 대하여 메모리에 저장할 </w:t>
      </w:r>
      <w:r>
        <w:t xml:space="preserve">frame </w:t>
      </w:r>
      <w:r>
        <w:rPr>
          <w:rFonts w:hint="eastAsia"/>
        </w:rPr>
        <w:t>수를 정한다.</w:t>
      </w:r>
    </w:p>
    <w:p w:rsidR="00E93D81" w:rsidRDefault="00E93D81" w:rsidP="00E93D81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E93D81" w:rsidRDefault="00E93D81" w:rsidP="00E93D81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E93D81" w:rsidTr="0004105E">
        <w:tc>
          <w:tcPr>
            <w:tcW w:w="2977" w:type="dxa"/>
            <w:shd w:val="clear" w:color="auto" w:fill="D9D9D9" w:themeFill="background1" w:themeFillShade="D9"/>
          </w:tcPr>
          <w:p w:rsidR="00E93D81" w:rsidRDefault="00E93D81" w:rsidP="0004105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E93D81" w:rsidRDefault="00E93D81" w:rsidP="0004105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E93D81" w:rsidTr="0004105E">
        <w:tc>
          <w:tcPr>
            <w:tcW w:w="2977" w:type="dxa"/>
          </w:tcPr>
          <w:p w:rsidR="00E93D81" w:rsidRDefault="00B63D3D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inputWidth</w:t>
            </w:r>
          </w:p>
        </w:tc>
        <w:tc>
          <w:tcPr>
            <w:tcW w:w="6949" w:type="dxa"/>
          </w:tcPr>
          <w:p w:rsidR="00E93D81" w:rsidRDefault="00E93D81" w:rsidP="00DE2B7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입력</w:t>
            </w:r>
            <w:r w:rsidR="00B63D3D">
              <w:rPr>
                <w:rFonts w:asciiTheme="minorHAnsi" w:eastAsiaTheme="minorHAnsi" w:hAnsiTheme="minorHAnsi" w:hint="eastAsia"/>
              </w:rPr>
              <w:t xml:space="preserve"> 채널들</w:t>
            </w:r>
            <w:r w:rsidR="00DE2B78">
              <w:rPr>
                <w:rFonts w:asciiTheme="minorHAnsi" w:eastAsiaTheme="minorHAnsi" w:hAnsiTheme="minorHAnsi" w:hint="eastAsia"/>
              </w:rPr>
              <w:t>의</w:t>
            </w:r>
            <w:r w:rsidR="00B63D3D">
              <w:rPr>
                <w:rFonts w:asciiTheme="minorHAnsi" w:eastAsiaTheme="minorHAnsi" w:hAnsiTheme="minorHAnsi" w:hint="eastAsia"/>
              </w:rPr>
              <w:t xml:space="preserve"> </w:t>
            </w:r>
            <w:r w:rsidR="00B63D3D">
              <w:rPr>
                <w:rFonts w:asciiTheme="minorHAnsi" w:eastAsiaTheme="minorHAnsi" w:hAnsiTheme="minorHAnsi"/>
              </w:rPr>
              <w:t>width</w:t>
            </w:r>
          </w:p>
        </w:tc>
      </w:tr>
      <w:tr w:rsidR="00E93D81" w:rsidTr="0004105E">
        <w:tc>
          <w:tcPr>
            <w:tcW w:w="2977" w:type="dxa"/>
          </w:tcPr>
          <w:p w:rsidR="00E93D81" w:rsidRDefault="00B63D3D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inputHeight</w:t>
            </w:r>
          </w:p>
        </w:tc>
        <w:tc>
          <w:tcPr>
            <w:tcW w:w="6949" w:type="dxa"/>
          </w:tcPr>
          <w:p w:rsidR="00E93D81" w:rsidRDefault="00B63D3D" w:rsidP="00DE2B7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입력 채널들</w:t>
            </w:r>
            <w:r w:rsidR="00DE2B78">
              <w:rPr>
                <w:rFonts w:asciiTheme="minorHAnsi" w:eastAsiaTheme="minorHAnsi" w:hAnsiTheme="minorHAnsi" w:hint="eastAsia"/>
              </w:rPr>
              <w:t>의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height</w:t>
            </w:r>
          </w:p>
        </w:tc>
      </w:tr>
      <w:tr w:rsidR="00DE2B78" w:rsidTr="0004105E">
        <w:tc>
          <w:tcPr>
            <w:tcW w:w="2977" w:type="dxa"/>
          </w:tcPr>
          <w:p w:rsidR="00DE2B78" w:rsidRDefault="00DE2B78" w:rsidP="00DE2B7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outp</w:t>
            </w:r>
            <w:r>
              <w:rPr>
                <w:rFonts w:asciiTheme="minorHAnsi" w:eastAsiaTheme="minorHAnsi" w:hAnsiTheme="minorHAnsi" w:hint="eastAsia"/>
              </w:rPr>
              <w:t>utWidth</w:t>
            </w:r>
          </w:p>
        </w:tc>
        <w:tc>
          <w:tcPr>
            <w:tcW w:w="6949" w:type="dxa"/>
          </w:tcPr>
          <w:p w:rsidR="00DE2B78" w:rsidRDefault="00DE2B78" w:rsidP="00DE2B7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출력 </w:t>
            </w:r>
            <w:r>
              <w:rPr>
                <w:rFonts w:asciiTheme="minorHAnsi" w:eastAsiaTheme="minorHAnsi" w:hAnsiTheme="minorHAnsi"/>
              </w:rPr>
              <w:t>width</w:t>
            </w:r>
          </w:p>
        </w:tc>
      </w:tr>
      <w:tr w:rsidR="00DE2B78" w:rsidTr="0004105E">
        <w:tc>
          <w:tcPr>
            <w:tcW w:w="2977" w:type="dxa"/>
          </w:tcPr>
          <w:p w:rsidR="00DE2B78" w:rsidRDefault="00DE2B78" w:rsidP="00DE2B7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outputHeight</w:t>
            </w:r>
          </w:p>
        </w:tc>
        <w:tc>
          <w:tcPr>
            <w:tcW w:w="6949" w:type="dxa"/>
          </w:tcPr>
          <w:p w:rsidR="00DE2B78" w:rsidRDefault="00DE2B78" w:rsidP="00DE2B7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출력 </w:t>
            </w:r>
            <w:r>
              <w:rPr>
                <w:rFonts w:asciiTheme="minorHAnsi" w:eastAsiaTheme="minorHAnsi" w:hAnsiTheme="minorHAnsi"/>
              </w:rPr>
              <w:t>height</w:t>
            </w:r>
          </w:p>
        </w:tc>
      </w:tr>
      <w:tr w:rsidR="00DE2B78" w:rsidTr="0004105E">
        <w:tc>
          <w:tcPr>
            <w:tcW w:w="2977" w:type="dxa"/>
          </w:tcPr>
          <w:p w:rsidR="00DE2B78" w:rsidRDefault="00DE2B78" w:rsidP="00DE2B7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samplingCount</w:t>
            </w:r>
          </w:p>
        </w:tc>
        <w:tc>
          <w:tcPr>
            <w:tcW w:w="6949" w:type="dxa"/>
          </w:tcPr>
          <w:p w:rsidR="00DE2B78" w:rsidRDefault="00DE2B78" w:rsidP="00DE2B7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LUT에 대</w:t>
            </w:r>
            <w:r>
              <w:rPr>
                <w:rFonts w:asciiTheme="minorHAnsi" w:eastAsiaTheme="minorHAnsi" w:hAnsiTheme="minorHAnsi"/>
              </w:rPr>
              <w:t>한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 xml:space="preserve">sampling </w:t>
            </w:r>
            <w:r>
              <w:rPr>
                <w:rFonts w:asciiTheme="minorHAnsi" w:eastAsiaTheme="minorHAnsi" w:hAnsiTheme="minorHAnsi" w:hint="eastAsia"/>
              </w:rPr>
              <w:t>간격</w:t>
            </w:r>
          </w:p>
        </w:tc>
      </w:tr>
      <w:tr w:rsidR="00DE2B78" w:rsidTr="0004105E">
        <w:tc>
          <w:tcPr>
            <w:tcW w:w="2977" w:type="dxa"/>
          </w:tcPr>
          <w:p w:rsidR="00DE2B78" w:rsidRDefault="00DE2B78" w:rsidP="00DE2B7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B63D3D">
              <w:rPr>
                <w:rFonts w:asciiTheme="minorHAnsi" w:eastAsiaTheme="minorHAnsi" w:hAnsiTheme="minorHAnsi"/>
              </w:rPr>
              <w:t>inputFrameCount</w:t>
            </w:r>
          </w:p>
        </w:tc>
        <w:tc>
          <w:tcPr>
            <w:tcW w:w="6949" w:type="dxa"/>
          </w:tcPr>
          <w:p w:rsidR="00DE2B78" w:rsidRDefault="00DE2B78" w:rsidP="00DE2B7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각각의 입력 채널의 메모리 사이즈를 </w:t>
            </w:r>
            <w:r>
              <w:rPr>
                <w:rFonts w:asciiTheme="minorHAnsi" w:eastAsiaTheme="minorHAnsi" w:hAnsiTheme="minorHAnsi"/>
              </w:rPr>
              <w:t xml:space="preserve">frame </w:t>
            </w:r>
            <w:r>
              <w:rPr>
                <w:rFonts w:asciiTheme="minorHAnsi" w:eastAsiaTheme="minorHAnsi" w:hAnsiTheme="minorHAnsi" w:hint="eastAsia"/>
              </w:rPr>
              <w:t>수로 결정한다.</w:t>
            </w:r>
          </w:p>
        </w:tc>
      </w:tr>
    </w:tbl>
    <w:p w:rsidR="00E93D81" w:rsidRDefault="00E93D81" w:rsidP="00E93D81">
      <w:pPr>
        <w:pStyle w:val="12"/>
        <w:ind w:leftChars="0" w:left="0"/>
        <w:rPr>
          <w:rFonts w:asciiTheme="minorHAnsi" w:eastAsiaTheme="minorHAnsi" w:hAnsiTheme="minorHAnsi"/>
        </w:rPr>
      </w:pPr>
    </w:p>
    <w:p w:rsidR="00E93D81" w:rsidRDefault="00E93D81" w:rsidP="00E93D81">
      <w:pPr>
        <w:pStyle w:val="31"/>
      </w:pPr>
      <w:r>
        <w:lastRenderedPageBreak/>
        <w:t xml:space="preserve">[Return] </w:t>
      </w:r>
    </w:p>
    <w:p w:rsidR="00E93D81" w:rsidRDefault="00E93D81" w:rsidP="00E93D81">
      <w:pPr>
        <w:pStyle w:val="22"/>
      </w:pPr>
      <w:r>
        <w:rPr>
          <w:rFonts w:hint="eastAsia"/>
        </w:rPr>
        <w:t>E</w:t>
      </w:r>
      <w:r>
        <w:t>rror code</w:t>
      </w:r>
    </w:p>
    <w:p w:rsidR="00E93D81" w:rsidRDefault="00E93D81" w:rsidP="00B3293B">
      <w:pPr>
        <w:pStyle w:val="BodyText10"/>
      </w:pPr>
    </w:p>
    <w:p w:rsidR="00DE2B78" w:rsidRPr="009F79D9" w:rsidRDefault="00DE2B78" w:rsidP="00DE2B78">
      <w:pPr>
        <w:pStyle w:val="3"/>
      </w:pPr>
      <w:bookmarkStart w:id="143" w:name="_Toc477870995"/>
      <w:r w:rsidRPr="00DE2B78">
        <w:t>SVMAPI_deInitialize</w:t>
      </w:r>
      <w:bookmarkEnd w:id="143"/>
    </w:p>
    <w:p w:rsidR="00DE2B78" w:rsidRDefault="00DE2B78" w:rsidP="00DE2B78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DE2B78" w:rsidTr="0004105E">
        <w:tc>
          <w:tcPr>
            <w:tcW w:w="9912" w:type="dxa"/>
          </w:tcPr>
          <w:p w:rsidR="00DE2B78" w:rsidRDefault="00DE2B78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E2B78">
              <w:rPr>
                <w:rFonts w:asciiTheme="minorHAnsi" w:eastAsiaTheme="minorHAnsi" w:hAnsiTheme="minorHAnsi"/>
              </w:rPr>
              <w:t>void APIENTRY SVMAPI_deInitialize(void);</w:t>
            </w:r>
          </w:p>
        </w:tc>
      </w:tr>
    </w:tbl>
    <w:p w:rsidR="00DE2B78" w:rsidRDefault="00DE2B78" w:rsidP="00DE2B78">
      <w:pPr>
        <w:pStyle w:val="12"/>
        <w:ind w:leftChars="0" w:left="0"/>
        <w:rPr>
          <w:rFonts w:asciiTheme="minorHAnsi" w:eastAsiaTheme="minorHAnsi" w:hAnsiTheme="minorHAnsi"/>
        </w:rPr>
      </w:pPr>
    </w:p>
    <w:p w:rsidR="00DE2B78" w:rsidRDefault="00DE2B78" w:rsidP="00DE2B78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E2B78" w:rsidRPr="00B63D3D" w:rsidRDefault="00DE2B78" w:rsidP="00DE2B78">
      <w:pPr>
        <w:pStyle w:val="22"/>
      </w:pPr>
      <w:r>
        <w:rPr>
          <w:rFonts w:hint="eastAsia"/>
        </w:rPr>
        <w:t>초기화를 해제한다.</w:t>
      </w:r>
    </w:p>
    <w:p w:rsidR="00DE2B78" w:rsidRDefault="00DE2B78" w:rsidP="00DE2B78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DE2B78" w:rsidRDefault="00DE2B78" w:rsidP="00DE2B78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p w:rsidR="00DE2B78" w:rsidRDefault="00DE2B78" w:rsidP="00DE2B78">
      <w:pPr>
        <w:pStyle w:val="31"/>
      </w:pPr>
    </w:p>
    <w:p w:rsidR="00DE2B78" w:rsidRDefault="00DE2B78" w:rsidP="00DE2B78">
      <w:pPr>
        <w:pStyle w:val="31"/>
      </w:pPr>
      <w:r>
        <w:t xml:space="preserve">[Return] </w:t>
      </w:r>
    </w:p>
    <w:p w:rsidR="00DE2B78" w:rsidRDefault="00DE2B78" w:rsidP="00B3293B">
      <w:pPr>
        <w:pStyle w:val="BodyText10"/>
      </w:pPr>
    </w:p>
    <w:p w:rsidR="00DE2B78" w:rsidRPr="009F79D9" w:rsidRDefault="00DE2B78" w:rsidP="00DE2B78">
      <w:pPr>
        <w:pStyle w:val="3"/>
      </w:pPr>
      <w:bookmarkStart w:id="144" w:name="_Toc477870996"/>
      <w:r w:rsidRPr="00DE2B78">
        <w:t>SVMAPI_createViewMode</w:t>
      </w:r>
      <w:bookmarkEnd w:id="144"/>
    </w:p>
    <w:p w:rsidR="00DE2B78" w:rsidRDefault="00DE2B78" w:rsidP="00DE2B78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DE2B78" w:rsidTr="0004105E">
        <w:tc>
          <w:tcPr>
            <w:tcW w:w="9912" w:type="dxa"/>
          </w:tcPr>
          <w:p w:rsidR="00DE2B78" w:rsidRDefault="006F183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DE2B78" w:rsidRPr="00DE2B78">
              <w:rPr>
                <w:rFonts w:asciiTheme="minorHAnsi" w:eastAsiaTheme="minorHAnsi" w:hAnsiTheme="minorHAnsi"/>
              </w:rPr>
              <w:t xml:space="preserve"> APIENTRY SVMAPI_createViewMode(uint8 IN setFBLUT, uint8 IN setLRLUT, uint8 IN setBCLUT,</w:t>
            </w:r>
          </w:p>
          <w:p w:rsidR="00DE2B78" w:rsidRDefault="00DE2B78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 w:rsidRPr="00DE2B78">
              <w:rPr>
                <w:rFonts w:asciiTheme="minorHAnsi" w:eastAsiaTheme="minorHAnsi" w:hAnsiTheme="minorHAnsi"/>
              </w:rPr>
              <w:t>uint8 IN setCarImage, uint8 IN outputMode, uint8 OUT *viewMode);</w:t>
            </w:r>
          </w:p>
        </w:tc>
      </w:tr>
    </w:tbl>
    <w:p w:rsidR="00DE2B78" w:rsidRDefault="00DE2B78" w:rsidP="00DE2B78">
      <w:pPr>
        <w:pStyle w:val="12"/>
        <w:ind w:leftChars="0" w:left="0"/>
        <w:rPr>
          <w:rFonts w:asciiTheme="minorHAnsi" w:eastAsiaTheme="minorHAnsi" w:hAnsiTheme="minorHAnsi"/>
        </w:rPr>
      </w:pPr>
    </w:p>
    <w:p w:rsidR="00DE2B78" w:rsidRDefault="00DE2B78" w:rsidP="00DE2B78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E2B78" w:rsidRPr="00E760D5" w:rsidRDefault="00DE2B78" w:rsidP="00DE2B78">
      <w:pPr>
        <w:pStyle w:val="22"/>
      </w:pPr>
      <w:r>
        <w:rPr>
          <w:rFonts w:hint="eastAsia"/>
        </w:rPr>
        <w:t>View mode를 생성한다.</w:t>
      </w:r>
      <w:r>
        <w:t xml:space="preserve"> View mode</w:t>
      </w:r>
      <w:r>
        <w:rPr>
          <w:rFonts w:hint="eastAsia"/>
        </w:rPr>
        <w:t xml:space="preserve">는 하나의 </w:t>
      </w:r>
      <w:r>
        <w:t>Scene</w:t>
      </w:r>
      <w:r>
        <w:rPr>
          <w:rFonts w:hint="eastAsia"/>
        </w:rPr>
        <w:t xml:space="preserve">에 대한 처리를 수행하는 </w:t>
      </w:r>
      <w:r>
        <w:t>handler</w:t>
      </w:r>
      <w:r w:rsidR="00BA2CA6">
        <w:rPr>
          <w:rFonts w:hint="eastAsia"/>
        </w:rPr>
        <w:t>의 번호</w:t>
      </w:r>
      <w:r>
        <w:rPr>
          <w:rFonts w:hint="eastAsia"/>
        </w:rPr>
        <w:t xml:space="preserve">로 각 </w:t>
      </w:r>
      <w:r>
        <w:t>Scene</w:t>
      </w:r>
      <w:r>
        <w:rPr>
          <w:rFonts w:hint="eastAsia"/>
        </w:rPr>
        <w:t xml:space="preserve">에 대한 </w:t>
      </w:r>
      <w:r>
        <w:t>FB/LR LUT, BC LUT, Car</w:t>
      </w:r>
      <w:r w:rsidR="00E760D5">
        <w:t xml:space="preserve"> </w:t>
      </w:r>
      <w:r w:rsidR="00E760D5">
        <w:rPr>
          <w:rFonts w:hint="eastAsia"/>
        </w:rPr>
        <w:t xml:space="preserve">등의 </w:t>
      </w:r>
      <w:r>
        <w:rPr>
          <w:rFonts w:hint="eastAsia"/>
        </w:rPr>
        <w:t>출</w:t>
      </w:r>
      <w:r w:rsidR="00E760D5">
        <w:rPr>
          <w:rFonts w:hint="eastAsia"/>
        </w:rPr>
        <w:t>력 형태를 미리 정의한다.</w:t>
      </w:r>
      <w:r w:rsidR="00E760D5">
        <w:t xml:space="preserve"> </w:t>
      </w:r>
      <w:r w:rsidR="00E760D5">
        <w:rPr>
          <w:rFonts w:hint="eastAsia"/>
        </w:rPr>
        <w:t xml:space="preserve">여러 </w:t>
      </w:r>
      <w:r w:rsidR="00E760D5">
        <w:t>View mode</w:t>
      </w:r>
      <w:r w:rsidR="00E760D5">
        <w:rPr>
          <w:rFonts w:hint="eastAsia"/>
        </w:rPr>
        <w:t>를 생성하여 서로간의 변경을 간편하게 해준다.</w:t>
      </w:r>
      <w:r w:rsidR="00BA66A4">
        <w:t xml:space="preserve"> </w:t>
      </w:r>
      <w:r w:rsidR="00BA66A4">
        <w:rPr>
          <w:rFonts w:hint="eastAsia"/>
        </w:rPr>
        <w:t xml:space="preserve">세부적인 </w:t>
      </w:r>
      <w:r w:rsidR="00BA66A4">
        <w:t>View mode</w:t>
      </w:r>
      <w:r w:rsidR="00BA66A4">
        <w:rPr>
          <w:rFonts w:hint="eastAsia"/>
        </w:rPr>
        <w:t>에서의 설정은 아래에서 나오는 여러 함수를 통해서 설정 할 수 있다.</w:t>
      </w:r>
    </w:p>
    <w:p w:rsidR="00DE2B78" w:rsidRDefault="00DE2B78" w:rsidP="00DE2B78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DE2B78" w:rsidRDefault="00DE2B78" w:rsidP="00DE2B78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DE2B78" w:rsidTr="0004105E">
        <w:tc>
          <w:tcPr>
            <w:tcW w:w="2977" w:type="dxa"/>
            <w:shd w:val="clear" w:color="auto" w:fill="D9D9D9" w:themeFill="background1" w:themeFillShade="D9"/>
          </w:tcPr>
          <w:p w:rsidR="00DE2B78" w:rsidRDefault="00DE2B78" w:rsidP="0004105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DE2B78" w:rsidRDefault="00DE2B78" w:rsidP="0004105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DE2B78" w:rsidTr="0004105E">
        <w:tc>
          <w:tcPr>
            <w:tcW w:w="2977" w:type="dxa"/>
          </w:tcPr>
          <w:p w:rsidR="00DE2B78" w:rsidRDefault="00D5251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</w:t>
            </w:r>
            <w:r>
              <w:rPr>
                <w:rFonts w:asciiTheme="minorHAnsi" w:eastAsiaTheme="minorHAnsi" w:hAnsiTheme="minorHAnsi"/>
              </w:rPr>
              <w:t>etFBLUT</w:t>
            </w:r>
          </w:p>
        </w:tc>
        <w:tc>
          <w:tcPr>
            <w:tcW w:w="6949" w:type="dxa"/>
          </w:tcPr>
          <w:p w:rsidR="005D2BFE" w:rsidRDefault="005D2BFE" w:rsidP="005767C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Front &amp; Back의 look up table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설정</w:t>
            </w:r>
          </w:p>
          <w:p w:rsidR="00DE2B78" w:rsidRDefault="004B4D77" w:rsidP="005767C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4B4D77">
              <w:rPr>
                <w:rFonts w:asciiTheme="minorHAnsi" w:eastAsiaTheme="minorHAnsi" w:hAnsiTheme="minorHAnsi"/>
              </w:rPr>
              <w:t>SVM_USE_LUT</w:t>
            </w:r>
            <w:r>
              <w:rPr>
                <w:rFonts w:asciiTheme="minorHAnsi" w:eastAsiaTheme="minorHAnsi" w:hAnsiTheme="minorHAnsi"/>
              </w:rPr>
              <w:t xml:space="preserve"> : L</w:t>
            </w:r>
            <w:r w:rsidR="005767C9">
              <w:rPr>
                <w:rFonts w:asciiTheme="minorHAnsi" w:eastAsiaTheme="minorHAnsi" w:hAnsiTheme="minorHAnsi"/>
              </w:rPr>
              <w:t>UT</w:t>
            </w:r>
            <w:r>
              <w:rPr>
                <w:rFonts w:asciiTheme="minorHAnsi" w:eastAsiaTheme="minorHAnsi" w:hAnsiTheme="minorHAnsi" w:hint="eastAsia"/>
              </w:rPr>
              <w:t xml:space="preserve">를 사용하도록 하여 메모리 영역을 </w:t>
            </w:r>
            <w:r w:rsidR="005767C9">
              <w:rPr>
                <w:rFonts w:asciiTheme="minorHAnsi" w:eastAsiaTheme="minorHAnsi" w:hAnsiTheme="minorHAnsi" w:hint="eastAsia"/>
              </w:rPr>
              <w:t>할당한다.</w:t>
            </w:r>
          </w:p>
          <w:p w:rsidR="005767C9" w:rsidRDefault="005767C9" w:rsidP="005767C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767C9">
              <w:rPr>
                <w:rFonts w:asciiTheme="minorHAnsi" w:eastAsiaTheme="minorHAnsi" w:hAnsiTheme="minorHAnsi"/>
              </w:rPr>
              <w:t>SVM_UNUSE_LUT</w:t>
            </w:r>
            <w:r>
              <w:rPr>
                <w:rFonts w:asciiTheme="minorHAnsi" w:eastAsiaTheme="minorHAnsi" w:hAnsiTheme="minorHAnsi"/>
              </w:rPr>
              <w:t xml:space="preserve"> : LUT</w:t>
            </w:r>
            <w:r>
              <w:rPr>
                <w:rFonts w:asciiTheme="minorHAnsi" w:eastAsiaTheme="minorHAnsi" w:hAnsiTheme="minorHAnsi" w:hint="eastAsia"/>
              </w:rPr>
              <w:t xml:space="preserve">를 사용하지 않도록 하여 메모리 영역을 </w:t>
            </w:r>
          </w:p>
          <w:p w:rsidR="005767C9" w:rsidRDefault="005767C9" w:rsidP="005767C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>
              <w:rPr>
                <w:rFonts w:asciiTheme="minorHAnsi" w:eastAsiaTheme="minorHAnsi" w:hAnsiTheme="minorHAnsi" w:hint="eastAsia"/>
              </w:rPr>
              <w:t>할당하지 않는다.</w:t>
            </w:r>
          </w:p>
          <w:p w:rsidR="005767C9" w:rsidRDefault="005767C9" w:rsidP="005767C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이전에 생성한 </w:t>
            </w:r>
            <w:r>
              <w:rPr>
                <w:rFonts w:asciiTheme="minorHAnsi" w:eastAsiaTheme="minorHAnsi" w:hAnsiTheme="minorHAnsi"/>
              </w:rPr>
              <w:t xml:space="preserve">View mode </w:t>
            </w:r>
            <w:r>
              <w:rPr>
                <w:rFonts w:asciiTheme="minorHAnsi" w:eastAsiaTheme="minorHAnsi" w:hAnsiTheme="minorHAnsi" w:hint="eastAsia"/>
              </w:rPr>
              <w:t xml:space="preserve">번호 </w:t>
            </w:r>
            <w:r>
              <w:rPr>
                <w:rFonts w:asciiTheme="minorHAnsi" w:eastAsiaTheme="minorHAnsi" w:hAnsiTheme="minorHAnsi"/>
              </w:rPr>
              <w:t xml:space="preserve">: </w:t>
            </w:r>
            <w:r>
              <w:rPr>
                <w:rFonts w:asciiTheme="minorHAnsi" w:eastAsiaTheme="minorHAnsi" w:hAnsiTheme="minorHAnsi" w:hint="eastAsia"/>
              </w:rPr>
              <w:t xml:space="preserve">해당 </w:t>
            </w:r>
            <w:r>
              <w:rPr>
                <w:rFonts w:asciiTheme="minorHAnsi" w:eastAsiaTheme="minorHAnsi" w:hAnsiTheme="minorHAnsi"/>
              </w:rPr>
              <w:t>View mode</w:t>
            </w:r>
            <w:r>
              <w:rPr>
                <w:rFonts w:asciiTheme="minorHAnsi" w:eastAsiaTheme="minorHAnsi" w:hAnsiTheme="minorHAnsi" w:hint="eastAsia"/>
              </w:rPr>
              <w:t xml:space="preserve">의 </w:t>
            </w:r>
            <w:r>
              <w:rPr>
                <w:rFonts w:asciiTheme="minorHAnsi" w:eastAsiaTheme="minorHAnsi" w:hAnsiTheme="minorHAnsi"/>
              </w:rPr>
              <w:t>LUT</w:t>
            </w:r>
            <w:r>
              <w:rPr>
                <w:rFonts w:asciiTheme="minorHAnsi" w:eastAsiaTheme="minorHAnsi" w:hAnsiTheme="minorHAnsi" w:hint="eastAsia"/>
              </w:rPr>
              <w:t xml:space="preserve">을 공유해서 </w:t>
            </w:r>
          </w:p>
          <w:p w:rsidR="005767C9" w:rsidRDefault="005767C9" w:rsidP="005767C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>
              <w:rPr>
                <w:rFonts w:asciiTheme="minorHAnsi" w:eastAsiaTheme="minorHAnsi" w:hAnsiTheme="minorHAnsi" w:hint="eastAsia"/>
              </w:rPr>
              <w:t>사용한다.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그러므로 LUT가 변경되면 공유한 모든 </w:t>
            </w:r>
            <w:r>
              <w:rPr>
                <w:rFonts w:asciiTheme="minorHAnsi" w:eastAsiaTheme="minorHAnsi" w:hAnsiTheme="minorHAnsi"/>
              </w:rPr>
              <w:t>View mode</w:t>
            </w:r>
            <w:r>
              <w:rPr>
                <w:rFonts w:asciiTheme="minorHAnsi" w:eastAsiaTheme="minorHAnsi" w:hAnsiTheme="minorHAnsi" w:hint="eastAsia"/>
              </w:rPr>
              <w:t xml:space="preserve">의 </w:t>
            </w:r>
          </w:p>
          <w:p w:rsidR="005767C9" w:rsidRDefault="005767C9" w:rsidP="005767C9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  <w:t>LUT</w:t>
            </w:r>
            <w:r>
              <w:rPr>
                <w:rFonts w:asciiTheme="minorHAnsi" w:eastAsiaTheme="minorHAnsi" w:hAnsiTheme="minorHAnsi" w:hint="eastAsia"/>
              </w:rPr>
              <w:t>가 변경이 된다.</w:t>
            </w:r>
          </w:p>
        </w:tc>
      </w:tr>
      <w:tr w:rsidR="00DE2B78" w:rsidTr="0004105E">
        <w:tc>
          <w:tcPr>
            <w:tcW w:w="2977" w:type="dxa"/>
          </w:tcPr>
          <w:p w:rsidR="00DE2B78" w:rsidRDefault="005D2BF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E2B78">
              <w:rPr>
                <w:rFonts w:asciiTheme="minorHAnsi" w:eastAsiaTheme="minorHAnsi" w:hAnsiTheme="minorHAnsi"/>
              </w:rPr>
              <w:lastRenderedPageBreak/>
              <w:t>setLRLUT</w:t>
            </w:r>
          </w:p>
        </w:tc>
        <w:tc>
          <w:tcPr>
            <w:tcW w:w="6949" w:type="dxa"/>
          </w:tcPr>
          <w:p w:rsidR="00DE2B78" w:rsidRDefault="005D2BFE" w:rsidP="005D2BF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Left &amp; Right의 look up table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설정 (s</w:t>
            </w:r>
            <w:r>
              <w:rPr>
                <w:rFonts w:asciiTheme="minorHAnsi" w:eastAsiaTheme="minorHAnsi" w:hAnsiTheme="minorHAnsi"/>
              </w:rPr>
              <w:t xml:space="preserve">etFBLUT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  <w:tr w:rsidR="00DE2B78" w:rsidTr="0004105E">
        <w:tc>
          <w:tcPr>
            <w:tcW w:w="2977" w:type="dxa"/>
          </w:tcPr>
          <w:p w:rsidR="00DE2B78" w:rsidRDefault="005D2BF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E2B78">
              <w:rPr>
                <w:rFonts w:asciiTheme="minorHAnsi" w:eastAsiaTheme="minorHAnsi" w:hAnsiTheme="minorHAnsi"/>
              </w:rPr>
              <w:t>setBCLUT</w:t>
            </w:r>
          </w:p>
        </w:tc>
        <w:tc>
          <w:tcPr>
            <w:tcW w:w="6949" w:type="dxa"/>
          </w:tcPr>
          <w:p w:rsidR="00DE2B78" w:rsidRDefault="005D2BFE" w:rsidP="005D2BF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Brightne</w:t>
            </w:r>
            <w:r>
              <w:rPr>
                <w:rFonts w:asciiTheme="minorHAnsi" w:eastAsiaTheme="minorHAnsi" w:hAnsiTheme="minorHAnsi"/>
              </w:rPr>
              <w:t>s</w:t>
            </w:r>
            <w:r>
              <w:rPr>
                <w:rFonts w:asciiTheme="minorHAnsi" w:eastAsiaTheme="minorHAnsi" w:hAnsiTheme="minorHAnsi" w:hint="eastAsia"/>
              </w:rPr>
              <w:t>s con</w:t>
            </w:r>
            <w:r>
              <w:rPr>
                <w:rFonts w:asciiTheme="minorHAnsi" w:eastAsiaTheme="minorHAnsi" w:hAnsiTheme="minorHAnsi"/>
              </w:rPr>
              <w:t>trol</w:t>
            </w:r>
            <w:r>
              <w:rPr>
                <w:rFonts w:asciiTheme="minorHAnsi" w:eastAsiaTheme="minorHAnsi" w:hAnsiTheme="minorHAnsi" w:hint="eastAsia"/>
              </w:rPr>
              <w:t xml:space="preserve">의 </w:t>
            </w:r>
            <w:r>
              <w:rPr>
                <w:rFonts w:asciiTheme="minorHAnsi" w:eastAsiaTheme="minorHAnsi" w:hAnsiTheme="minorHAnsi"/>
              </w:rPr>
              <w:t xml:space="preserve">look up table </w:t>
            </w:r>
            <w:r>
              <w:rPr>
                <w:rFonts w:asciiTheme="minorHAnsi" w:eastAsiaTheme="minorHAnsi" w:hAnsiTheme="minorHAnsi" w:hint="eastAsia"/>
              </w:rPr>
              <w:t>설정(</w:t>
            </w:r>
            <w:r>
              <w:rPr>
                <w:rFonts w:asciiTheme="minorHAnsi" w:eastAsiaTheme="minorHAnsi" w:hAnsiTheme="minorHAnsi"/>
              </w:rPr>
              <w:t xml:space="preserve">setFBLUT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  <w:tr w:rsidR="00DE2B78" w:rsidTr="0004105E">
        <w:tc>
          <w:tcPr>
            <w:tcW w:w="2977" w:type="dxa"/>
          </w:tcPr>
          <w:p w:rsidR="00DE2B78" w:rsidRDefault="005D2BF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E2B78">
              <w:rPr>
                <w:rFonts w:asciiTheme="minorHAnsi" w:eastAsiaTheme="minorHAnsi" w:hAnsiTheme="minorHAnsi"/>
              </w:rPr>
              <w:t>setCarImage</w:t>
            </w:r>
          </w:p>
        </w:tc>
        <w:tc>
          <w:tcPr>
            <w:tcW w:w="6949" w:type="dxa"/>
          </w:tcPr>
          <w:p w:rsidR="00DE2B78" w:rsidRDefault="005D2BF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 xml:space="preserve">ar </w:t>
            </w:r>
            <w:r>
              <w:rPr>
                <w:rFonts w:asciiTheme="minorHAnsi" w:eastAsiaTheme="minorHAnsi" w:hAnsiTheme="minorHAnsi"/>
              </w:rPr>
              <w:t xml:space="preserve">image </w:t>
            </w:r>
            <w:r>
              <w:rPr>
                <w:rFonts w:asciiTheme="minorHAnsi" w:eastAsiaTheme="minorHAnsi" w:hAnsiTheme="minorHAnsi" w:hint="eastAsia"/>
              </w:rPr>
              <w:t>설정</w:t>
            </w:r>
            <w:r>
              <w:rPr>
                <w:rFonts w:asciiTheme="minorHAnsi" w:eastAsiaTheme="minorHAnsi" w:hAnsiTheme="minorHAnsi"/>
              </w:rPr>
              <w:t xml:space="preserve">(setFBLUT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  <w:p w:rsidR="005D2BFE" w:rsidRDefault="005D2BF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D2BFE">
              <w:rPr>
                <w:rFonts w:asciiTheme="minorHAnsi" w:eastAsiaTheme="minorHAnsi" w:hAnsiTheme="minorHAnsi"/>
              </w:rPr>
              <w:t>SVM_USE_CAR</w:t>
            </w:r>
            <w:r>
              <w:rPr>
                <w:rFonts w:asciiTheme="minorHAnsi" w:eastAsiaTheme="minorHAnsi" w:hAnsiTheme="minorHAnsi"/>
              </w:rPr>
              <w:t>, SVM_UNUSE_</w:t>
            </w:r>
            <w:r>
              <w:rPr>
                <w:rFonts w:asciiTheme="minorHAnsi" w:eastAsiaTheme="minorHAnsi" w:hAnsiTheme="minorHAnsi" w:hint="eastAsia"/>
              </w:rPr>
              <w:t>CAR,</w:t>
            </w:r>
            <w:r>
              <w:rPr>
                <w:rFonts w:asciiTheme="minorHAnsi" w:eastAsiaTheme="minorHAnsi" w:hAnsiTheme="minorHAnsi"/>
              </w:rPr>
              <w:t xml:space="preserve"> View mode </w:t>
            </w:r>
            <w:r>
              <w:rPr>
                <w:rFonts w:asciiTheme="minorHAnsi" w:eastAsiaTheme="minorHAnsi" w:hAnsiTheme="minorHAnsi" w:hint="eastAsia"/>
              </w:rPr>
              <w:t>번호</w:t>
            </w:r>
          </w:p>
        </w:tc>
      </w:tr>
      <w:tr w:rsidR="00DE2B78" w:rsidTr="0004105E">
        <w:tc>
          <w:tcPr>
            <w:tcW w:w="2977" w:type="dxa"/>
          </w:tcPr>
          <w:p w:rsidR="00DE2B78" w:rsidRDefault="005D2BF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E2B78">
              <w:rPr>
                <w:rFonts w:asciiTheme="minorHAnsi" w:eastAsiaTheme="minorHAnsi" w:hAnsiTheme="minorHAnsi"/>
              </w:rPr>
              <w:t>outputMode</w:t>
            </w:r>
          </w:p>
        </w:tc>
        <w:tc>
          <w:tcPr>
            <w:tcW w:w="6949" w:type="dxa"/>
          </w:tcPr>
          <w:p w:rsidR="00DE2B78" w:rsidRDefault="004D4048" w:rsidP="000C594D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출력 </w:t>
            </w:r>
            <w:r w:rsidR="000C594D">
              <w:rPr>
                <w:rFonts w:asciiTheme="minorHAnsi" w:eastAsiaTheme="minorHAnsi" w:hAnsiTheme="minorHAnsi" w:hint="eastAsia"/>
              </w:rPr>
              <w:t>타입</w:t>
            </w:r>
            <w:r>
              <w:rPr>
                <w:rFonts w:asciiTheme="minorHAnsi" w:eastAsiaTheme="minorHAnsi" w:hAnsiTheme="minorHAnsi" w:hint="eastAsia"/>
              </w:rPr>
              <w:t xml:space="preserve"> 설정</w:t>
            </w:r>
            <w:r w:rsidR="00AF467F">
              <w:rPr>
                <w:rFonts w:asciiTheme="minorHAnsi" w:eastAsiaTheme="minorHAnsi" w:hAnsiTheme="minorHAnsi" w:hint="eastAsia"/>
              </w:rPr>
              <w:t xml:space="preserve"> (</w:t>
            </w:r>
            <w:r w:rsidR="00AF467F" w:rsidRPr="00AF467F">
              <w:rPr>
                <w:rFonts w:asciiTheme="minorHAnsi" w:eastAsiaTheme="minorHAnsi" w:hAnsiTheme="minorHAnsi"/>
              </w:rPr>
              <w:t>SVM_OUTPUTMODE_E</w:t>
            </w:r>
            <w:r w:rsidR="00AF467F">
              <w:rPr>
                <w:rFonts w:asciiTheme="minorHAnsi" w:eastAsiaTheme="minorHAnsi" w:hAnsiTheme="minorHAnsi"/>
              </w:rPr>
              <w:t xml:space="preserve"> </w:t>
            </w:r>
            <w:r w:rsidR="00AF467F">
              <w:rPr>
                <w:rFonts w:asciiTheme="minorHAnsi" w:eastAsiaTheme="minorHAnsi" w:hAnsiTheme="minorHAnsi" w:hint="eastAsia"/>
              </w:rPr>
              <w:t>참조)</w:t>
            </w:r>
          </w:p>
        </w:tc>
      </w:tr>
      <w:tr w:rsidR="00DE2B78" w:rsidTr="0004105E">
        <w:tc>
          <w:tcPr>
            <w:tcW w:w="2977" w:type="dxa"/>
          </w:tcPr>
          <w:p w:rsidR="00DE2B78" w:rsidRDefault="005D2BF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E2B78">
              <w:rPr>
                <w:rFonts w:asciiTheme="minorHAnsi" w:eastAsiaTheme="minorHAnsi" w:hAnsiTheme="minorHAnsi"/>
              </w:rPr>
              <w:t>*viewMode</w:t>
            </w:r>
          </w:p>
        </w:tc>
        <w:tc>
          <w:tcPr>
            <w:tcW w:w="6949" w:type="dxa"/>
          </w:tcPr>
          <w:p w:rsidR="00DE2B78" w:rsidRDefault="005D2BF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생성된 </w:t>
            </w:r>
            <w:r>
              <w:rPr>
                <w:rFonts w:asciiTheme="minorHAnsi" w:eastAsiaTheme="minorHAnsi" w:hAnsiTheme="minorHAnsi"/>
              </w:rPr>
              <w:t xml:space="preserve">View 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</w:tbl>
    <w:p w:rsidR="00DE2B78" w:rsidRDefault="00DE2B78" w:rsidP="00DE2B78">
      <w:pPr>
        <w:pStyle w:val="12"/>
        <w:ind w:leftChars="0" w:left="0"/>
        <w:rPr>
          <w:rFonts w:asciiTheme="minorHAnsi" w:eastAsiaTheme="minorHAnsi" w:hAnsiTheme="minorHAnsi"/>
        </w:rPr>
      </w:pPr>
    </w:p>
    <w:p w:rsidR="00DE2B78" w:rsidRDefault="00DE2B78" w:rsidP="00DE2B78">
      <w:pPr>
        <w:pStyle w:val="31"/>
      </w:pPr>
      <w:r>
        <w:t xml:space="preserve">[Return] </w:t>
      </w:r>
    </w:p>
    <w:p w:rsidR="00DE2B78" w:rsidRDefault="00DE2B78" w:rsidP="00DE2B78">
      <w:pPr>
        <w:pStyle w:val="22"/>
      </w:pPr>
      <w:r>
        <w:rPr>
          <w:rFonts w:hint="eastAsia"/>
        </w:rPr>
        <w:t>E</w:t>
      </w:r>
      <w:r>
        <w:t>rror code</w:t>
      </w:r>
    </w:p>
    <w:p w:rsidR="00DE2B78" w:rsidRDefault="00DE2B78" w:rsidP="00B3293B">
      <w:pPr>
        <w:pStyle w:val="BodyText10"/>
      </w:pPr>
    </w:p>
    <w:p w:rsidR="0004105E" w:rsidRPr="009F79D9" w:rsidRDefault="0004105E" w:rsidP="0004105E">
      <w:pPr>
        <w:pStyle w:val="3"/>
      </w:pPr>
      <w:bookmarkStart w:id="145" w:name="_Toc477870997"/>
      <w:r w:rsidRPr="0004105E">
        <w:t>SVMAPI_deleteAllViewMode</w:t>
      </w:r>
      <w:bookmarkEnd w:id="145"/>
    </w:p>
    <w:p w:rsidR="0004105E" w:rsidRDefault="0004105E" w:rsidP="0004105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04105E" w:rsidTr="0004105E">
        <w:tc>
          <w:tcPr>
            <w:tcW w:w="9912" w:type="dxa"/>
          </w:tcPr>
          <w:p w:rsidR="0004105E" w:rsidRDefault="0004105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04105E">
              <w:rPr>
                <w:rFonts w:asciiTheme="minorHAnsi" w:eastAsiaTheme="minorHAnsi" w:hAnsiTheme="minorHAnsi"/>
              </w:rPr>
              <w:t>void APIENTRY SVMAPI_deleteAllViewMode(void);</w:t>
            </w:r>
          </w:p>
        </w:tc>
      </w:tr>
    </w:tbl>
    <w:p w:rsidR="0004105E" w:rsidRDefault="0004105E" w:rsidP="0004105E">
      <w:pPr>
        <w:pStyle w:val="12"/>
        <w:ind w:leftChars="0" w:left="0"/>
        <w:rPr>
          <w:rFonts w:asciiTheme="minorHAnsi" w:eastAsiaTheme="minorHAnsi" w:hAnsiTheme="minorHAnsi"/>
        </w:rPr>
      </w:pPr>
    </w:p>
    <w:p w:rsidR="0004105E" w:rsidRDefault="0004105E" w:rsidP="0004105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04105E" w:rsidRPr="00E760D5" w:rsidRDefault="0004105E" w:rsidP="0004105E">
      <w:pPr>
        <w:pStyle w:val="22"/>
      </w:pPr>
      <w:r>
        <w:rPr>
          <w:rFonts w:hint="eastAsia"/>
        </w:rPr>
        <w:t xml:space="preserve">생성한 </w:t>
      </w:r>
      <w:r>
        <w:t>View mode</w:t>
      </w:r>
      <w:r>
        <w:rPr>
          <w:rFonts w:hint="eastAsia"/>
        </w:rPr>
        <w:t xml:space="preserve"> </w:t>
      </w:r>
      <w:r>
        <w:t>handler</w:t>
      </w:r>
      <w:r>
        <w:rPr>
          <w:rFonts w:hint="eastAsia"/>
        </w:rPr>
        <w:t>를 전부 삭제한다.</w:t>
      </w:r>
    </w:p>
    <w:p w:rsidR="0004105E" w:rsidRDefault="0004105E" w:rsidP="0004105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04105E" w:rsidRDefault="0004105E" w:rsidP="0004105E">
      <w:pPr>
        <w:pStyle w:val="31"/>
      </w:pPr>
      <w:r>
        <w:t>[</w:t>
      </w:r>
      <w:r>
        <w:rPr>
          <w:rFonts w:hint="eastAsia"/>
        </w:rPr>
        <w:t>Parameter</w:t>
      </w:r>
      <w:r>
        <w:t xml:space="preserve">] </w:t>
      </w:r>
    </w:p>
    <w:p w:rsidR="0004105E" w:rsidRDefault="0004105E" w:rsidP="0004105E">
      <w:pPr>
        <w:pStyle w:val="31"/>
      </w:pPr>
    </w:p>
    <w:p w:rsidR="0004105E" w:rsidRDefault="0004105E" w:rsidP="0004105E">
      <w:pPr>
        <w:pStyle w:val="31"/>
      </w:pPr>
      <w:r>
        <w:t xml:space="preserve">[Return] </w:t>
      </w:r>
    </w:p>
    <w:p w:rsidR="0004105E" w:rsidRDefault="0004105E" w:rsidP="0004105E">
      <w:pPr>
        <w:pStyle w:val="31"/>
      </w:pPr>
    </w:p>
    <w:p w:rsidR="0004105E" w:rsidRPr="009F79D9" w:rsidRDefault="0004105E" w:rsidP="0004105E">
      <w:pPr>
        <w:pStyle w:val="3"/>
      </w:pPr>
      <w:bookmarkStart w:id="146" w:name="_Toc477870998"/>
      <w:r w:rsidRPr="0004105E">
        <w:t>SVMAPI_setViewMode</w:t>
      </w:r>
      <w:bookmarkEnd w:id="146"/>
    </w:p>
    <w:p w:rsidR="0004105E" w:rsidRDefault="0004105E" w:rsidP="0004105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04105E" w:rsidTr="0004105E">
        <w:tc>
          <w:tcPr>
            <w:tcW w:w="9912" w:type="dxa"/>
          </w:tcPr>
          <w:p w:rsidR="0004105E" w:rsidRDefault="006F183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04105E" w:rsidRPr="0004105E">
              <w:rPr>
                <w:rFonts w:asciiTheme="minorHAnsi" w:eastAsiaTheme="minorHAnsi" w:hAnsiTheme="minorHAnsi"/>
              </w:rPr>
              <w:t xml:space="preserve"> APIENTRY SVMAPI_setViewMode(uint8 IN viewMode, bool IN isFBMorphing, bool IN isLRMorphing);</w:t>
            </w:r>
          </w:p>
        </w:tc>
      </w:tr>
    </w:tbl>
    <w:p w:rsidR="0004105E" w:rsidRDefault="0004105E" w:rsidP="0004105E">
      <w:pPr>
        <w:pStyle w:val="12"/>
        <w:ind w:leftChars="0" w:left="0"/>
        <w:rPr>
          <w:rFonts w:asciiTheme="minorHAnsi" w:eastAsiaTheme="minorHAnsi" w:hAnsiTheme="minorHAnsi"/>
        </w:rPr>
      </w:pPr>
    </w:p>
    <w:p w:rsidR="0004105E" w:rsidRDefault="0004105E" w:rsidP="0004105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04105E" w:rsidRDefault="0004105E" w:rsidP="0004105E">
      <w:pPr>
        <w:pStyle w:val="22"/>
      </w:pPr>
      <w:r>
        <w:rPr>
          <w:rFonts w:hint="eastAsia"/>
        </w:rPr>
        <w:t xml:space="preserve">생성한 </w:t>
      </w:r>
      <w:r>
        <w:t>View mode</w:t>
      </w:r>
      <w:r>
        <w:rPr>
          <w:rFonts w:hint="eastAsia"/>
        </w:rPr>
        <w:t>를 설정한다.</w:t>
      </w:r>
      <w:r>
        <w:t xml:space="preserve"> </w:t>
      </w:r>
      <w:r>
        <w:rPr>
          <w:rFonts w:hint="eastAsia"/>
        </w:rPr>
        <w:t xml:space="preserve">이 함수를 통해 </w:t>
      </w:r>
      <w:r>
        <w:t>View mode</w:t>
      </w:r>
      <w:r>
        <w:rPr>
          <w:rFonts w:hint="eastAsia"/>
        </w:rPr>
        <w:t>에 따른 출력 형태가 변경된다.</w:t>
      </w:r>
    </w:p>
    <w:p w:rsidR="00486A6A" w:rsidRDefault="00486A6A" w:rsidP="0004105E">
      <w:pPr>
        <w:pStyle w:val="22"/>
      </w:pPr>
      <w:r>
        <w:rPr>
          <w:rFonts w:hint="eastAsia"/>
        </w:rPr>
        <w:t>현 V</w:t>
      </w:r>
      <w:r>
        <w:t>iew mode</w:t>
      </w:r>
      <w:r>
        <w:rPr>
          <w:rFonts w:hint="eastAsia"/>
        </w:rPr>
        <w:t xml:space="preserve">에서 다른 </w:t>
      </w:r>
      <w:r>
        <w:t>View mode</w:t>
      </w:r>
      <w:r>
        <w:rPr>
          <w:rFonts w:hint="eastAsia"/>
        </w:rPr>
        <w:t xml:space="preserve">로 변경 시 </w:t>
      </w:r>
      <w:r>
        <w:t xml:space="preserve">Morphing </w:t>
      </w:r>
      <w:r>
        <w:rPr>
          <w:rFonts w:hint="eastAsia"/>
        </w:rPr>
        <w:t>기능을 사용할 수 있다.</w:t>
      </w:r>
    </w:p>
    <w:p w:rsidR="004B7067" w:rsidRDefault="004B7067" w:rsidP="0004105E">
      <w:pPr>
        <w:pStyle w:val="22"/>
      </w:pPr>
      <w:r>
        <w:rPr>
          <w:rFonts w:hint="eastAsia"/>
        </w:rPr>
        <w:t>Morphing</w:t>
      </w:r>
      <w:r>
        <w:t xml:space="preserve"> </w:t>
      </w:r>
      <w:r>
        <w:rPr>
          <w:rFonts w:hint="eastAsia"/>
        </w:rPr>
        <w:t xml:space="preserve">기능을 통해 한번에 </w:t>
      </w:r>
      <w:r>
        <w:t>LUT</w:t>
      </w:r>
      <w:r>
        <w:rPr>
          <w:rFonts w:hint="eastAsia"/>
        </w:rPr>
        <w:t>가 변화하는 것보다 사용자가 직관적으로 이해할 수 있도록 해 준다.</w:t>
      </w:r>
      <w:r>
        <w:t xml:space="preserve"> </w:t>
      </w:r>
      <w:r w:rsidR="0004105E">
        <w:rPr>
          <w:rFonts w:hint="eastAsia"/>
        </w:rPr>
        <w:t>Morphing은 여러 카메라가 섞이는 부분</w:t>
      </w:r>
      <w:r>
        <w:rPr>
          <w:rFonts w:hint="eastAsia"/>
        </w:rPr>
        <w:t>을 제외한 한 카메라만 출력되는 영역에 대해서만</w:t>
      </w:r>
    </w:p>
    <w:p w:rsidR="0004105E" w:rsidRDefault="004B7067" w:rsidP="0004105E">
      <w:pPr>
        <w:pStyle w:val="22"/>
      </w:pPr>
      <w:r>
        <w:rPr>
          <w:rFonts w:hint="eastAsia"/>
        </w:rPr>
        <w:t>가능하다.</w:t>
      </w:r>
      <w:r>
        <w:t xml:space="preserve"> </w:t>
      </w:r>
      <w:r>
        <w:rPr>
          <w:rFonts w:hint="eastAsia"/>
        </w:rPr>
        <w:t xml:space="preserve">그러므로 </w:t>
      </w:r>
      <w:r>
        <w:t>Morphing</w:t>
      </w:r>
      <w:r>
        <w:rPr>
          <w:rFonts w:hint="eastAsia"/>
        </w:rPr>
        <w:t xml:space="preserve">을 위해 두 개의 </w:t>
      </w:r>
      <w:r>
        <w:t>LUT</w:t>
      </w:r>
      <w:r>
        <w:rPr>
          <w:rFonts w:hint="eastAsia"/>
        </w:rPr>
        <w:t xml:space="preserve"> 생성시 여러 카메라가 섞이는 부분은 같은 </w:t>
      </w:r>
      <w:r>
        <w:t xml:space="preserve">LUT </w:t>
      </w:r>
      <w:r>
        <w:rPr>
          <w:rFonts w:hint="eastAsia"/>
        </w:rPr>
        <w:t xml:space="preserve">값을 가져야 하며 한 카메라가 출력되는 부분만 </w:t>
      </w:r>
      <w:r>
        <w:t xml:space="preserve">LUT </w:t>
      </w:r>
      <w:r>
        <w:rPr>
          <w:rFonts w:hint="eastAsia"/>
        </w:rPr>
        <w:t>값이 달라야 한다.</w:t>
      </w:r>
    </w:p>
    <w:p w:rsidR="0004105E" w:rsidRDefault="00486A6A" w:rsidP="00486A6A">
      <w:pPr>
        <w:pStyle w:val="22"/>
      </w:pPr>
      <w:r>
        <w:rPr>
          <w:noProof/>
        </w:rPr>
        <w:lastRenderedPageBreak/>
        <w:drawing>
          <wp:inline distT="0" distB="0" distL="0" distR="0" wp14:anchorId="40A70769" wp14:editId="62D424A7">
            <wp:extent cx="5144086" cy="25527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223" cy="256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5E" w:rsidRDefault="0004105E" w:rsidP="0004105E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04105E" w:rsidTr="0004105E">
        <w:tc>
          <w:tcPr>
            <w:tcW w:w="2977" w:type="dxa"/>
            <w:shd w:val="clear" w:color="auto" w:fill="D9D9D9" w:themeFill="background1" w:themeFillShade="D9"/>
          </w:tcPr>
          <w:p w:rsidR="0004105E" w:rsidRDefault="0004105E" w:rsidP="0004105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04105E" w:rsidRDefault="0004105E" w:rsidP="0004105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04105E" w:rsidTr="0004105E">
        <w:tc>
          <w:tcPr>
            <w:tcW w:w="2977" w:type="dxa"/>
          </w:tcPr>
          <w:p w:rsidR="0004105E" w:rsidRDefault="0004105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04105E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04105E" w:rsidRDefault="0004105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04105E" w:rsidTr="0004105E">
        <w:tc>
          <w:tcPr>
            <w:tcW w:w="2977" w:type="dxa"/>
          </w:tcPr>
          <w:p w:rsidR="0004105E" w:rsidRDefault="0004105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04105E">
              <w:rPr>
                <w:rFonts w:asciiTheme="minorHAnsi" w:eastAsiaTheme="minorHAnsi" w:hAnsiTheme="minorHAnsi"/>
              </w:rPr>
              <w:t>isFBMorphing</w:t>
            </w:r>
          </w:p>
        </w:tc>
        <w:tc>
          <w:tcPr>
            <w:tcW w:w="6949" w:type="dxa"/>
          </w:tcPr>
          <w:p w:rsidR="0004105E" w:rsidRDefault="00486A6A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Front&amp;Back LUT</w:t>
            </w:r>
            <w:r>
              <w:rPr>
                <w:rFonts w:asciiTheme="minorHAnsi" w:eastAsiaTheme="minorHAnsi" w:hAnsiTheme="minorHAnsi" w:hint="eastAsia"/>
              </w:rPr>
              <w:t xml:space="preserve">에서 </w:t>
            </w:r>
            <w:r w:rsidR="0004105E">
              <w:rPr>
                <w:rFonts w:asciiTheme="minorHAnsi" w:eastAsiaTheme="minorHAnsi" w:hAnsiTheme="minorHAnsi"/>
              </w:rPr>
              <w:t>M</w:t>
            </w:r>
            <w:r w:rsidR="0004105E">
              <w:rPr>
                <w:rFonts w:asciiTheme="minorHAnsi" w:eastAsiaTheme="minorHAnsi" w:hAnsiTheme="minorHAnsi" w:hint="eastAsia"/>
              </w:rPr>
              <w:t>orphing</w:t>
            </w:r>
            <w:r w:rsidR="0004105E">
              <w:rPr>
                <w:rFonts w:asciiTheme="minorHAnsi" w:eastAsiaTheme="minorHAnsi" w:hAnsiTheme="minorHAnsi"/>
              </w:rPr>
              <w:t xml:space="preserve"> </w:t>
            </w:r>
            <w:r w:rsidR="0004105E">
              <w:rPr>
                <w:rFonts w:asciiTheme="minorHAnsi" w:eastAsiaTheme="minorHAnsi" w:hAnsiTheme="minorHAnsi" w:hint="eastAsia"/>
              </w:rPr>
              <w:t>수행 여부</w:t>
            </w:r>
          </w:p>
        </w:tc>
      </w:tr>
      <w:tr w:rsidR="0004105E" w:rsidTr="0004105E">
        <w:tc>
          <w:tcPr>
            <w:tcW w:w="2977" w:type="dxa"/>
          </w:tcPr>
          <w:p w:rsidR="0004105E" w:rsidRDefault="0004105E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04105E">
              <w:rPr>
                <w:rFonts w:asciiTheme="minorHAnsi" w:eastAsiaTheme="minorHAnsi" w:hAnsiTheme="minorHAnsi"/>
              </w:rPr>
              <w:t>isLRMorphing</w:t>
            </w:r>
          </w:p>
        </w:tc>
        <w:tc>
          <w:tcPr>
            <w:tcW w:w="6949" w:type="dxa"/>
          </w:tcPr>
          <w:p w:rsidR="0004105E" w:rsidRDefault="00486A6A" w:rsidP="0004105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Left&amp;Right LUT에서 </w:t>
            </w:r>
            <w:r w:rsidR="0004105E">
              <w:rPr>
                <w:rFonts w:asciiTheme="minorHAnsi" w:eastAsiaTheme="minorHAnsi" w:hAnsiTheme="minorHAnsi" w:hint="eastAsia"/>
              </w:rPr>
              <w:t>Morphing 수행 여부</w:t>
            </w:r>
          </w:p>
        </w:tc>
      </w:tr>
    </w:tbl>
    <w:p w:rsidR="0004105E" w:rsidRDefault="0004105E" w:rsidP="0004105E">
      <w:pPr>
        <w:pStyle w:val="12"/>
        <w:ind w:leftChars="0" w:left="0"/>
        <w:rPr>
          <w:rFonts w:asciiTheme="minorHAnsi" w:eastAsiaTheme="minorHAnsi" w:hAnsiTheme="minorHAnsi"/>
        </w:rPr>
      </w:pPr>
    </w:p>
    <w:p w:rsidR="0004105E" w:rsidRDefault="0004105E" w:rsidP="0004105E">
      <w:pPr>
        <w:pStyle w:val="31"/>
      </w:pPr>
      <w:r>
        <w:t xml:space="preserve">[Return] </w:t>
      </w:r>
    </w:p>
    <w:p w:rsidR="0004105E" w:rsidRDefault="0004105E" w:rsidP="0004105E">
      <w:pPr>
        <w:pStyle w:val="22"/>
      </w:pPr>
      <w:r>
        <w:rPr>
          <w:rFonts w:hint="eastAsia"/>
        </w:rPr>
        <w:t>E</w:t>
      </w:r>
      <w:r>
        <w:t>rror code</w:t>
      </w:r>
    </w:p>
    <w:p w:rsidR="0004105E" w:rsidRDefault="0004105E" w:rsidP="00B3293B">
      <w:pPr>
        <w:pStyle w:val="BodyText10"/>
      </w:pPr>
    </w:p>
    <w:p w:rsidR="00652B17" w:rsidRPr="009F79D9" w:rsidRDefault="00652B17" w:rsidP="00652B17">
      <w:pPr>
        <w:pStyle w:val="3"/>
      </w:pPr>
      <w:bookmarkStart w:id="147" w:name="_Toc477870999"/>
      <w:r w:rsidRPr="00652B17">
        <w:t>SVMAPI_setChannelInputAddr</w:t>
      </w:r>
      <w:bookmarkEnd w:id="147"/>
    </w:p>
    <w:p w:rsidR="00652B17" w:rsidRDefault="00652B17" w:rsidP="00652B17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652B17" w:rsidTr="00243167">
        <w:tc>
          <w:tcPr>
            <w:tcW w:w="9912" w:type="dxa"/>
          </w:tcPr>
          <w:p w:rsidR="00652B17" w:rsidRDefault="006F183E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652B17" w:rsidRPr="00652B17">
              <w:rPr>
                <w:rFonts w:asciiTheme="minorHAnsi" w:eastAsiaTheme="minorHAnsi" w:hAnsiTheme="minorHAnsi"/>
              </w:rPr>
              <w:t xml:space="preserve"> APIENTRY SVMAPI_setChannelInputAddr(uint8 IN channel, uint32 IN addr);</w:t>
            </w:r>
          </w:p>
        </w:tc>
      </w:tr>
    </w:tbl>
    <w:p w:rsidR="00652B17" w:rsidRDefault="00652B17" w:rsidP="00652B17">
      <w:pPr>
        <w:pStyle w:val="12"/>
        <w:ind w:leftChars="0" w:left="0"/>
        <w:rPr>
          <w:rFonts w:asciiTheme="minorHAnsi" w:eastAsiaTheme="minorHAnsi" w:hAnsiTheme="minorHAnsi"/>
        </w:rPr>
      </w:pPr>
    </w:p>
    <w:p w:rsidR="00652B17" w:rsidRDefault="00652B17" w:rsidP="00652B17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652B17" w:rsidRDefault="00652B17" w:rsidP="00652B17">
      <w:pPr>
        <w:pStyle w:val="22"/>
      </w:pPr>
      <w:r>
        <w:rPr>
          <w:rFonts w:hint="eastAsia"/>
        </w:rPr>
        <w:t>각 채널</w:t>
      </w:r>
      <w:r w:rsidR="00846EBA">
        <w:rPr>
          <w:rFonts w:hint="eastAsia"/>
        </w:rPr>
        <w:t xml:space="preserve"> 입력 데이터를 저장하는 메모리의 주소를 변경한다.</w:t>
      </w:r>
    </w:p>
    <w:p w:rsidR="00846EBA" w:rsidRPr="00E760D5" w:rsidRDefault="00846EBA" w:rsidP="00652B17">
      <w:pPr>
        <w:pStyle w:val="22"/>
      </w:pPr>
      <w:r>
        <w:rPr>
          <w:rFonts w:hint="eastAsia"/>
        </w:rPr>
        <w:t xml:space="preserve">메모리 주소는 </w:t>
      </w:r>
      <w:r w:rsidRPr="00846EBA">
        <w:t>SVMAPI_initialize</w:t>
      </w:r>
      <w:r>
        <w:t>()</w:t>
      </w:r>
      <w:r>
        <w:rPr>
          <w:rFonts w:hint="eastAsia"/>
        </w:rPr>
        <w:t>를 통해 설정이 자동으로 설정</w:t>
      </w:r>
      <w:r w:rsidR="0063533D">
        <w:rPr>
          <w:rFonts w:hint="eastAsia"/>
        </w:rPr>
        <w:t>된다.</w:t>
      </w:r>
      <w:r w:rsidR="0063533D">
        <w:t xml:space="preserve"> </w:t>
      </w:r>
      <w:r w:rsidR="0063533D">
        <w:rPr>
          <w:rFonts w:hint="eastAsia"/>
        </w:rPr>
        <w:t>그러므로 강제적으로 설정이 필요할 때만 사용 해야 한다.</w:t>
      </w:r>
    </w:p>
    <w:p w:rsidR="00652B17" w:rsidRDefault="00652B17" w:rsidP="00652B17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652B17" w:rsidRDefault="00652B17" w:rsidP="00652B17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652B17" w:rsidTr="00243167">
        <w:tc>
          <w:tcPr>
            <w:tcW w:w="2977" w:type="dxa"/>
            <w:shd w:val="clear" w:color="auto" w:fill="D9D9D9" w:themeFill="background1" w:themeFillShade="D9"/>
          </w:tcPr>
          <w:p w:rsidR="00652B17" w:rsidRDefault="00652B17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652B17" w:rsidRDefault="00652B17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652B17" w:rsidTr="00243167">
        <w:tc>
          <w:tcPr>
            <w:tcW w:w="2977" w:type="dxa"/>
          </w:tcPr>
          <w:p w:rsidR="00652B17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channel</w:t>
            </w:r>
          </w:p>
        </w:tc>
        <w:tc>
          <w:tcPr>
            <w:tcW w:w="6949" w:type="dxa"/>
          </w:tcPr>
          <w:p w:rsidR="00652B17" w:rsidRDefault="0063533D" w:rsidP="003E08CF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hannel 번호 (</w:t>
            </w:r>
            <w:r>
              <w:rPr>
                <w:rFonts w:asciiTheme="minorHAnsi" w:eastAsiaTheme="minorHAnsi" w:hAnsiTheme="minorHAnsi"/>
              </w:rPr>
              <w:t>SVM_</w:t>
            </w:r>
            <w:r w:rsidRPr="009F79D9">
              <w:rPr>
                <w:rFonts w:asciiTheme="minorHAnsi" w:eastAsiaTheme="minorHAnsi" w:hAnsiTheme="minorHAnsi"/>
              </w:rPr>
              <w:t>CHANNEL</w:t>
            </w:r>
            <w:r>
              <w:rPr>
                <w:rFonts w:asciiTheme="minorHAnsi" w:eastAsiaTheme="minorHAnsi" w:hAnsiTheme="minorHAnsi"/>
              </w:rPr>
              <w:t xml:space="preserve">_E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  <w:tr w:rsidR="00652B17" w:rsidTr="00243167">
        <w:tc>
          <w:tcPr>
            <w:tcW w:w="2977" w:type="dxa"/>
          </w:tcPr>
          <w:p w:rsidR="00652B17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addr</w:t>
            </w:r>
          </w:p>
        </w:tc>
        <w:tc>
          <w:tcPr>
            <w:tcW w:w="6949" w:type="dxa"/>
          </w:tcPr>
          <w:p w:rsidR="00652B17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메모리 주소</w:t>
            </w:r>
          </w:p>
        </w:tc>
      </w:tr>
    </w:tbl>
    <w:p w:rsidR="00652B17" w:rsidRDefault="00652B17" w:rsidP="00652B17">
      <w:pPr>
        <w:pStyle w:val="12"/>
        <w:ind w:leftChars="0" w:left="0"/>
        <w:rPr>
          <w:rFonts w:asciiTheme="minorHAnsi" w:eastAsiaTheme="minorHAnsi" w:hAnsiTheme="minorHAnsi"/>
        </w:rPr>
      </w:pPr>
    </w:p>
    <w:p w:rsidR="00652B17" w:rsidRDefault="00652B17" w:rsidP="00652B17">
      <w:pPr>
        <w:pStyle w:val="31"/>
      </w:pPr>
      <w:r>
        <w:t xml:space="preserve">[Return] </w:t>
      </w:r>
    </w:p>
    <w:p w:rsidR="00652B17" w:rsidRDefault="00652B17" w:rsidP="00652B17">
      <w:pPr>
        <w:pStyle w:val="22"/>
      </w:pPr>
      <w:r>
        <w:rPr>
          <w:rFonts w:hint="eastAsia"/>
        </w:rPr>
        <w:t>E</w:t>
      </w:r>
      <w:r>
        <w:t>rror code</w:t>
      </w:r>
    </w:p>
    <w:p w:rsidR="00652B17" w:rsidRDefault="00652B17" w:rsidP="00B3293B">
      <w:pPr>
        <w:pStyle w:val="BodyText10"/>
      </w:pPr>
    </w:p>
    <w:p w:rsidR="0063533D" w:rsidRPr="009F79D9" w:rsidRDefault="0063533D" w:rsidP="0063533D">
      <w:pPr>
        <w:pStyle w:val="3"/>
      </w:pPr>
      <w:bookmarkStart w:id="148" w:name="_Toc477871000"/>
      <w:r w:rsidRPr="0063533D">
        <w:t>SVMAPI_getChannelInputAddr</w:t>
      </w:r>
      <w:bookmarkEnd w:id="148"/>
    </w:p>
    <w:p w:rsidR="0063533D" w:rsidRDefault="0063533D" w:rsidP="0063533D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63533D" w:rsidTr="00243167">
        <w:tc>
          <w:tcPr>
            <w:tcW w:w="9912" w:type="dxa"/>
          </w:tcPr>
          <w:p w:rsidR="0063533D" w:rsidRDefault="006F183E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63533D" w:rsidRPr="0063533D">
              <w:rPr>
                <w:rFonts w:asciiTheme="minorHAnsi" w:eastAsiaTheme="minorHAnsi" w:hAnsiTheme="minorHAnsi"/>
              </w:rPr>
              <w:t xml:space="preserve"> APIENTRY SVMAPI_getChannelInputAddr(uint32 OUT *channel0Addr, uint32 OUT *channel1Addr, </w:t>
            </w:r>
          </w:p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 w:rsidRPr="0063533D">
              <w:rPr>
                <w:rFonts w:asciiTheme="minorHAnsi" w:eastAsiaTheme="minorHAnsi" w:hAnsiTheme="minorHAnsi"/>
              </w:rPr>
              <w:t>uint32 OUT *channel2Addr, uint32 OUT *channel3Addr);</w:t>
            </w:r>
          </w:p>
        </w:tc>
      </w:tr>
    </w:tbl>
    <w:p w:rsidR="0063533D" w:rsidRDefault="0063533D" w:rsidP="0063533D">
      <w:pPr>
        <w:pStyle w:val="12"/>
        <w:ind w:leftChars="0" w:left="0"/>
        <w:rPr>
          <w:rFonts w:asciiTheme="minorHAnsi" w:eastAsiaTheme="minorHAnsi" w:hAnsiTheme="minorHAnsi"/>
        </w:rPr>
      </w:pPr>
    </w:p>
    <w:p w:rsidR="0063533D" w:rsidRDefault="0063533D" w:rsidP="0063533D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63533D" w:rsidRPr="00E760D5" w:rsidRDefault="0063533D" w:rsidP="0063533D">
      <w:pPr>
        <w:pStyle w:val="22"/>
      </w:pPr>
      <w:r>
        <w:rPr>
          <w:rFonts w:hint="eastAsia"/>
        </w:rPr>
        <w:t xml:space="preserve">설정된 </w:t>
      </w:r>
      <w:r>
        <w:t>각</w:t>
      </w:r>
      <w:r>
        <w:rPr>
          <w:rFonts w:hint="eastAsia"/>
        </w:rPr>
        <w:t xml:space="preserve"> 채널의 메모리 주소를 얻는다.</w:t>
      </w:r>
    </w:p>
    <w:p w:rsidR="0063533D" w:rsidRDefault="0063533D" w:rsidP="0063533D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63533D" w:rsidRDefault="0063533D" w:rsidP="0063533D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63533D" w:rsidTr="00243167">
        <w:tc>
          <w:tcPr>
            <w:tcW w:w="2977" w:type="dxa"/>
            <w:shd w:val="clear" w:color="auto" w:fill="D9D9D9" w:themeFill="background1" w:themeFillShade="D9"/>
          </w:tcPr>
          <w:p w:rsidR="0063533D" w:rsidRDefault="0063533D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63533D" w:rsidRDefault="0063533D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63533D" w:rsidTr="00243167">
        <w:tc>
          <w:tcPr>
            <w:tcW w:w="2977" w:type="dxa"/>
          </w:tcPr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3533D">
              <w:rPr>
                <w:rFonts w:asciiTheme="minorHAnsi" w:eastAsiaTheme="minorHAnsi" w:hAnsiTheme="minorHAnsi"/>
              </w:rPr>
              <w:t>*channel0Addr</w:t>
            </w:r>
          </w:p>
        </w:tc>
        <w:tc>
          <w:tcPr>
            <w:tcW w:w="6949" w:type="dxa"/>
          </w:tcPr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Front의 메모리 주소</w:t>
            </w:r>
          </w:p>
        </w:tc>
      </w:tr>
      <w:tr w:rsidR="0063533D" w:rsidTr="00243167">
        <w:tc>
          <w:tcPr>
            <w:tcW w:w="2977" w:type="dxa"/>
          </w:tcPr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3533D">
              <w:rPr>
                <w:rFonts w:asciiTheme="minorHAnsi" w:eastAsiaTheme="minorHAnsi" w:hAnsiTheme="minorHAnsi"/>
              </w:rPr>
              <w:t>*channel1Addr</w:t>
            </w:r>
          </w:p>
        </w:tc>
        <w:tc>
          <w:tcPr>
            <w:tcW w:w="6949" w:type="dxa"/>
          </w:tcPr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Left의 메모리 주소</w:t>
            </w:r>
          </w:p>
        </w:tc>
      </w:tr>
      <w:tr w:rsidR="0063533D" w:rsidTr="00243167">
        <w:tc>
          <w:tcPr>
            <w:tcW w:w="2977" w:type="dxa"/>
          </w:tcPr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*channel2</w:t>
            </w:r>
            <w:r w:rsidRPr="0063533D">
              <w:rPr>
                <w:rFonts w:asciiTheme="minorHAnsi" w:eastAsiaTheme="minorHAnsi" w:hAnsiTheme="minorHAnsi"/>
              </w:rPr>
              <w:t>Addr</w:t>
            </w:r>
          </w:p>
        </w:tc>
        <w:tc>
          <w:tcPr>
            <w:tcW w:w="6949" w:type="dxa"/>
          </w:tcPr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Right의 메모리 주소</w:t>
            </w:r>
          </w:p>
        </w:tc>
      </w:tr>
      <w:tr w:rsidR="0063533D" w:rsidTr="00243167">
        <w:tc>
          <w:tcPr>
            <w:tcW w:w="2977" w:type="dxa"/>
          </w:tcPr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*channel3</w:t>
            </w:r>
            <w:r w:rsidRPr="0063533D">
              <w:rPr>
                <w:rFonts w:asciiTheme="minorHAnsi" w:eastAsiaTheme="minorHAnsi" w:hAnsiTheme="minorHAnsi"/>
              </w:rPr>
              <w:t>Addr</w:t>
            </w:r>
          </w:p>
        </w:tc>
        <w:tc>
          <w:tcPr>
            <w:tcW w:w="6949" w:type="dxa"/>
          </w:tcPr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Back의 메모리 주소</w:t>
            </w:r>
          </w:p>
        </w:tc>
      </w:tr>
    </w:tbl>
    <w:p w:rsidR="0063533D" w:rsidRDefault="0063533D" w:rsidP="0063533D">
      <w:pPr>
        <w:pStyle w:val="12"/>
        <w:ind w:leftChars="0" w:left="0"/>
        <w:rPr>
          <w:rFonts w:asciiTheme="minorHAnsi" w:eastAsiaTheme="minorHAnsi" w:hAnsiTheme="minorHAnsi"/>
        </w:rPr>
      </w:pPr>
    </w:p>
    <w:p w:rsidR="0063533D" w:rsidRDefault="0063533D" w:rsidP="0063533D">
      <w:pPr>
        <w:pStyle w:val="31"/>
      </w:pPr>
      <w:r>
        <w:t xml:space="preserve">[Return] </w:t>
      </w:r>
    </w:p>
    <w:p w:rsidR="0063533D" w:rsidRDefault="0063533D" w:rsidP="0063533D">
      <w:pPr>
        <w:pStyle w:val="22"/>
      </w:pPr>
      <w:r>
        <w:rPr>
          <w:rFonts w:hint="eastAsia"/>
        </w:rPr>
        <w:t>E</w:t>
      </w:r>
      <w:r>
        <w:t>rror code</w:t>
      </w:r>
    </w:p>
    <w:p w:rsidR="0063533D" w:rsidRDefault="0063533D" w:rsidP="00B3293B">
      <w:pPr>
        <w:pStyle w:val="BodyText10"/>
      </w:pPr>
    </w:p>
    <w:p w:rsidR="0063533D" w:rsidRPr="009F79D9" w:rsidRDefault="0063533D" w:rsidP="0063533D">
      <w:pPr>
        <w:pStyle w:val="3"/>
      </w:pPr>
      <w:bookmarkStart w:id="149" w:name="_Toc477871001"/>
      <w:r w:rsidRPr="0063533D">
        <w:t>SVMAPI_setChannelFilpping</w:t>
      </w:r>
      <w:bookmarkEnd w:id="149"/>
    </w:p>
    <w:p w:rsidR="0063533D" w:rsidRDefault="0063533D" w:rsidP="0063533D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63533D" w:rsidTr="00243167">
        <w:tc>
          <w:tcPr>
            <w:tcW w:w="9912" w:type="dxa"/>
          </w:tcPr>
          <w:p w:rsidR="0063533D" w:rsidRDefault="006F183E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63533D" w:rsidRPr="0063533D">
              <w:rPr>
                <w:rFonts w:asciiTheme="minorHAnsi" w:eastAsiaTheme="minorHAnsi" w:hAnsiTheme="minorHAnsi"/>
              </w:rPr>
              <w:t xml:space="preserve"> APIENTRY SVMAPI_setChannelFilpping(uint8 IN channel, bool IN isHorizontal, bool IN isVertical);</w:t>
            </w:r>
          </w:p>
        </w:tc>
      </w:tr>
    </w:tbl>
    <w:p w:rsidR="0063533D" w:rsidRDefault="0063533D" w:rsidP="0063533D">
      <w:pPr>
        <w:pStyle w:val="12"/>
        <w:ind w:leftChars="0" w:left="0"/>
        <w:rPr>
          <w:rFonts w:asciiTheme="minorHAnsi" w:eastAsiaTheme="minorHAnsi" w:hAnsiTheme="minorHAnsi"/>
        </w:rPr>
      </w:pPr>
    </w:p>
    <w:p w:rsidR="0063533D" w:rsidRDefault="0063533D" w:rsidP="0063533D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63533D" w:rsidRPr="00E760D5" w:rsidRDefault="0063533D" w:rsidP="0063533D">
      <w:pPr>
        <w:pStyle w:val="22"/>
      </w:pPr>
      <w:r>
        <w:rPr>
          <w:rFonts w:hint="eastAsia"/>
        </w:rPr>
        <w:t xml:space="preserve">각 채널의 </w:t>
      </w:r>
      <w:r>
        <w:t>flipping</w:t>
      </w:r>
      <w:r>
        <w:rPr>
          <w:rFonts w:hint="eastAsia"/>
        </w:rPr>
        <w:t>을 설정한다.</w:t>
      </w:r>
      <w:r>
        <w:t xml:space="preserve"> </w:t>
      </w:r>
      <w:r>
        <w:rPr>
          <w:rFonts w:hint="eastAsia"/>
        </w:rPr>
        <w:t>입력 채널이 flipping되어 들어 왔을 때 이 함수를 통해 바르게 입력되도록 변경 할 수 있다.</w:t>
      </w:r>
    </w:p>
    <w:p w:rsidR="0063533D" w:rsidRDefault="0063533D" w:rsidP="0063533D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63533D" w:rsidRDefault="0063533D" w:rsidP="0063533D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63533D" w:rsidTr="00243167">
        <w:tc>
          <w:tcPr>
            <w:tcW w:w="2977" w:type="dxa"/>
            <w:shd w:val="clear" w:color="auto" w:fill="D9D9D9" w:themeFill="background1" w:themeFillShade="D9"/>
          </w:tcPr>
          <w:p w:rsidR="0063533D" w:rsidRDefault="0063533D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63533D" w:rsidRDefault="0063533D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63533D" w:rsidTr="00243167">
        <w:tc>
          <w:tcPr>
            <w:tcW w:w="2977" w:type="dxa"/>
          </w:tcPr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3533D">
              <w:rPr>
                <w:rFonts w:asciiTheme="minorHAnsi" w:eastAsiaTheme="minorHAnsi" w:hAnsiTheme="minorHAnsi"/>
              </w:rPr>
              <w:t>channel</w:t>
            </w:r>
          </w:p>
        </w:tc>
        <w:tc>
          <w:tcPr>
            <w:tcW w:w="6949" w:type="dxa"/>
          </w:tcPr>
          <w:p w:rsidR="0063533D" w:rsidRDefault="0063533D" w:rsidP="003E08CF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hannel 번호 (</w:t>
            </w:r>
            <w:r>
              <w:rPr>
                <w:rFonts w:asciiTheme="minorHAnsi" w:eastAsiaTheme="minorHAnsi" w:hAnsiTheme="minorHAnsi"/>
              </w:rPr>
              <w:t>SVM_</w:t>
            </w:r>
            <w:r w:rsidRPr="009F79D9">
              <w:rPr>
                <w:rFonts w:asciiTheme="minorHAnsi" w:eastAsiaTheme="minorHAnsi" w:hAnsiTheme="minorHAnsi"/>
              </w:rPr>
              <w:t>CHANNEL</w:t>
            </w:r>
            <w:r>
              <w:rPr>
                <w:rFonts w:asciiTheme="minorHAnsi" w:eastAsiaTheme="minorHAnsi" w:hAnsiTheme="minorHAnsi"/>
              </w:rPr>
              <w:t xml:space="preserve">_E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  <w:tr w:rsidR="0063533D" w:rsidTr="00243167">
        <w:tc>
          <w:tcPr>
            <w:tcW w:w="2977" w:type="dxa"/>
          </w:tcPr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3533D">
              <w:rPr>
                <w:rFonts w:asciiTheme="minorHAnsi" w:eastAsiaTheme="minorHAnsi" w:hAnsiTheme="minorHAnsi"/>
              </w:rPr>
              <w:t>isHorizontal</w:t>
            </w:r>
          </w:p>
        </w:tc>
        <w:tc>
          <w:tcPr>
            <w:tcW w:w="6949" w:type="dxa"/>
          </w:tcPr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가로에 대한 </w:t>
            </w:r>
            <w:r>
              <w:rPr>
                <w:rFonts w:asciiTheme="minorHAnsi" w:eastAsiaTheme="minorHAnsi" w:hAnsiTheme="minorHAnsi"/>
              </w:rPr>
              <w:t>flipping</w:t>
            </w:r>
          </w:p>
        </w:tc>
      </w:tr>
      <w:tr w:rsidR="0063533D" w:rsidTr="00243167">
        <w:tc>
          <w:tcPr>
            <w:tcW w:w="2977" w:type="dxa"/>
          </w:tcPr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3533D">
              <w:rPr>
                <w:rFonts w:asciiTheme="minorHAnsi" w:eastAsiaTheme="minorHAnsi" w:hAnsiTheme="minorHAnsi"/>
              </w:rPr>
              <w:lastRenderedPageBreak/>
              <w:t>isVertical</w:t>
            </w:r>
          </w:p>
        </w:tc>
        <w:tc>
          <w:tcPr>
            <w:tcW w:w="6949" w:type="dxa"/>
          </w:tcPr>
          <w:p w:rsidR="0063533D" w:rsidRDefault="0063533D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세로에 대한 </w:t>
            </w:r>
            <w:r>
              <w:rPr>
                <w:rFonts w:asciiTheme="minorHAnsi" w:eastAsiaTheme="minorHAnsi" w:hAnsiTheme="minorHAnsi"/>
              </w:rPr>
              <w:t>flipping</w:t>
            </w:r>
          </w:p>
        </w:tc>
      </w:tr>
    </w:tbl>
    <w:p w:rsidR="0063533D" w:rsidRDefault="0063533D" w:rsidP="0063533D">
      <w:pPr>
        <w:pStyle w:val="12"/>
        <w:ind w:leftChars="0" w:left="0"/>
        <w:rPr>
          <w:rFonts w:asciiTheme="minorHAnsi" w:eastAsiaTheme="minorHAnsi" w:hAnsiTheme="minorHAnsi"/>
        </w:rPr>
      </w:pPr>
    </w:p>
    <w:p w:rsidR="0063533D" w:rsidRDefault="0063533D" w:rsidP="0063533D">
      <w:pPr>
        <w:pStyle w:val="31"/>
      </w:pPr>
      <w:r>
        <w:t xml:space="preserve">[Return] </w:t>
      </w:r>
    </w:p>
    <w:p w:rsidR="0063533D" w:rsidRDefault="0063533D" w:rsidP="0063533D">
      <w:pPr>
        <w:pStyle w:val="22"/>
      </w:pPr>
      <w:r>
        <w:rPr>
          <w:rFonts w:hint="eastAsia"/>
        </w:rPr>
        <w:t>E</w:t>
      </w:r>
      <w:r>
        <w:t>rror code</w:t>
      </w:r>
    </w:p>
    <w:p w:rsidR="0063533D" w:rsidRDefault="0063533D" w:rsidP="00B3293B">
      <w:pPr>
        <w:pStyle w:val="BodyText10"/>
      </w:pPr>
    </w:p>
    <w:p w:rsidR="003E08CF" w:rsidRPr="009F79D9" w:rsidRDefault="003E08CF" w:rsidP="003E08CF">
      <w:pPr>
        <w:pStyle w:val="3"/>
      </w:pPr>
      <w:bookmarkStart w:id="150" w:name="_Toc477871002"/>
      <w:r w:rsidRPr="003E08CF">
        <w:t>SVMAPI_setCompression</w:t>
      </w:r>
      <w:bookmarkEnd w:id="150"/>
    </w:p>
    <w:p w:rsidR="003E08CF" w:rsidRDefault="003E08CF" w:rsidP="003E08CF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3E08CF" w:rsidTr="00243167">
        <w:tc>
          <w:tcPr>
            <w:tcW w:w="9912" w:type="dxa"/>
          </w:tcPr>
          <w:p w:rsidR="003E08CF" w:rsidRDefault="006F183E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3E08CF" w:rsidRPr="003E08CF">
              <w:rPr>
                <w:rFonts w:asciiTheme="minorHAnsi" w:eastAsiaTheme="minorHAnsi" w:hAnsiTheme="minorHAnsi"/>
              </w:rPr>
              <w:t xml:space="preserve"> APIENTRY SVMAPI_setCompression(uint8 IN viewMode, uint8 IN ratio);</w:t>
            </w:r>
          </w:p>
        </w:tc>
      </w:tr>
    </w:tbl>
    <w:p w:rsidR="003E08CF" w:rsidRDefault="003E08CF" w:rsidP="003E08CF">
      <w:pPr>
        <w:pStyle w:val="12"/>
        <w:ind w:leftChars="0" w:left="0"/>
        <w:rPr>
          <w:rFonts w:asciiTheme="minorHAnsi" w:eastAsiaTheme="minorHAnsi" w:hAnsiTheme="minorHAnsi"/>
        </w:rPr>
      </w:pPr>
    </w:p>
    <w:p w:rsidR="003E08CF" w:rsidRDefault="003E08CF" w:rsidP="003E08CF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3E08CF" w:rsidRDefault="003E08CF" w:rsidP="003E08CF">
      <w:pPr>
        <w:pStyle w:val="22"/>
      </w:pPr>
      <w:r>
        <w:rPr>
          <w:rFonts w:hint="eastAsia"/>
        </w:rPr>
        <w:t>입력 채널</w:t>
      </w:r>
      <w:r w:rsidR="00067F5E">
        <w:rPr>
          <w:rFonts w:hint="eastAsia"/>
        </w:rPr>
        <w:t>의</w:t>
      </w:r>
      <w:r>
        <w:rPr>
          <w:rFonts w:hint="eastAsia"/>
        </w:rPr>
        <w:t xml:space="preserve"> 압축률을 설정한다.</w:t>
      </w:r>
    </w:p>
    <w:p w:rsidR="003E08CF" w:rsidRDefault="003E08CF" w:rsidP="003E08CF">
      <w:pPr>
        <w:pStyle w:val="22"/>
      </w:pPr>
      <w:r>
        <w:rPr>
          <w:rFonts w:hint="eastAsia"/>
        </w:rPr>
        <w:t xml:space="preserve">모든 입력 채널에 대하여 메모리 </w:t>
      </w:r>
      <w:r>
        <w:t>write</w:t>
      </w:r>
      <w:r>
        <w:rPr>
          <w:rFonts w:hint="eastAsia"/>
        </w:rPr>
        <w:t xml:space="preserve">와 </w:t>
      </w:r>
      <w:r>
        <w:t>read</w:t>
      </w:r>
      <w:r>
        <w:rPr>
          <w:rFonts w:hint="eastAsia"/>
        </w:rPr>
        <w:t xml:space="preserve">시 압축을 사용하여 </w:t>
      </w:r>
      <w:r>
        <w:t>Band width</w:t>
      </w:r>
      <w:r>
        <w:rPr>
          <w:rFonts w:hint="eastAsia"/>
        </w:rPr>
        <w:t>을 줄여준다.</w:t>
      </w:r>
    </w:p>
    <w:p w:rsidR="003E08CF" w:rsidRPr="003E08CF" w:rsidRDefault="003E08CF" w:rsidP="003E08CF">
      <w:pPr>
        <w:pStyle w:val="22"/>
      </w:pPr>
      <w:r>
        <w:rPr>
          <w:rFonts w:hint="eastAsia"/>
        </w:rPr>
        <w:t>압축은 손실 압축이다.</w:t>
      </w:r>
    </w:p>
    <w:p w:rsidR="003E08CF" w:rsidRDefault="003E08CF" w:rsidP="003E08CF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3E08CF" w:rsidRDefault="003E08CF" w:rsidP="003E08CF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3E08CF" w:rsidTr="00243167">
        <w:tc>
          <w:tcPr>
            <w:tcW w:w="2977" w:type="dxa"/>
            <w:shd w:val="clear" w:color="auto" w:fill="D9D9D9" w:themeFill="background1" w:themeFillShade="D9"/>
          </w:tcPr>
          <w:p w:rsidR="003E08CF" w:rsidRDefault="003E08CF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3E08CF" w:rsidRDefault="003E08CF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3E08CF" w:rsidTr="00243167">
        <w:tc>
          <w:tcPr>
            <w:tcW w:w="2977" w:type="dxa"/>
          </w:tcPr>
          <w:p w:rsidR="003E08CF" w:rsidRDefault="003E08CF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viewMode</w:t>
            </w:r>
          </w:p>
        </w:tc>
        <w:tc>
          <w:tcPr>
            <w:tcW w:w="6949" w:type="dxa"/>
          </w:tcPr>
          <w:p w:rsidR="003E08CF" w:rsidRDefault="003E08CF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3E08CF" w:rsidTr="00243167">
        <w:tc>
          <w:tcPr>
            <w:tcW w:w="2977" w:type="dxa"/>
          </w:tcPr>
          <w:p w:rsidR="003E08CF" w:rsidRDefault="003E08CF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ratio</w:t>
            </w:r>
          </w:p>
        </w:tc>
        <w:tc>
          <w:tcPr>
            <w:tcW w:w="6949" w:type="dxa"/>
          </w:tcPr>
          <w:p w:rsidR="003E08CF" w:rsidRDefault="003E08CF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압축률 (</w:t>
            </w:r>
            <w:r w:rsidRPr="003E08CF">
              <w:rPr>
                <w:rFonts w:asciiTheme="minorHAnsi" w:eastAsiaTheme="minorHAnsi" w:hAnsiTheme="minorHAnsi"/>
              </w:rPr>
              <w:t>SVM_COMPRESSION_RATIO_E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</w:tbl>
    <w:p w:rsidR="003E08CF" w:rsidRDefault="003E08CF" w:rsidP="003E08CF">
      <w:pPr>
        <w:pStyle w:val="12"/>
        <w:ind w:leftChars="0" w:left="0"/>
        <w:rPr>
          <w:rFonts w:asciiTheme="minorHAnsi" w:eastAsiaTheme="minorHAnsi" w:hAnsiTheme="minorHAnsi"/>
        </w:rPr>
      </w:pPr>
    </w:p>
    <w:p w:rsidR="003E08CF" w:rsidRDefault="003E08CF" w:rsidP="003E08CF">
      <w:pPr>
        <w:pStyle w:val="31"/>
      </w:pPr>
      <w:r>
        <w:t xml:space="preserve">[Return] </w:t>
      </w:r>
    </w:p>
    <w:p w:rsidR="003E08CF" w:rsidRDefault="003E08CF" w:rsidP="003E08CF">
      <w:pPr>
        <w:pStyle w:val="22"/>
      </w:pPr>
      <w:r>
        <w:rPr>
          <w:rFonts w:hint="eastAsia"/>
        </w:rPr>
        <w:t>E</w:t>
      </w:r>
      <w:r>
        <w:t>rror code</w:t>
      </w:r>
    </w:p>
    <w:p w:rsidR="003E08CF" w:rsidRDefault="003E08CF" w:rsidP="00B3293B">
      <w:pPr>
        <w:pStyle w:val="BodyText10"/>
      </w:pPr>
    </w:p>
    <w:p w:rsidR="00243167" w:rsidRPr="009F79D9" w:rsidRDefault="00243167" w:rsidP="00243167">
      <w:pPr>
        <w:pStyle w:val="3"/>
      </w:pPr>
      <w:bookmarkStart w:id="151" w:name="_Toc477871003"/>
      <w:r w:rsidRPr="00243167">
        <w:t>SVMAPI_setCompressionEnable</w:t>
      </w:r>
      <w:bookmarkEnd w:id="151"/>
    </w:p>
    <w:p w:rsidR="00243167" w:rsidRDefault="00243167" w:rsidP="00243167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243167" w:rsidTr="00243167">
        <w:tc>
          <w:tcPr>
            <w:tcW w:w="9912" w:type="dxa"/>
          </w:tcPr>
          <w:p w:rsidR="00243167" w:rsidRDefault="006F183E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243167" w:rsidRPr="00243167">
              <w:rPr>
                <w:rFonts w:asciiTheme="minorHAnsi" w:eastAsiaTheme="minorHAnsi" w:hAnsiTheme="minorHAnsi"/>
              </w:rPr>
              <w:t xml:space="preserve"> APIENTRY SVMAPI_setCompressionEnable(uint8 IN viewMode, bool IN isEnable);</w:t>
            </w:r>
          </w:p>
        </w:tc>
      </w:tr>
    </w:tbl>
    <w:p w:rsidR="00243167" w:rsidRDefault="00243167" w:rsidP="00243167">
      <w:pPr>
        <w:pStyle w:val="12"/>
        <w:ind w:leftChars="0" w:left="0"/>
        <w:rPr>
          <w:rFonts w:asciiTheme="minorHAnsi" w:eastAsiaTheme="minorHAnsi" w:hAnsiTheme="minorHAnsi"/>
        </w:rPr>
      </w:pPr>
    </w:p>
    <w:p w:rsidR="00243167" w:rsidRDefault="00243167" w:rsidP="00243167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243167" w:rsidRDefault="00243167" w:rsidP="00243167">
      <w:pPr>
        <w:pStyle w:val="22"/>
      </w:pPr>
      <w:r>
        <w:rPr>
          <w:rFonts w:hint="eastAsia"/>
        </w:rPr>
        <w:t>입력 채널</w:t>
      </w:r>
      <w:r w:rsidR="00067F5E">
        <w:rPr>
          <w:rFonts w:hint="eastAsia"/>
        </w:rPr>
        <w:t>의</w:t>
      </w:r>
      <w:r>
        <w:rPr>
          <w:rFonts w:hint="eastAsia"/>
        </w:rPr>
        <w:t xml:space="preserve"> 압축을 활성 또는 비활성 한다.</w:t>
      </w:r>
    </w:p>
    <w:p w:rsidR="00243167" w:rsidRDefault="00243167" w:rsidP="00243167">
      <w:pPr>
        <w:pStyle w:val="22"/>
      </w:pPr>
      <w:r>
        <w:rPr>
          <w:rFonts w:hint="eastAsia"/>
        </w:rPr>
        <w:t xml:space="preserve">모든 입력 채널에 대하여 메모리 </w:t>
      </w:r>
      <w:r>
        <w:t>write</w:t>
      </w:r>
      <w:r>
        <w:rPr>
          <w:rFonts w:hint="eastAsia"/>
        </w:rPr>
        <w:t xml:space="preserve">와 </w:t>
      </w:r>
      <w:r>
        <w:t>read</w:t>
      </w:r>
      <w:r>
        <w:rPr>
          <w:rFonts w:hint="eastAsia"/>
        </w:rPr>
        <w:t xml:space="preserve">시 압축을 사용하여 </w:t>
      </w:r>
      <w:r>
        <w:t>Band width</w:t>
      </w:r>
      <w:r>
        <w:rPr>
          <w:rFonts w:hint="eastAsia"/>
        </w:rPr>
        <w:t>을 줄여준다.</w:t>
      </w:r>
    </w:p>
    <w:p w:rsidR="00243167" w:rsidRPr="003E08CF" w:rsidRDefault="00243167" w:rsidP="00243167">
      <w:pPr>
        <w:pStyle w:val="22"/>
      </w:pPr>
      <w:r>
        <w:rPr>
          <w:rFonts w:hint="eastAsia"/>
        </w:rPr>
        <w:t>압축은 손실 압축이다.</w:t>
      </w:r>
    </w:p>
    <w:p w:rsidR="00243167" w:rsidRDefault="00243167" w:rsidP="00243167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243167" w:rsidRDefault="00243167" w:rsidP="00243167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243167" w:rsidTr="00243167">
        <w:tc>
          <w:tcPr>
            <w:tcW w:w="2977" w:type="dxa"/>
            <w:shd w:val="clear" w:color="auto" w:fill="D9D9D9" w:themeFill="background1" w:themeFillShade="D9"/>
          </w:tcPr>
          <w:p w:rsidR="00243167" w:rsidRDefault="00243167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243167" w:rsidRDefault="00243167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243167" w:rsidTr="00243167">
        <w:tc>
          <w:tcPr>
            <w:tcW w:w="2977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viewMode</w:t>
            </w:r>
          </w:p>
        </w:tc>
        <w:tc>
          <w:tcPr>
            <w:tcW w:w="6949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243167" w:rsidTr="00243167">
        <w:tc>
          <w:tcPr>
            <w:tcW w:w="2977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lastRenderedPageBreak/>
              <w:t>isEnable</w:t>
            </w:r>
          </w:p>
        </w:tc>
        <w:tc>
          <w:tcPr>
            <w:tcW w:w="6949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활성 또는 비활성</w:t>
            </w:r>
          </w:p>
        </w:tc>
      </w:tr>
    </w:tbl>
    <w:p w:rsidR="00243167" w:rsidRDefault="00243167" w:rsidP="00243167">
      <w:pPr>
        <w:pStyle w:val="12"/>
        <w:ind w:leftChars="0" w:left="0"/>
        <w:rPr>
          <w:rFonts w:asciiTheme="minorHAnsi" w:eastAsiaTheme="minorHAnsi" w:hAnsiTheme="minorHAnsi"/>
        </w:rPr>
      </w:pPr>
    </w:p>
    <w:p w:rsidR="00243167" w:rsidRDefault="00243167" w:rsidP="00243167">
      <w:pPr>
        <w:pStyle w:val="31"/>
      </w:pPr>
      <w:r>
        <w:t xml:space="preserve">[Return] </w:t>
      </w:r>
    </w:p>
    <w:p w:rsidR="00243167" w:rsidRDefault="00243167" w:rsidP="00243167">
      <w:pPr>
        <w:pStyle w:val="22"/>
      </w:pPr>
      <w:r>
        <w:rPr>
          <w:rFonts w:hint="eastAsia"/>
        </w:rPr>
        <w:t>E</w:t>
      </w:r>
      <w:r>
        <w:t>rror code</w:t>
      </w:r>
    </w:p>
    <w:p w:rsidR="00243167" w:rsidRDefault="00243167" w:rsidP="00B3293B">
      <w:pPr>
        <w:pStyle w:val="BodyText10"/>
      </w:pPr>
    </w:p>
    <w:p w:rsidR="00243167" w:rsidRPr="009F79D9" w:rsidRDefault="00243167" w:rsidP="00243167">
      <w:pPr>
        <w:pStyle w:val="3"/>
      </w:pPr>
      <w:bookmarkStart w:id="152" w:name="_Toc477871004"/>
      <w:r w:rsidRPr="00243167">
        <w:t>SVMAPI_setROI</w:t>
      </w:r>
      <w:bookmarkEnd w:id="152"/>
    </w:p>
    <w:p w:rsidR="00243167" w:rsidRDefault="00243167" w:rsidP="00243167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243167" w:rsidTr="00243167">
        <w:tc>
          <w:tcPr>
            <w:tcW w:w="9912" w:type="dxa"/>
          </w:tcPr>
          <w:p w:rsidR="00243167" w:rsidRDefault="006F183E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243167" w:rsidRPr="00243167">
              <w:rPr>
                <w:rFonts w:asciiTheme="minorHAnsi" w:eastAsiaTheme="minorHAnsi" w:hAnsiTheme="minorHAnsi"/>
              </w:rPr>
              <w:t xml:space="preserve"> APIENTRY SVMAPI_setROI(uint8 IN viewMode, uint8 IN channel, SVM_ROI_AREA_T IN roi);</w:t>
            </w:r>
          </w:p>
        </w:tc>
      </w:tr>
    </w:tbl>
    <w:p w:rsidR="00243167" w:rsidRDefault="00243167" w:rsidP="00243167">
      <w:pPr>
        <w:pStyle w:val="12"/>
        <w:ind w:leftChars="0" w:left="0"/>
        <w:rPr>
          <w:rFonts w:asciiTheme="minorHAnsi" w:eastAsiaTheme="minorHAnsi" w:hAnsiTheme="minorHAnsi"/>
        </w:rPr>
      </w:pPr>
    </w:p>
    <w:p w:rsidR="00243167" w:rsidRDefault="00243167" w:rsidP="00243167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243167" w:rsidRDefault="00243167" w:rsidP="00243167">
      <w:pPr>
        <w:pStyle w:val="22"/>
      </w:pPr>
      <w:r>
        <w:rPr>
          <w:rFonts w:hint="eastAsia"/>
        </w:rPr>
        <w:t>각 입력 채널</w:t>
      </w:r>
      <w:r w:rsidR="00067F5E"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ROI </w:t>
      </w:r>
      <w:r>
        <w:rPr>
          <w:rFonts w:hint="eastAsia"/>
        </w:rPr>
        <w:t>영역을 설정한다.</w:t>
      </w:r>
    </w:p>
    <w:p w:rsidR="00243167" w:rsidRDefault="00243167" w:rsidP="00243167">
      <w:pPr>
        <w:pStyle w:val="22"/>
      </w:pPr>
      <w:r>
        <w:rPr>
          <w:rFonts w:hint="eastAsia"/>
        </w:rPr>
        <w:t xml:space="preserve">각 채널의 </w:t>
      </w:r>
      <w:r>
        <w:t xml:space="preserve">ROI </w:t>
      </w:r>
      <w:r>
        <w:rPr>
          <w:rFonts w:hint="eastAsia"/>
        </w:rPr>
        <w:t xml:space="preserve">영역을 설정하여 </w:t>
      </w:r>
      <w:r>
        <w:t>Band width</w:t>
      </w:r>
      <w:r>
        <w:rPr>
          <w:rFonts w:hint="eastAsia"/>
        </w:rPr>
        <w:t>을 줄여준다.</w:t>
      </w:r>
    </w:p>
    <w:p w:rsidR="00243167" w:rsidRPr="003E08CF" w:rsidRDefault="00243167" w:rsidP="00243167">
      <w:pPr>
        <w:pStyle w:val="22"/>
      </w:pPr>
      <w:r w:rsidRPr="00632D60">
        <w:rPr>
          <w:noProof/>
        </w:rPr>
        <w:drawing>
          <wp:inline distT="0" distB="0" distL="0" distR="0" wp14:anchorId="51004A4A" wp14:editId="132ED114">
            <wp:extent cx="4613988" cy="32575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592" cy="32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67" w:rsidRDefault="00243167" w:rsidP="00243167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243167" w:rsidRDefault="00243167" w:rsidP="00243167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243167" w:rsidTr="00243167">
        <w:tc>
          <w:tcPr>
            <w:tcW w:w="2977" w:type="dxa"/>
            <w:shd w:val="clear" w:color="auto" w:fill="D9D9D9" w:themeFill="background1" w:themeFillShade="D9"/>
          </w:tcPr>
          <w:p w:rsidR="00243167" w:rsidRDefault="00243167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243167" w:rsidRDefault="00243167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243167" w:rsidTr="00243167">
        <w:tc>
          <w:tcPr>
            <w:tcW w:w="2977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viewMode</w:t>
            </w:r>
          </w:p>
        </w:tc>
        <w:tc>
          <w:tcPr>
            <w:tcW w:w="6949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243167" w:rsidTr="00243167">
        <w:tc>
          <w:tcPr>
            <w:tcW w:w="2977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channel</w:t>
            </w:r>
          </w:p>
        </w:tc>
        <w:tc>
          <w:tcPr>
            <w:tcW w:w="6949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hannel 번호 (</w:t>
            </w:r>
            <w:r>
              <w:rPr>
                <w:rFonts w:asciiTheme="minorHAnsi" w:eastAsiaTheme="minorHAnsi" w:hAnsiTheme="minorHAnsi"/>
              </w:rPr>
              <w:t>SVM_</w:t>
            </w:r>
            <w:r w:rsidRPr="009F79D9">
              <w:rPr>
                <w:rFonts w:asciiTheme="minorHAnsi" w:eastAsiaTheme="minorHAnsi" w:hAnsiTheme="minorHAnsi"/>
              </w:rPr>
              <w:t>CHANNEL</w:t>
            </w:r>
            <w:r>
              <w:rPr>
                <w:rFonts w:asciiTheme="minorHAnsi" w:eastAsiaTheme="minorHAnsi" w:hAnsiTheme="minorHAnsi"/>
              </w:rPr>
              <w:t xml:space="preserve">_E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  <w:tr w:rsidR="00243167" w:rsidTr="00243167">
        <w:tc>
          <w:tcPr>
            <w:tcW w:w="2977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roi</w:t>
            </w:r>
          </w:p>
        </w:tc>
        <w:tc>
          <w:tcPr>
            <w:tcW w:w="6949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R</w:t>
            </w:r>
            <w:r>
              <w:rPr>
                <w:rFonts w:asciiTheme="minorHAnsi" w:eastAsiaTheme="minorHAnsi" w:hAnsiTheme="minorHAnsi" w:hint="eastAsia"/>
              </w:rPr>
              <w:t>OI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영역 (</w:t>
            </w:r>
            <w:r w:rsidRPr="00243167">
              <w:rPr>
                <w:rFonts w:asciiTheme="minorHAnsi" w:eastAsiaTheme="minorHAnsi" w:hAnsiTheme="minorHAnsi"/>
              </w:rPr>
              <w:t>SVM_ROI_AREA_T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</w:tbl>
    <w:p w:rsidR="00243167" w:rsidRDefault="00243167" w:rsidP="00243167">
      <w:pPr>
        <w:pStyle w:val="12"/>
        <w:ind w:leftChars="0" w:left="0"/>
        <w:rPr>
          <w:rFonts w:asciiTheme="minorHAnsi" w:eastAsiaTheme="minorHAnsi" w:hAnsiTheme="minorHAnsi"/>
        </w:rPr>
      </w:pPr>
    </w:p>
    <w:p w:rsidR="00243167" w:rsidRDefault="00243167" w:rsidP="00243167">
      <w:pPr>
        <w:pStyle w:val="31"/>
      </w:pPr>
      <w:r>
        <w:lastRenderedPageBreak/>
        <w:t xml:space="preserve">[Return] </w:t>
      </w:r>
    </w:p>
    <w:p w:rsidR="00243167" w:rsidRDefault="00243167" w:rsidP="00243167">
      <w:pPr>
        <w:pStyle w:val="22"/>
      </w:pPr>
      <w:r>
        <w:rPr>
          <w:rFonts w:hint="eastAsia"/>
        </w:rPr>
        <w:t>E</w:t>
      </w:r>
      <w:r>
        <w:t>rror code</w:t>
      </w:r>
    </w:p>
    <w:p w:rsidR="00243167" w:rsidRDefault="00243167" w:rsidP="00243167">
      <w:pPr>
        <w:pStyle w:val="22"/>
        <w:ind w:left="0"/>
      </w:pPr>
    </w:p>
    <w:p w:rsidR="00243167" w:rsidRPr="009F79D9" w:rsidRDefault="00243167" w:rsidP="00243167">
      <w:pPr>
        <w:pStyle w:val="3"/>
      </w:pPr>
      <w:bookmarkStart w:id="153" w:name="_Toc477871005"/>
      <w:r w:rsidRPr="00243167">
        <w:t>SVMAPI_setROIEnable</w:t>
      </w:r>
      <w:bookmarkEnd w:id="153"/>
    </w:p>
    <w:p w:rsidR="00243167" w:rsidRDefault="00243167" w:rsidP="00243167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243167" w:rsidTr="00243167">
        <w:tc>
          <w:tcPr>
            <w:tcW w:w="9912" w:type="dxa"/>
          </w:tcPr>
          <w:p w:rsidR="00243167" w:rsidRDefault="006F183E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243167" w:rsidRPr="00243167">
              <w:rPr>
                <w:rFonts w:asciiTheme="minorHAnsi" w:eastAsiaTheme="minorHAnsi" w:hAnsiTheme="minorHAnsi"/>
              </w:rPr>
              <w:t xml:space="preserve"> APIENTRY SVMAPI_setROIEnable(uint8 IN viewMode, uint8 IN channel, bool IN isEnable);</w:t>
            </w:r>
          </w:p>
        </w:tc>
      </w:tr>
    </w:tbl>
    <w:p w:rsidR="00243167" w:rsidRDefault="00243167" w:rsidP="00243167">
      <w:pPr>
        <w:pStyle w:val="12"/>
        <w:ind w:leftChars="0" w:left="0"/>
        <w:rPr>
          <w:rFonts w:asciiTheme="minorHAnsi" w:eastAsiaTheme="minorHAnsi" w:hAnsiTheme="minorHAnsi"/>
        </w:rPr>
      </w:pPr>
    </w:p>
    <w:p w:rsidR="00243167" w:rsidRDefault="00243167" w:rsidP="00243167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243167" w:rsidRPr="003E08CF" w:rsidRDefault="00067F5E" w:rsidP="00243167">
      <w:pPr>
        <w:pStyle w:val="22"/>
      </w:pPr>
      <w:r>
        <w:rPr>
          <w:rFonts w:hint="eastAsia"/>
        </w:rPr>
        <w:t>각</w:t>
      </w:r>
      <w:r w:rsidR="00243167">
        <w:rPr>
          <w:rFonts w:hint="eastAsia"/>
        </w:rPr>
        <w:t xml:space="preserve"> 입력 채널</w:t>
      </w:r>
      <w:r w:rsidR="006868EF">
        <w:rPr>
          <w:rFonts w:hint="eastAsia"/>
        </w:rPr>
        <w:t>의</w:t>
      </w:r>
      <w:r w:rsidR="00243167">
        <w:rPr>
          <w:rFonts w:hint="eastAsia"/>
        </w:rPr>
        <w:t xml:space="preserve"> </w:t>
      </w:r>
      <w:r w:rsidR="00243167">
        <w:t xml:space="preserve">ROI </w:t>
      </w:r>
      <w:r w:rsidR="00243167">
        <w:rPr>
          <w:rFonts w:hint="eastAsia"/>
        </w:rPr>
        <w:t>설정을 활성 또는 비활성 한다.</w:t>
      </w:r>
    </w:p>
    <w:p w:rsidR="00243167" w:rsidRDefault="00243167" w:rsidP="00243167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243167" w:rsidRDefault="00243167" w:rsidP="00243167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243167" w:rsidTr="00243167">
        <w:tc>
          <w:tcPr>
            <w:tcW w:w="2977" w:type="dxa"/>
            <w:shd w:val="clear" w:color="auto" w:fill="D9D9D9" w:themeFill="background1" w:themeFillShade="D9"/>
          </w:tcPr>
          <w:p w:rsidR="00243167" w:rsidRDefault="00243167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243167" w:rsidRDefault="00243167" w:rsidP="00243167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243167" w:rsidTr="00243167">
        <w:tc>
          <w:tcPr>
            <w:tcW w:w="2977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viewMode</w:t>
            </w:r>
          </w:p>
        </w:tc>
        <w:tc>
          <w:tcPr>
            <w:tcW w:w="6949" w:type="dxa"/>
          </w:tcPr>
          <w:p w:rsidR="00243167" w:rsidRDefault="00243167" w:rsidP="0024316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6868EF" w:rsidTr="00243167">
        <w:tc>
          <w:tcPr>
            <w:tcW w:w="2977" w:type="dxa"/>
          </w:tcPr>
          <w:p w:rsidR="006868EF" w:rsidRDefault="006868EF" w:rsidP="006868EF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channel</w:t>
            </w:r>
          </w:p>
        </w:tc>
        <w:tc>
          <w:tcPr>
            <w:tcW w:w="6949" w:type="dxa"/>
          </w:tcPr>
          <w:p w:rsidR="006868EF" w:rsidRDefault="006868EF" w:rsidP="006868EF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hannel 번호 (</w:t>
            </w:r>
            <w:r>
              <w:rPr>
                <w:rFonts w:asciiTheme="minorHAnsi" w:eastAsiaTheme="minorHAnsi" w:hAnsiTheme="minorHAnsi"/>
              </w:rPr>
              <w:t>SVM_</w:t>
            </w:r>
            <w:r w:rsidRPr="009F79D9">
              <w:rPr>
                <w:rFonts w:asciiTheme="minorHAnsi" w:eastAsiaTheme="minorHAnsi" w:hAnsiTheme="minorHAnsi"/>
              </w:rPr>
              <w:t>CHANNEL</w:t>
            </w:r>
            <w:r>
              <w:rPr>
                <w:rFonts w:asciiTheme="minorHAnsi" w:eastAsiaTheme="minorHAnsi" w:hAnsiTheme="minorHAnsi"/>
              </w:rPr>
              <w:t xml:space="preserve">_E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  <w:tr w:rsidR="006868EF" w:rsidTr="00243167">
        <w:tc>
          <w:tcPr>
            <w:tcW w:w="2977" w:type="dxa"/>
          </w:tcPr>
          <w:p w:rsidR="006868EF" w:rsidRDefault="006868EF" w:rsidP="006868EF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isEnable</w:t>
            </w:r>
          </w:p>
        </w:tc>
        <w:tc>
          <w:tcPr>
            <w:tcW w:w="6949" w:type="dxa"/>
          </w:tcPr>
          <w:p w:rsidR="006868EF" w:rsidRDefault="006868EF" w:rsidP="006868EF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활성 또는 비활성</w:t>
            </w:r>
          </w:p>
        </w:tc>
      </w:tr>
    </w:tbl>
    <w:p w:rsidR="00243167" w:rsidRDefault="00243167" w:rsidP="00243167">
      <w:pPr>
        <w:pStyle w:val="12"/>
        <w:ind w:leftChars="0" w:left="0"/>
        <w:rPr>
          <w:rFonts w:asciiTheme="minorHAnsi" w:eastAsiaTheme="minorHAnsi" w:hAnsiTheme="minorHAnsi"/>
        </w:rPr>
      </w:pPr>
    </w:p>
    <w:p w:rsidR="00243167" w:rsidRDefault="00243167" w:rsidP="00243167">
      <w:pPr>
        <w:pStyle w:val="31"/>
      </w:pPr>
      <w:r>
        <w:t xml:space="preserve">[Return] </w:t>
      </w:r>
    </w:p>
    <w:p w:rsidR="00243167" w:rsidRDefault="00243167" w:rsidP="00243167">
      <w:pPr>
        <w:pStyle w:val="22"/>
      </w:pPr>
      <w:r>
        <w:rPr>
          <w:rFonts w:hint="eastAsia"/>
        </w:rPr>
        <w:t>E</w:t>
      </w:r>
      <w:r>
        <w:t>rror code</w:t>
      </w:r>
    </w:p>
    <w:p w:rsidR="00243167" w:rsidRDefault="00243167" w:rsidP="00243167">
      <w:pPr>
        <w:pStyle w:val="22"/>
        <w:ind w:left="0"/>
      </w:pPr>
    </w:p>
    <w:p w:rsidR="00BA66A4" w:rsidRPr="009F79D9" w:rsidRDefault="00BA66A4" w:rsidP="00BA66A4">
      <w:pPr>
        <w:pStyle w:val="3"/>
      </w:pPr>
      <w:bookmarkStart w:id="154" w:name="_Toc477871006"/>
      <w:r w:rsidRPr="00BA66A4">
        <w:t>SVMAPI_setHorizontalScale</w:t>
      </w:r>
      <w:bookmarkEnd w:id="154"/>
    </w:p>
    <w:p w:rsidR="00BA66A4" w:rsidRDefault="00BA66A4" w:rsidP="00BA66A4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BA66A4" w:rsidTr="00F07AC2">
        <w:tc>
          <w:tcPr>
            <w:tcW w:w="9912" w:type="dxa"/>
          </w:tcPr>
          <w:p w:rsidR="00BA66A4" w:rsidRDefault="006F183E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BA66A4" w:rsidRPr="00BA66A4">
              <w:rPr>
                <w:rFonts w:asciiTheme="minorHAnsi" w:eastAsiaTheme="minorHAnsi" w:hAnsiTheme="minorHAnsi"/>
              </w:rPr>
              <w:t xml:space="preserve"> APIENTRY SVMAPI_setHorizontalScale(uint8 IN viewMode, uint8 IN channel,</w:t>
            </w:r>
          </w:p>
          <w:p w:rsidR="00BA66A4" w:rsidRDefault="00BA66A4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 w:rsidRPr="00BA66A4">
              <w:rPr>
                <w:rFonts w:asciiTheme="minorHAnsi" w:eastAsiaTheme="minorHAnsi" w:hAnsiTheme="minorHAnsi"/>
              </w:rPr>
              <w:t>SVM_BOUNDARY_T IN chBoundary);</w:t>
            </w:r>
          </w:p>
        </w:tc>
      </w:tr>
    </w:tbl>
    <w:p w:rsidR="00BA66A4" w:rsidRDefault="00BA66A4" w:rsidP="00BA66A4">
      <w:pPr>
        <w:pStyle w:val="12"/>
        <w:ind w:leftChars="0" w:left="0"/>
        <w:rPr>
          <w:rFonts w:asciiTheme="minorHAnsi" w:eastAsiaTheme="minorHAnsi" w:hAnsiTheme="minorHAnsi"/>
        </w:rPr>
      </w:pPr>
    </w:p>
    <w:p w:rsidR="00BA66A4" w:rsidRDefault="00BA66A4" w:rsidP="00BA66A4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067F5E" w:rsidRDefault="00BA66A4" w:rsidP="00BA66A4">
      <w:pPr>
        <w:pStyle w:val="22"/>
      </w:pPr>
      <w:r>
        <w:rPr>
          <w:rFonts w:hint="eastAsia"/>
        </w:rPr>
        <w:t>각 입력 채널</w:t>
      </w:r>
      <w:r w:rsidR="00067F5E">
        <w:rPr>
          <w:rFonts w:hint="eastAsia"/>
        </w:rPr>
        <w:t xml:space="preserve">에 대하여 세로로 </w:t>
      </w:r>
      <w:r w:rsidR="00067F5E">
        <w:t>4</w:t>
      </w:r>
      <w:r w:rsidR="00067F5E">
        <w:rPr>
          <w:rFonts w:hint="eastAsia"/>
        </w:rPr>
        <w:t xml:space="preserve">부분으로 나누어 각 부분에 대해서 가로로 </w:t>
      </w:r>
      <w:r w:rsidR="00DF6A72">
        <w:t>scale down</w:t>
      </w:r>
      <w:r w:rsidR="00067F5E">
        <w:rPr>
          <w:rFonts w:hint="eastAsia"/>
        </w:rPr>
        <w:t>을 적용할 값을 설정한다.</w:t>
      </w:r>
      <w:r w:rsidR="00067F5E">
        <w:t xml:space="preserve"> </w:t>
      </w:r>
      <w:r w:rsidR="00067F5E">
        <w:rPr>
          <w:rFonts w:hint="eastAsia"/>
        </w:rPr>
        <w:t xml:space="preserve">이 설정으로 </w:t>
      </w:r>
      <w:r w:rsidR="00067F5E">
        <w:t>band width</w:t>
      </w:r>
      <w:r w:rsidR="00067F5E">
        <w:rPr>
          <w:rFonts w:hint="eastAsia"/>
        </w:rPr>
        <w:t>을 줄여준다.</w:t>
      </w:r>
    </w:p>
    <w:p w:rsidR="00067F5E" w:rsidRPr="003E08CF" w:rsidRDefault="00067F5E" w:rsidP="00BA66A4">
      <w:pPr>
        <w:pStyle w:val="22"/>
      </w:pPr>
      <w:r w:rsidRPr="004A0875">
        <w:rPr>
          <w:noProof/>
        </w:rPr>
        <w:lastRenderedPageBreak/>
        <w:drawing>
          <wp:inline distT="0" distB="0" distL="0" distR="0" wp14:anchorId="4CFC2150" wp14:editId="7F96DE17">
            <wp:extent cx="5415995" cy="441007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3714" cy="44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A4" w:rsidRDefault="00BA66A4" w:rsidP="00BA66A4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BA66A4" w:rsidRDefault="00BA66A4" w:rsidP="00BA66A4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BA66A4" w:rsidTr="00F07AC2">
        <w:tc>
          <w:tcPr>
            <w:tcW w:w="2977" w:type="dxa"/>
            <w:shd w:val="clear" w:color="auto" w:fill="D9D9D9" w:themeFill="background1" w:themeFillShade="D9"/>
          </w:tcPr>
          <w:p w:rsidR="00BA66A4" w:rsidRDefault="00BA66A4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BA66A4" w:rsidRDefault="00BA66A4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BA66A4" w:rsidTr="00F07AC2">
        <w:tc>
          <w:tcPr>
            <w:tcW w:w="2977" w:type="dxa"/>
          </w:tcPr>
          <w:p w:rsidR="00BA66A4" w:rsidRDefault="00BA66A4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viewMode</w:t>
            </w:r>
          </w:p>
        </w:tc>
        <w:tc>
          <w:tcPr>
            <w:tcW w:w="6949" w:type="dxa"/>
          </w:tcPr>
          <w:p w:rsidR="00BA66A4" w:rsidRDefault="00BA66A4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BA66A4" w:rsidTr="00F07AC2">
        <w:tc>
          <w:tcPr>
            <w:tcW w:w="2977" w:type="dxa"/>
          </w:tcPr>
          <w:p w:rsidR="00BA66A4" w:rsidRDefault="00BA66A4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channel</w:t>
            </w:r>
          </w:p>
        </w:tc>
        <w:tc>
          <w:tcPr>
            <w:tcW w:w="6949" w:type="dxa"/>
          </w:tcPr>
          <w:p w:rsidR="00BA66A4" w:rsidRDefault="00BA66A4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hannel 번호 (</w:t>
            </w:r>
            <w:r>
              <w:rPr>
                <w:rFonts w:asciiTheme="minorHAnsi" w:eastAsiaTheme="minorHAnsi" w:hAnsiTheme="minorHAnsi"/>
              </w:rPr>
              <w:t>SVM_</w:t>
            </w:r>
            <w:r w:rsidRPr="009F79D9">
              <w:rPr>
                <w:rFonts w:asciiTheme="minorHAnsi" w:eastAsiaTheme="minorHAnsi" w:hAnsiTheme="minorHAnsi"/>
              </w:rPr>
              <w:t>CHANNEL</w:t>
            </w:r>
            <w:r>
              <w:rPr>
                <w:rFonts w:asciiTheme="minorHAnsi" w:eastAsiaTheme="minorHAnsi" w:hAnsiTheme="minorHAnsi"/>
              </w:rPr>
              <w:t xml:space="preserve">_E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  <w:tr w:rsidR="00BA66A4" w:rsidTr="00F07AC2">
        <w:tc>
          <w:tcPr>
            <w:tcW w:w="2977" w:type="dxa"/>
          </w:tcPr>
          <w:p w:rsidR="00BA66A4" w:rsidRDefault="0097668B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BA66A4">
              <w:rPr>
                <w:rFonts w:asciiTheme="minorHAnsi" w:eastAsiaTheme="minorHAnsi" w:hAnsiTheme="minorHAnsi"/>
              </w:rPr>
              <w:t>chBoundary</w:t>
            </w:r>
          </w:p>
        </w:tc>
        <w:tc>
          <w:tcPr>
            <w:tcW w:w="6949" w:type="dxa"/>
          </w:tcPr>
          <w:p w:rsidR="00BA66A4" w:rsidRDefault="00DF6A72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Scale down</w:t>
            </w:r>
            <w:r w:rsidR="005E05D6">
              <w:rPr>
                <w:rFonts w:asciiTheme="minorHAnsi" w:eastAsiaTheme="minorHAnsi" w:hAnsiTheme="minorHAnsi" w:hint="eastAsia"/>
              </w:rPr>
              <w:t xml:space="preserve">을 할 </w:t>
            </w:r>
            <w:r w:rsidR="005E05D6">
              <w:rPr>
                <w:rFonts w:asciiTheme="minorHAnsi" w:eastAsiaTheme="minorHAnsi" w:hAnsiTheme="minorHAnsi"/>
              </w:rPr>
              <w:t>4</w:t>
            </w:r>
            <w:r w:rsidR="005E05D6">
              <w:rPr>
                <w:rFonts w:asciiTheme="minorHAnsi" w:eastAsiaTheme="minorHAnsi" w:hAnsiTheme="minorHAnsi" w:hint="eastAsia"/>
              </w:rPr>
              <w:t xml:space="preserve">영역의 설정 값 </w:t>
            </w:r>
            <w:r w:rsidR="005E05D6">
              <w:rPr>
                <w:rFonts w:asciiTheme="minorHAnsi" w:eastAsiaTheme="minorHAnsi" w:hAnsiTheme="minorHAnsi"/>
              </w:rPr>
              <w:t>(</w:t>
            </w:r>
            <w:r w:rsidR="005E05D6" w:rsidRPr="005E05D6">
              <w:rPr>
                <w:rFonts w:asciiTheme="minorHAnsi" w:eastAsiaTheme="minorHAnsi" w:hAnsiTheme="minorHAnsi"/>
              </w:rPr>
              <w:t>SVM_BOUNDARY_T</w:t>
            </w:r>
            <w:r w:rsidR="005E05D6">
              <w:rPr>
                <w:rFonts w:asciiTheme="minorHAnsi" w:eastAsiaTheme="minorHAnsi" w:hAnsiTheme="minorHAnsi"/>
              </w:rPr>
              <w:t xml:space="preserve"> </w:t>
            </w:r>
            <w:r w:rsidR="005E05D6">
              <w:rPr>
                <w:rFonts w:asciiTheme="minorHAnsi" w:eastAsiaTheme="minorHAnsi" w:hAnsiTheme="minorHAnsi" w:hint="eastAsia"/>
              </w:rPr>
              <w:t>참조)</w:t>
            </w:r>
          </w:p>
        </w:tc>
      </w:tr>
    </w:tbl>
    <w:p w:rsidR="00BA66A4" w:rsidRDefault="00BA66A4" w:rsidP="00BA66A4">
      <w:pPr>
        <w:pStyle w:val="12"/>
        <w:ind w:leftChars="0" w:left="0"/>
        <w:rPr>
          <w:rFonts w:asciiTheme="minorHAnsi" w:eastAsiaTheme="minorHAnsi" w:hAnsiTheme="minorHAnsi"/>
        </w:rPr>
      </w:pPr>
    </w:p>
    <w:p w:rsidR="00BA66A4" w:rsidRDefault="00BA66A4" w:rsidP="00BA66A4">
      <w:pPr>
        <w:pStyle w:val="31"/>
      </w:pPr>
      <w:r>
        <w:t xml:space="preserve">[Return] </w:t>
      </w:r>
    </w:p>
    <w:p w:rsidR="00BA66A4" w:rsidRDefault="00BA66A4" w:rsidP="00BA66A4">
      <w:pPr>
        <w:pStyle w:val="22"/>
      </w:pPr>
      <w:r>
        <w:rPr>
          <w:rFonts w:hint="eastAsia"/>
        </w:rPr>
        <w:t>E</w:t>
      </w:r>
      <w:r>
        <w:t>rror code</w:t>
      </w:r>
    </w:p>
    <w:p w:rsidR="00BA66A4" w:rsidRDefault="00BA66A4" w:rsidP="00243167">
      <w:pPr>
        <w:pStyle w:val="22"/>
        <w:ind w:left="0"/>
      </w:pPr>
    </w:p>
    <w:p w:rsidR="00067F5E" w:rsidRPr="009F79D9" w:rsidRDefault="00067F5E" w:rsidP="00067F5E">
      <w:pPr>
        <w:pStyle w:val="3"/>
      </w:pPr>
      <w:bookmarkStart w:id="155" w:name="_Toc477871007"/>
      <w:r w:rsidRPr="00067F5E">
        <w:t>SVMAPI_setHoldTime</w:t>
      </w:r>
      <w:bookmarkEnd w:id="155"/>
    </w:p>
    <w:p w:rsidR="00067F5E" w:rsidRDefault="00067F5E" w:rsidP="00067F5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067F5E" w:rsidTr="00F07AC2">
        <w:tc>
          <w:tcPr>
            <w:tcW w:w="9912" w:type="dxa"/>
          </w:tcPr>
          <w:p w:rsidR="00067F5E" w:rsidRDefault="00067F5E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067F5E">
              <w:rPr>
                <w:rFonts w:asciiTheme="minorHAnsi" w:eastAsiaTheme="minorHAnsi" w:hAnsiTheme="minorHAnsi"/>
              </w:rPr>
              <w:t xml:space="preserve">void APIENTRY SVMAPI_setHoldTime(uint16 IN noScale, uint16 IN oneOverTwoScale, </w:t>
            </w:r>
          </w:p>
          <w:p w:rsidR="00067F5E" w:rsidRDefault="00067F5E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 w:rsidRPr="00067F5E">
              <w:rPr>
                <w:rFonts w:asciiTheme="minorHAnsi" w:eastAsiaTheme="minorHAnsi" w:hAnsiTheme="minorHAnsi"/>
              </w:rPr>
              <w:t>uint16 IN oneOverFourScale, uint16 IN oneOverEightScale);</w:t>
            </w:r>
          </w:p>
        </w:tc>
      </w:tr>
    </w:tbl>
    <w:p w:rsidR="00067F5E" w:rsidRDefault="00067F5E" w:rsidP="00067F5E">
      <w:pPr>
        <w:pStyle w:val="12"/>
        <w:ind w:leftChars="0" w:left="0"/>
        <w:rPr>
          <w:rFonts w:asciiTheme="minorHAnsi" w:eastAsiaTheme="minorHAnsi" w:hAnsiTheme="minorHAnsi"/>
        </w:rPr>
      </w:pPr>
    </w:p>
    <w:p w:rsidR="00067F5E" w:rsidRDefault="00067F5E" w:rsidP="00067F5E">
      <w:pPr>
        <w:pStyle w:val="31"/>
      </w:pPr>
      <w:r>
        <w:rPr>
          <w:rFonts w:hint="eastAsia"/>
        </w:rPr>
        <w:lastRenderedPageBreak/>
        <w:t>[</w:t>
      </w:r>
      <w:r w:rsidRPr="009F79D9">
        <w:rPr>
          <w:rFonts w:hint="eastAsia"/>
        </w:rPr>
        <w:t xml:space="preserve">Description] </w:t>
      </w:r>
    </w:p>
    <w:p w:rsidR="005E05D6" w:rsidRDefault="005E05D6" w:rsidP="00067F5E">
      <w:pPr>
        <w:pStyle w:val="22"/>
      </w:pPr>
      <w:r>
        <w:rPr>
          <w:rFonts w:hint="eastAsia"/>
        </w:rPr>
        <w:t xml:space="preserve">가로 </w:t>
      </w:r>
      <w:r w:rsidR="00DF6A72">
        <w:t>scale down</w:t>
      </w:r>
      <w:r>
        <w:rPr>
          <w:rFonts w:hint="eastAsia"/>
        </w:rPr>
        <w:t xml:space="preserve">에 대한 </w:t>
      </w:r>
      <w:r>
        <w:t>hold time</w:t>
      </w:r>
      <w:r>
        <w:rPr>
          <w:rFonts w:hint="eastAsia"/>
        </w:rPr>
        <w:t>을 설정한다.</w:t>
      </w:r>
    </w:p>
    <w:p w:rsidR="00067F5E" w:rsidRPr="003E08CF" w:rsidRDefault="0097668B" w:rsidP="00067F5E">
      <w:pPr>
        <w:pStyle w:val="22"/>
      </w:pPr>
      <w:r>
        <w:rPr>
          <w:rFonts w:hint="eastAsia"/>
        </w:rPr>
        <w:t xml:space="preserve">입력 채널의 </w:t>
      </w:r>
      <w:r>
        <w:t>write request</w:t>
      </w:r>
      <w:r>
        <w:rPr>
          <w:rFonts w:hint="eastAsia"/>
        </w:rPr>
        <w:t xml:space="preserve">를 일정 간격만큼 지연시켜 요청하도록 하여 </w:t>
      </w:r>
      <w:r>
        <w:t xml:space="preserve">read </w:t>
      </w:r>
      <w:r>
        <w:rPr>
          <w:rFonts w:hint="eastAsia"/>
        </w:rPr>
        <w:t>동작의 우선권을 보장한다.</w:t>
      </w:r>
      <w:r>
        <w:t xml:space="preserve"> </w:t>
      </w:r>
      <w:r>
        <w:rPr>
          <w:rFonts w:hint="eastAsia"/>
        </w:rPr>
        <w:t xml:space="preserve">이러한 </w:t>
      </w:r>
      <w:r>
        <w:t>request</w:t>
      </w:r>
      <w:r>
        <w:rPr>
          <w:rFonts w:hint="eastAsia"/>
        </w:rPr>
        <w:t xml:space="preserve">의 한 라인당 요청 회수는 </w:t>
      </w:r>
      <w:r>
        <w:t xml:space="preserve">scale down </w:t>
      </w:r>
      <w:r>
        <w:rPr>
          <w:rFonts w:hint="eastAsia"/>
        </w:rPr>
        <w:t xml:space="preserve">정도에 따라 다르게 되므로 </w:t>
      </w:r>
      <w:r>
        <w:t xml:space="preserve">scale down </w:t>
      </w:r>
      <w:r>
        <w:rPr>
          <w:rFonts w:hint="eastAsia"/>
        </w:rPr>
        <w:t>정도에 따라 그 간격을 별도로 설정한다.</w:t>
      </w:r>
    </w:p>
    <w:p w:rsidR="00067F5E" w:rsidRDefault="00067F5E" w:rsidP="00067F5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067F5E" w:rsidRDefault="00067F5E" w:rsidP="00067F5E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067F5E" w:rsidTr="00F07AC2">
        <w:tc>
          <w:tcPr>
            <w:tcW w:w="2977" w:type="dxa"/>
            <w:shd w:val="clear" w:color="auto" w:fill="D9D9D9" w:themeFill="background1" w:themeFillShade="D9"/>
          </w:tcPr>
          <w:p w:rsidR="00067F5E" w:rsidRDefault="00067F5E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067F5E" w:rsidRDefault="00067F5E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067F5E" w:rsidTr="00F07AC2">
        <w:tc>
          <w:tcPr>
            <w:tcW w:w="2977" w:type="dxa"/>
          </w:tcPr>
          <w:p w:rsidR="00067F5E" w:rsidRDefault="0097668B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7668B">
              <w:rPr>
                <w:rFonts w:asciiTheme="minorHAnsi" w:eastAsiaTheme="minorHAnsi" w:hAnsiTheme="minorHAnsi"/>
              </w:rPr>
              <w:t>noScale</w:t>
            </w:r>
          </w:p>
        </w:tc>
        <w:tc>
          <w:tcPr>
            <w:tcW w:w="6949" w:type="dxa"/>
          </w:tcPr>
          <w:p w:rsidR="00067F5E" w:rsidRDefault="00DF6A72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Scale down</w:t>
            </w:r>
            <w:r w:rsidR="005E05D6">
              <w:rPr>
                <w:rFonts w:asciiTheme="minorHAnsi" w:eastAsiaTheme="minorHAnsi" w:hAnsiTheme="minorHAnsi" w:hint="eastAsia"/>
              </w:rPr>
              <w:t xml:space="preserve">을 하지 않았을 때의 </w:t>
            </w:r>
            <w:r w:rsidR="005E05D6">
              <w:rPr>
                <w:rFonts w:asciiTheme="minorHAnsi" w:eastAsiaTheme="minorHAnsi" w:hAnsiTheme="minorHAnsi"/>
              </w:rPr>
              <w:t>hold time</w:t>
            </w:r>
          </w:p>
        </w:tc>
      </w:tr>
      <w:tr w:rsidR="00067F5E" w:rsidTr="00F07AC2">
        <w:tc>
          <w:tcPr>
            <w:tcW w:w="2977" w:type="dxa"/>
          </w:tcPr>
          <w:p w:rsidR="00067F5E" w:rsidRDefault="005E05D6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E05D6">
              <w:rPr>
                <w:rFonts w:asciiTheme="minorHAnsi" w:eastAsiaTheme="minorHAnsi" w:hAnsiTheme="minorHAnsi"/>
              </w:rPr>
              <w:t>oneOverTwoScale</w:t>
            </w:r>
          </w:p>
        </w:tc>
        <w:tc>
          <w:tcPr>
            <w:tcW w:w="6949" w:type="dxa"/>
          </w:tcPr>
          <w:p w:rsidR="00067F5E" w:rsidRDefault="005E05D6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1/2 </w:t>
            </w:r>
            <w:r w:rsidR="00DF6A72">
              <w:rPr>
                <w:rFonts w:asciiTheme="minorHAnsi" w:eastAsiaTheme="minorHAnsi" w:hAnsiTheme="minorHAnsi"/>
              </w:rPr>
              <w:t>Scale down</w:t>
            </w:r>
            <w:r>
              <w:rPr>
                <w:rFonts w:asciiTheme="minorHAnsi" w:eastAsiaTheme="minorHAnsi" w:hAnsiTheme="minorHAnsi" w:hint="eastAsia"/>
              </w:rPr>
              <w:t xml:space="preserve">을 하지 않았을 때의 </w:t>
            </w:r>
            <w:r>
              <w:rPr>
                <w:rFonts w:asciiTheme="minorHAnsi" w:eastAsiaTheme="minorHAnsi" w:hAnsiTheme="minorHAnsi"/>
              </w:rPr>
              <w:t>hold time</w:t>
            </w:r>
          </w:p>
        </w:tc>
      </w:tr>
      <w:tr w:rsidR="00067F5E" w:rsidTr="00F07AC2">
        <w:tc>
          <w:tcPr>
            <w:tcW w:w="2977" w:type="dxa"/>
          </w:tcPr>
          <w:p w:rsidR="00067F5E" w:rsidRDefault="005E05D6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E05D6">
              <w:rPr>
                <w:rFonts w:asciiTheme="minorHAnsi" w:eastAsiaTheme="minorHAnsi" w:hAnsiTheme="minorHAnsi"/>
              </w:rPr>
              <w:t>oneOverFourScale</w:t>
            </w:r>
          </w:p>
        </w:tc>
        <w:tc>
          <w:tcPr>
            <w:tcW w:w="6949" w:type="dxa"/>
          </w:tcPr>
          <w:p w:rsidR="00067F5E" w:rsidRDefault="005E05D6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1/4 </w:t>
            </w:r>
            <w:r w:rsidR="00DF6A72">
              <w:rPr>
                <w:rFonts w:asciiTheme="minorHAnsi" w:eastAsiaTheme="minorHAnsi" w:hAnsiTheme="minorHAnsi"/>
              </w:rPr>
              <w:t>Scale down</w:t>
            </w:r>
            <w:r>
              <w:rPr>
                <w:rFonts w:asciiTheme="minorHAnsi" w:eastAsiaTheme="minorHAnsi" w:hAnsiTheme="minorHAnsi" w:hint="eastAsia"/>
              </w:rPr>
              <w:t xml:space="preserve">을 하지 않았을 때의 </w:t>
            </w:r>
            <w:r>
              <w:rPr>
                <w:rFonts w:asciiTheme="minorHAnsi" w:eastAsiaTheme="minorHAnsi" w:hAnsiTheme="minorHAnsi"/>
              </w:rPr>
              <w:t>hold time</w:t>
            </w:r>
          </w:p>
        </w:tc>
      </w:tr>
      <w:tr w:rsidR="005E05D6" w:rsidTr="00F07AC2">
        <w:tc>
          <w:tcPr>
            <w:tcW w:w="2977" w:type="dxa"/>
          </w:tcPr>
          <w:p w:rsidR="005E05D6" w:rsidRPr="005E05D6" w:rsidRDefault="005E05D6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E05D6">
              <w:rPr>
                <w:rFonts w:asciiTheme="minorHAnsi" w:eastAsiaTheme="minorHAnsi" w:hAnsiTheme="minorHAnsi"/>
              </w:rPr>
              <w:t>oneOverEightScale</w:t>
            </w:r>
          </w:p>
        </w:tc>
        <w:tc>
          <w:tcPr>
            <w:tcW w:w="6949" w:type="dxa"/>
          </w:tcPr>
          <w:p w:rsidR="005E05D6" w:rsidRDefault="005E05D6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1/8 </w:t>
            </w:r>
            <w:r w:rsidR="00DF6A72">
              <w:rPr>
                <w:rFonts w:asciiTheme="minorHAnsi" w:eastAsiaTheme="minorHAnsi" w:hAnsiTheme="minorHAnsi"/>
              </w:rPr>
              <w:t>Scale down</w:t>
            </w:r>
            <w:r>
              <w:rPr>
                <w:rFonts w:asciiTheme="minorHAnsi" w:eastAsiaTheme="minorHAnsi" w:hAnsiTheme="minorHAnsi" w:hint="eastAsia"/>
              </w:rPr>
              <w:t xml:space="preserve">을 하지 않았을 때의 </w:t>
            </w:r>
            <w:r>
              <w:rPr>
                <w:rFonts w:asciiTheme="minorHAnsi" w:eastAsiaTheme="minorHAnsi" w:hAnsiTheme="minorHAnsi"/>
              </w:rPr>
              <w:t>hold time</w:t>
            </w:r>
          </w:p>
        </w:tc>
      </w:tr>
    </w:tbl>
    <w:p w:rsidR="00067F5E" w:rsidRDefault="00067F5E" w:rsidP="00067F5E">
      <w:pPr>
        <w:pStyle w:val="12"/>
        <w:ind w:leftChars="0" w:left="0"/>
        <w:rPr>
          <w:rFonts w:asciiTheme="minorHAnsi" w:eastAsiaTheme="minorHAnsi" w:hAnsiTheme="minorHAnsi"/>
        </w:rPr>
      </w:pPr>
    </w:p>
    <w:p w:rsidR="00067F5E" w:rsidRDefault="00067F5E" w:rsidP="00F07AC2">
      <w:pPr>
        <w:pStyle w:val="31"/>
      </w:pPr>
      <w:r>
        <w:t>[Return]</w:t>
      </w:r>
    </w:p>
    <w:p w:rsidR="00067F5E" w:rsidRDefault="00067F5E" w:rsidP="00243167">
      <w:pPr>
        <w:pStyle w:val="22"/>
        <w:ind w:left="0"/>
      </w:pPr>
    </w:p>
    <w:p w:rsidR="005E05D6" w:rsidRPr="009F79D9" w:rsidRDefault="005E05D6" w:rsidP="005E05D6">
      <w:pPr>
        <w:pStyle w:val="3"/>
      </w:pPr>
      <w:bookmarkStart w:id="156" w:name="_Toc477871008"/>
      <w:r w:rsidRPr="005E05D6">
        <w:t>SVMAPI_setVerticalHalfScale</w:t>
      </w:r>
      <w:bookmarkEnd w:id="156"/>
    </w:p>
    <w:p w:rsidR="005E05D6" w:rsidRDefault="005E05D6" w:rsidP="005E05D6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5E05D6" w:rsidTr="00F07AC2">
        <w:tc>
          <w:tcPr>
            <w:tcW w:w="9912" w:type="dxa"/>
          </w:tcPr>
          <w:p w:rsidR="005E05D6" w:rsidRDefault="006F183E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5E05D6" w:rsidRPr="005E05D6">
              <w:rPr>
                <w:rFonts w:asciiTheme="minorHAnsi" w:eastAsiaTheme="minorHAnsi" w:hAnsiTheme="minorHAnsi"/>
              </w:rPr>
              <w:t xml:space="preserve"> APIENTRY SVMAPI_setVerticalHalfScale(uint8 IN viewMode, uint8 IN channel, bool IN isEnable);</w:t>
            </w:r>
          </w:p>
        </w:tc>
      </w:tr>
    </w:tbl>
    <w:p w:rsidR="005E05D6" w:rsidRDefault="005E05D6" w:rsidP="005E05D6">
      <w:pPr>
        <w:pStyle w:val="12"/>
        <w:ind w:leftChars="0" w:left="0"/>
        <w:rPr>
          <w:rFonts w:asciiTheme="minorHAnsi" w:eastAsiaTheme="minorHAnsi" w:hAnsiTheme="minorHAnsi"/>
        </w:rPr>
      </w:pPr>
    </w:p>
    <w:p w:rsidR="005E05D6" w:rsidRDefault="005E05D6" w:rsidP="005E05D6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5E05D6" w:rsidRDefault="005E05D6" w:rsidP="005E05D6">
      <w:pPr>
        <w:pStyle w:val="22"/>
      </w:pPr>
      <w:r>
        <w:rPr>
          <w:rFonts w:hint="eastAsia"/>
        </w:rPr>
        <w:t xml:space="preserve">각 입력 채널에 대하여 세로로 </w:t>
      </w:r>
      <w:r>
        <w:t xml:space="preserve">1/2 </w:t>
      </w:r>
      <w:r w:rsidR="00DF6A72">
        <w:rPr>
          <w:rFonts w:hint="eastAsia"/>
        </w:rPr>
        <w:t>scale down</w:t>
      </w:r>
      <w:r>
        <w:rPr>
          <w:rFonts w:hint="eastAsia"/>
        </w:rPr>
        <w:t>을 설정한다.</w:t>
      </w:r>
    </w:p>
    <w:p w:rsidR="005E05D6" w:rsidRDefault="005E05D6" w:rsidP="005E05D6">
      <w:pPr>
        <w:pStyle w:val="22"/>
      </w:pPr>
      <w:r>
        <w:rPr>
          <w:rFonts w:hint="eastAsia"/>
        </w:rPr>
        <w:t xml:space="preserve">이 설정으로 </w:t>
      </w:r>
      <w:r>
        <w:t>band width</w:t>
      </w:r>
      <w:r>
        <w:rPr>
          <w:rFonts w:hint="eastAsia"/>
        </w:rPr>
        <w:t>을 줄여준다.</w:t>
      </w:r>
    </w:p>
    <w:p w:rsidR="005E05D6" w:rsidRPr="005E05D6" w:rsidRDefault="005E05D6" w:rsidP="005E05D6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5E05D6" w:rsidRDefault="005E05D6" w:rsidP="005E05D6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5E05D6" w:rsidTr="00F07AC2">
        <w:tc>
          <w:tcPr>
            <w:tcW w:w="2977" w:type="dxa"/>
            <w:shd w:val="clear" w:color="auto" w:fill="D9D9D9" w:themeFill="background1" w:themeFillShade="D9"/>
          </w:tcPr>
          <w:p w:rsidR="005E05D6" w:rsidRDefault="005E05D6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5E05D6" w:rsidRDefault="005E05D6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5E05D6" w:rsidTr="00F07AC2">
        <w:tc>
          <w:tcPr>
            <w:tcW w:w="2977" w:type="dxa"/>
          </w:tcPr>
          <w:p w:rsidR="005E05D6" w:rsidRDefault="005E05D6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viewMode</w:t>
            </w:r>
          </w:p>
        </w:tc>
        <w:tc>
          <w:tcPr>
            <w:tcW w:w="6949" w:type="dxa"/>
          </w:tcPr>
          <w:p w:rsidR="005E05D6" w:rsidRDefault="005E05D6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5E05D6" w:rsidTr="00F07AC2">
        <w:tc>
          <w:tcPr>
            <w:tcW w:w="2977" w:type="dxa"/>
          </w:tcPr>
          <w:p w:rsidR="005E05D6" w:rsidRDefault="005E05D6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channel</w:t>
            </w:r>
          </w:p>
        </w:tc>
        <w:tc>
          <w:tcPr>
            <w:tcW w:w="6949" w:type="dxa"/>
          </w:tcPr>
          <w:p w:rsidR="005E05D6" w:rsidRDefault="005E05D6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hannel 번호 (</w:t>
            </w:r>
            <w:r>
              <w:rPr>
                <w:rFonts w:asciiTheme="minorHAnsi" w:eastAsiaTheme="minorHAnsi" w:hAnsiTheme="minorHAnsi"/>
              </w:rPr>
              <w:t>SVM_</w:t>
            </w:r>
            <w:r w:rsidRPr="009F79D9">
              <w:rPr>
                <w:rFonts w:asciiTheme="minorHAnsi" w:eastAsiaTheme="minorHAnsi" w:hAnsiTheme="minorHAnsi"/>
              </w:rPr>
              <w:t>CHANNEL</w:t>
            </w:r>
            <w:r>
              <w:rPr>
                <w:rFonts w:asciiTheme="minorHAnsi" w:eastAsiaTheme="minorHAnsi" w:hAnsiTheme="minorHAnsi"/>
              </w:rPr>
              <w:t xml:space="preserve">_E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  <w:tr w:rsidR="005E05D6" w:rsidTr="00F07AC2">
        <w:tc>
          <w:tcPr>
            <w:tcW w:w="2977" w:type="dxa"/>
          </w:tcPr>
          <w:p w:rsidR="005E05D6" w:rsidRDefault="005E05D6" w:rsidP="005E05D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isEnable</w:t>
            </w:r>
          </w:p>
        </w:tc>
        <w:tc>
          <w:tcPr>
            <w:tcW w:w="6949" w:type="dxa"/>
          </w:tcPr>
          <w:p w:rsidR="005E05D6" w:rsidRDefault="005E05D6" w:rsidP="005E05D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활성 또는 비활성</w:t>
            </w:r>
          </w:p>
        </w:tc>
      </w:tr>
    </w:tbl>
    <w:p w:rsidR="005E05D6" w:rsidRDefault="005E05D6" w:rsidP="005E05D6">
      <w:pPr>
        <w:pStyle w:val="12"/>
        <w:ind w:leftChars="0" w:left="0"/>
        <w:rPr>
          <w:rFonts w:asciiTheme="minorHAnsi" w:eastAsiaTheme="minorHAnsi" w:hAnsiTheme="minorHAnsi"/>
        </w:rPr>
      </w:pPr>
    </w:p>
    <w:p w:rsidR="005E05D6" w:rsidRDefault="005E05D6" w:rsidP="005E05D6">
      <w:pPr>
        <w:pStyle w:val="31"/>
      </w:pPr>
      <w:r>
        <w:t xml:space="preserve">[Return] </w:t>
      </w:r>
    </w:p>
    <w:p w:rsidR="005E05D6" w:rsidRDefault="005E05D6" w:rsidP="005E05D6">
      <w:pPr>
        <w:pStyle w:val="22"/>
      </w:pPr>
      <w:r>
        <w:rPr>
          <w:rFonts w:hint="eastAsia"/>
        </w:rPr>
        <w:t>E</w:t>
      </w:r>
      <w:r>
        <w:t>rror code</w:t>
      </w:r>
    </w:p>
    <w:p w:rsidR="005E05D6" w:rsidRDefault="005E05D6" w:rsidP="00243167">
      <w:pPr>
        <w:pStyle w:val="22"/>
        <w:ind w:left="0"/>
      </w:pPr>
    </w:p>
    <w:p w:rsidR="00DF6A72" w:rsidRPr="009F79D9" w:rsidRDefault="000E3C2E" w:rsidP="000E3C2E">
      <w:pPr>
        <w:pStyle w:val="3"/>
      </w:pPr>
      <w:bookmarkStart w:id="157" w:name="_Toc477871009"/>
      <w:r w:rsidRPr="000E3C2E">
        <w:t>SVMAPI_setInputBurstLength</w:t>
      </w:r>
      <w:bookmarkEnd w:id="157"/>
    </w:p>
    <w:p w:rsidR="00DF6A72" w:rsidRDefault="00DF6A72" w:rsidP="00DF6A72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DF6A72" w:rsidTr="00F07AC2">
        <w:tc>
          <w:tcPr>
            <w:tcW w:w="9912" w:type="dxa"/>
          </w:tcPr>
          <w:p w:rsidR="00DF6A72" w:rsidRDefault="006F183E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lastRenderedPageBreak/>
              <w:t>int32</w:t>
            </w:r>
            <w:r w:rsidR="000E3C2E" w:rsidRPr="000E3C2E">
              <w:rPr>
                <w:rFonts w:asciiTheme="minorHAnsi" w:eastAsiaTheme="minorHAnsi" w:hAnsiTheme="minorHAnsi"/>
              </w:rPr>
              <w:t xml:space="preserve"> APIENTRY SVMAPI_setInputBurstLength(uint8 IN burstLength);</w:t>
            </w:r>
          </w:p>
        </w:tc>
      </w:tr>
    </w:tbl>
    <w:p w:rsidR="00DF6A72" w:rsidRDefault="00DF6A72" w:rsidP="00DF6A72">
      <w:pPr>
        <w:pStyle w:val="12"/>
        <w:ind w:leftChars="0" w:left="0"/>
        <w:rPr>
          <w:rFonts w:asciiTheme="minorHAnsi" w:eastAsiaTheme="minorHAnsi" w:hAnsiTheme="minorHAnsi"/>
        </w:rPr>
      </w:pPr>
    </w:p>
    <w:p w:rsidR="00DF6A72" w:rsidRDefault="00DF6A72" w:rsidP="00DF6A72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C2829" w:rsidRDefault="00DC2829" w:rsidP="00DF6A72">
      <w:pPr>
        <w:pStyle w:val="22"/>
      </w:pPr>
      <w:r>
        <w:rPr>
          <w:rFonts w:hint="eastAsia"/>
        </w:rPr>
        <w:t xml:space="preserve">입력 이미지의 </w:t>
      </w:r>
      <w:r>
        <w:t>write</w:t>
      </w:r>
      <w:r>
        <w:rPr>
          <w:rFonts w:hint="eastAsia"/>
        </w:rPr>
        <w:t xml:space="preserve">에 대한 </w:t>
      </w:r>
      <w:r>
        <w:t>burst length</w:t>
      </w:r>
      <w:r>
        <w:rPr>
          <w:rFonts w:hint="eastAsia"/>
        </w:rPr>
        <w:t>를 설정한다.</w:t>
      </w:r>
    </w:p>
    <w:p w:rsidR="00DF6A72" w:rsidRDefault="000E3C2E" w:rsidP="00DF6A72">
      <w:pPr>
        <w:pStyle w:val="22"/>
      </w:pPr>
      <w:r w:rsidRPr="000E3C2E">
        <w:rPr>
          <w:rFonts w:hint="eastAsia"/>
        </w:rPr>
        <w:t xml:space="preserve">입력 이미지를 </w:t>
      </w:r>
      <w:r w:rsidRPr="000E3C2E">
        <w:t>system memory</w:t>
      </w:r>
      <w:r w:rsidRPr="000E3C2E">
        <w:rPr>
          <w:rFonts w:hint="eastAsia"/>
        </w:rPr>
        <w:t xml:space="preserve">에 </w:t>
      </w:r>
      <w:r w:rsidRPr="000E3C2E">
        <w:t>write</w:t>
      </w:r>
      <w:r w:rsidRPr="000E3C2E">
        <w:rPr>
          <w:rFonts w:hint="eastAsia"/>
        </w:rPr>
        <w:t xml:space="preserve">하는 방식은 한 번의 </w:t>
      </w:r>
      <w:r w:rsidRPr="000E3C2E">
        <w:t>request</w:t>
      </w:r>
      <w:r w:rsidRPr="000E3C2E">
        <w:rPr>
          <w:rFonts w:hint="eastAsia"/>
        </w:rPr>
        <w:t xml:space="preserve">로 한 라인을 모두 </w:t>
      </w:r>
      <w:r w:rsidRPr="000E3C2E">
        <w:t>write</w:t>
      </w:r>
      <w:r w:rsidRPr="000E3C2E">
        <w:rPr>
          <w:rFonts w:hint="eastAsia"/>
        </w:rPr>
        <w:t xml:space="preserve">하는 것이 아니라 </w:t>
      </w:r>
      <w:r w:rsidRPr="000E3C2E">
        <w:t xml:space="preserve">burst ctrl </w:t>
      </w:r>
      <w:r w:rsidRPr="000E3C2E">
        <w:rPr>
          <w:rFonts w:hint="eastAsia"/>
        </w:rPr>
        <w:t xml:space="preserve">값에서 설정된 단위로 나누어서 여러 번 </w:t>
      </w:r>
      <w:r w:rsidRPr="000E3C2E">
        <w:t>request</w:t>
      </w:r>
      <w:r w:rsidRPr="000E3C2E">
        <w:rPr>
          <w:rFonts w:hint="eastAsia"/>
        </w:rPr>
        <w:t>하도록 한다.</w:t>
      </w:r>
    </w:p>
    <w:p w:rsidR="00DF6A72" w:rsidRPr="005E05D6" w:rsidRDefault="00DF6A72" w:rsidP="00DF6A7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DF6A72" w:rsidRDefault="00DF6A72" w:rsidP="00DF6A72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DF6A72" w:rsidTr="00F07AC2">
        <w:tc>
          <w:tcPr>
            <w:tcW w:w="2977" w:type="dxa"/>
            <w:shd w:val="clear" w:color="auto" w:fill="D9D9D9" w:themeFill="background1" w:themeFillShade="D9"/>
          </w:tcPr>
          <w:p w:rsidR="00DF6A72" w:rsidRDefault="00DF6A72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DF6A72" w:rsidRDefault="00DF6A72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DF6A72" w:rsidTr="00F07AC2">
        <w:tc>
          <w:tcPr>
            <w:tcW w:w="2977" w:type="dxa"/>
          </w:tcPr>
          <w:p w:rsidR="00DF6A72" w:rsidRDefault="000E3C2E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0E3C2E">
              <w:rPr>
                <w:rFonts w:asciiTheme="minorHAnsi" w:eastAsiaTheme="minorHAnsi" w:hAnsiTheme="minorHAnsi"/>
              </w:rPr>
              <w:t>burstLength</w:t>
            </w:r>
          </w:p>
        </w:tc>
        <w:tc>
          <w:tcPr>
            <w:tcW w:w="6949" w:type="dxa"/>
          </w:tcPr>
          <w:p w:rsidR="00DD2F1B" w:rsidRDefault="00DD2F1B" w:rsidP="00F07AC2">
            <w:pPr>
              <w:pStyle w:val="12"/>
              <w:ind w:leftChars="0" w:left="0"/>
            </w:pPr>
            <w:r w:rsidRPr="002C7CF1">
              <w:t>eSVM_BURST_LENGTH_16</w:t>
            </w:r>
            <w:r>
              <w:t xml:space="preserve"> ~ eSVM_BURST_LENGTH_128</w:t>
            </w:r>
          </w:p>
          <w:p w:rsidR="00DF6A72" w:rsidRDefault="00DD2F1B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t>(</w:t>
            </w:r>
            <w:r w:rsidR="000E3C2E" w:rsidRPr="000E3C2E">
              <w:rPr>
                <w:rFonts w:asciiTheme="minorHAnsi" w:eastAsiaTheme="minorHAnsi" w:hAnsiTheme="minorHAnsi"/>
              </w:rPr>
              <w:t>SVM_BURST_LENGTH_E</w:t>
            </w:r>
            <w:r w:rsidR="000E3C2E">
              <w:rPr>
                <w:rFonts w:asciiTheme="minorHAnsi" w:eastAsiaTheme="minorHAnsi" w:hAnsiTheme="minorHAnsi"/>
              </w:rPr>
              <w:t xml:space="preserve"> </w:t>
            </w:r>
            <w:r w:rsidR="000E3C2E">
              <w:rPr>
                <w:rFonts w:asciiTheme="minorHAnsi" w:eastAsiaTheme="minorHAnsi" w:hAnsiTheme="minorHAnsi" w:hint="eastAsia"/>
              </w:rPr>
              <w:t>참조</w:t>
            </w:r>
            <w:r>
              <w:rPr>
                <w:rFonts w:asciiTheme="minorHAnsi" w:eastAsiaTheme="minorHAnsi" w:hAnsiTheme="minorHAnsi" w:hint="eastAsia"/>
              </w:rPr>
              <w:t>)</w:t>
            </w:r>
          </w:p>
        </w:tc>
      </w:tr>
    </w:tbl>
    <w:p w:rsidR="00DF6A72" w:rsidRDefault="00DF6A72" w:rsidP="00DF6A72">
      <w:pPr>
        <w:pStyle w:val="12"/>
        <w:ind w:leftChars="0" w:left="0"/>
        <w:rPr>
          <w:rFonts w:asciiTheme="minorHAnsi" w:eastAsiaTheme="minorHAnsi" w:hAnsiTheme="minorHAnsi"/>
        </w:rPr>
      </w:pPr>
    </w:p>
    <w:p w:rsidR="00DF6A72" w:rsidRDefault="00DF6A72" w:rsidP="00DF6A72">
      <w:pPr>
        <w:pStyle w:val="31"/>
      </w:pPr>
      <w:r>
        <w:t xml:space="preserve">[Return] </w:t>
      </w:r>
    </w:p>
    <w:p w:rsidR="00DF6A72" w:rsidRDefault="00DF6A72" w:rsidP="00DF6A72">
      <w:pPr>
        <w:pStyle w:val="22"/>
      </w:pPr>
      <w:r>
        <w:rPr>
          <w:rFonts w:hint="eastAsia"/>
        </w:rPr>
        <w:t>E</w:t>
      </w:r>
      <w:r>
        <w:t>rror code</w:t>
      </w:r>
    </w:p>
    <w:p w:rsidR="00DF6A72" w:rsidRDefault="00DF6A72" w:rsidP="00243167">
      <w:pPr>
        <w:pStyle w:val="22"/>
        <w:ind w:left="0"/>
      </w:pPr>
    </w:p>
    <w:p w:rsidR="000E3C2E" w:rsidRPr="009F79D9" w:rsidRDefault="000E3C2E" w:rsidP="000E3C2E">
      <w:pPr>
        <w:pStyle w:val="3"/>
      </w:pPr>
      <w:bookmarkStart w:id="158" w:name="_Toc477871010"/>
      <w:r w:rsidRPr="000E3C2E">
        <w:t>SVMAPI_setInputTestModeEnable</w:t>
      </w:r>
      <w:bookmarkEnd w:id="158"/>
    </w:p>
    <w:p w:rsidR="000E3C2E" w:rsidRDefault="000E3C2E" w:rsidP="000E3C2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0E3C2E" w:rsidTr="00F07AC2">
        <w:tc>
          <w:tcPr>
            <w:tcW w:w="9912" w:type="dxa"/>
          </w:tcPr>
          <w:p w:rsidR="000E3C2E" w:rsidRDefault="000E3C2E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0E3C2E">
              <w:rPr>
                <w:rFonts w:asciiTheme="minorHAnsi" w:eastAsiaTheme="minorHAnsi" w:hAnsiTheme="minorHAnsi"/>
              </w:rPr>
              <w:t>void APIENTRY SVMAPI_setInputTestModeEnable(bool IN isEnable);</w:t>
            </w:r>
          </w:p>
        </w:tc>
      </w:tr>
    </w:tbl>
    <w:p w:rsidR="000E3C2E" w:rsidRDefault="000E3C2E" w:rsidP="000E3C2E">
      <w:pPr>
        <w:pStyle w:val="12"/>
        <w:ind w:leftChars="0" w:left="0"/>
        <w:rPr>
          <w:rFonts w:asciiTheme="minorHAnsi" w:eastAsiaTheme="minorHAnsi" w:hAnsiTheme="minorHAnsi"/>
        </w:rPr>
      </w:pPr>
    </w:p>
    <w:p w:rsidR="000E3C2E" w:rsidRDefault="000E3C2E" w:rsidP="000E3C2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0E3C2E" w:rsidRDefault="000E3C2E" w:rsidP="000E3C2E">
      <w:pPr>
        <w:pStyle w:val="22"/>
      </w:pPr>
      <w:r w:rsidRPr="000E3C2E">
        <w:rPr>
          <w:rFonts w:hint="eastAsia"/>
        </w:rPr>
        <w:t xml:space="preserve">입력 </w:t>
      </w:r>
      <w:r>
        <w:rPr>
          <w:rFonts w:hint="eastAsia"/>
        </w:rPr>
        <w:t>채널의 데이터를 카메라가 아닌 메모리에서 읽어서 사용하도록 한다.</w:t>
      </w:r>
    </w:p>
    <w:p w:rsidR="000E3C2E" w:rsidRPr="005E05D6" w:rsidRDefault="000E3C2E" w:rsidP="000E3C2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0E3C2E" w:rsidRDefault="000E3C2E" w:rsidP="000E3C2E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0E3C2E" w:rsidTr="00F07AC2">
        <w:tc>
          <w:tcPr>
            <w:tcW w:w="2977" w:type="dxa"/>
            <w:shd w:val="clear" w:color="auto" w:fill="D9D9D9" w:themeFill="background1" w:themeFillShade="D9"/>
          </w:tcPr>
          <w:p w:rsidR="000E3C2E" w:rsidRDefault="000E3C2E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0E3C2E" w:rsidRDefault="000E3C2E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0E3C2E" w:rsidTr="00F07AC2">
        <w:tc>
          <w:tcPr>
            <w:tcW w:w="2977" w:type="dxa"/>
          </w:tcPr>
          <w:p w:rsidR="000E3C2E" w:rsidRDefault="000E3C2E" w:rsidP="000E3C2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isEnable</w:t>
            </w:r>
          </w:p>
        </w:tc>
        <w:tc>
          <w:tcPr>
            <w:tcW w:w="6949" w:type="dxa"/>
          </w:tcPr>
          <w:p w:rsidR="000E3C2E" w:rsidRDefault="000E3C2E" w:rsidP="000E3C2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활성 또는 비활성</w:t>
            </w:r>
          </w:p>
        </w:tc>
      </w:tr>
    </w:tbl>
    <w:p w:rsidR="000E3C2E" w:rsidRDefault="000E3C2E" w:rsidP="000E3C2E">
      <w:pPr>
        <w:pStyle w:val="12"/>
        <w:ind w:leftChars="0" w:left="0"/>
        <w:rPr>
          <w:rFonts w:asciiTheme="minorHAnsi" w:eastAsiaTheme="minorHAnsi" w:hAnsiTheme="minorHAnsi"/>
        </w:rPr>
      </w:pPr>
    </w:p>
    <w:p w:rsidR="000E3C2E" w:rsidRDefault="000E3C2E" w:rsidP="00F07AC2">
      <w:pPr>
        <w:pStyle w:val="31"/>
      </w:pPr>
      <w:r>
        <w:t>[Return]</w:t>
      </w:r>
    </w:p>
    <w:p w:rsidR="000E3C2E" w:rsidRDefault="000E3C2E" w:rsidP="00243167">
      <w:pPr>
        <w:pStyle w:val="22"/>
        <w:ind w:left="0"/>
      </w:pPr>
    </w:p>
    <w:p w:rsidR="000E3C2E" w:rsidRPr="009F79D9" w:rsidRDefault="000E3C2E" w:rsidP="000E3C2E">
      <w:pPr>
        <w:pStyle w:val="3"/>
      </w:pPr>
      <w:bookmarkStart w:id="159" w:name="_Toc477871011"/>
      <w:r w:rsidRPr="000E3C2E">
        <w:t>SVMAPI_setInputWrappingInitEnable</w:t>
      </w:r>
      <w:bookmarkEnd w:id="159"/>
    </w:p>
    <w:p w:rsidR="000E3C2E" w:rsidRDefault="000E3C2E" w:rsidP="000E3C2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0E3C2E" w:rsidTr="00F07AC2">
        <w:tc>
          <w:tcPr>
            <w:tcW w:w="9912" w:type="dxa"/>
          </w:tcPr>
          <w:p w:rsidR="000E3C2E" w:rsidRDefault="000E3C2E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0E3C2E">
              <w:rPr>
                <w:rFonts w:asciiTheme="minorHAnsi" w:eastAsiaTheme="minorHAnsi" w:hAnsiTheme="minorHAnsi"/>
              </w:rPr>
              <w:t>void APIENTRY SVMAPI_setInputWrappingInitEnable(bool IN isEnable);</w:t>
            </w:r>
          </w:p>
        </w:tc>
      </w:tr>
    </w:tbl>
    <w:p w:rsidR="000E3C2E" w:rsidRDefault="000E3C2E" w:rsidP="000E3C2E">
      <w:pPr>
        <w:pStyle w:val="12"/>
        <w:ind w:leftChars="0" w:left="0"/>
        <w:rPr>
          <w:rFonts w:asciiTheme="minorHAnsi" w:eastAsiaTheme="minorHAnsi" w:hAnsiTheme="minorHAnsi"/>
        </w:rPr>
      </w:pPr>
    </w:p>
    <w:p w:rsidR="000E3C2E" w:rsidRDefault="000E3C2E" w:rsidP="000E3C2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BE15CE" w:rsidRDefault="00BE15CE" w:rsidP="000E3C2E">
      <w:pPr>
        <w:pStyle w:val="22"/>
      </w:pPr>
      <w:r w:rsidRPr="00BE15CE">
        <w:t>SVMAPI_initialize</w:t>
      </w:r>
      <w:r>
        <w:t>()</w:t>
      </w:r>
      <w:r>
        <w:rPr>
          <w:rFonts w:hint="eastAsia"/>
        </w:rPr>
        <w:t xml:space="preserve">의 </w:t>
      </w:r>
      <w:r w:rsidRPr="00BE15CE">
        <w:t>inputFrameCount</w:t>
      </w:r>
      <w:r>
        <w:rPr>
          <w:rFonts w:hint="eastAsia"/>
        </w:rPr>
        <w:t xml:space="preserve">를 여러 </w:t>
      </w:r>
      <w:r>
        <w:t>frame</w:t>
      </w:r>
      <w:r>
        <w:rPr>
          <w:rFonts w:hint="eastAsia"/>
        </w:rPr>
        <w:t xml:space="preserve">값으로 설정하였어도 </w:t>
      </w:r>
      <w:r w:rsidR="000E3C2E">
        <w:rPr>
          <w:rFonts w:hint="eastAsia"/>
        </w:rPr>
        <w:t xml:space="preserve">입력 </w:t>
      </w:r>
      <w:r>
        <w:rPr>
          <w:rFonts w:hint="eastAsia"/>
        </w:rPr>
        <w:t xml:space="preserve">채널의 쓸 때 </w:t>
      </w:r>
      <w:r>
        <w:t>page</w:t>
      </w:r>
    </w:p>
    <w:p w:rsidR="000E3C2E" w:rsidRDefault="00BE15CE" w:rsidP="000E3C2E">
      <w:pPr>
        <w:pStyle w:val="22"/>
      </w:pPr>
      <w:r>
        <w:lastRenderedPageBreak/>
        <w:t>flipping</w:t>
      </w:r>
      <w:r>
        <w:rPr>
          <w:rFonts w:hint="eastAsia"/>
        </w:rPr>
        <w:t>을 사용하지 않도록 한다.</w:t>
      </w:r>
    </w:p>
    <w:p w:rsidR="00C82198" w:rsidRDefault="00C82198" w:rsidP="000E3C2E">
      <w:pPr>
        <w:pStyle w:val="22"/>
      </w:pPr>
      <w:r>
        <w:rPr>
          <w:noProof/>
        </w:rPr>
        <w:drawing>
          <wp:inline distT="0" distB="0" distL="0" distR="0" wp14:anchorId="03E035D7" wp14:editId="4B7E1A4C">
            <wp:extent cx="4428876" cy="4151030"/>
            <wp:effectExtent l="0" t="0" r="0" b="0"/>
            <wp:docPr id="7187" name="그림 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2557" cy="4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C2E" w:rsidRPr="005E05D6" w:rsidRDefault="000E3C2E" w:rsidP="000E3C2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0E3C2E" w:rsidRDefault="000E3C2E" w:rsidP="000E3C2E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0E3C2E" w:rsidTr="00F07AC2">
        <w:tc>
          <w:tcPr>
            <w:tcW w:w="2977" w:type="dxa"/>
            <w:shd w:val="clear" w:color="auto" w:fill="D9D9D9" w:themeFill="background1" w:themeFillShade="D9"/>
          </w:tcPr>
          <w:p w:rsidR="000E3C2E" w:rsidRDefault="000E3C2E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0E3C2E" w:rsidRDefault="000E3C2E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0E3C2E" w:rsidTr="00F07AC2">
        <w:tc>
          <w:tcPr>
            <w:tcW w:w="2977" w:type="dxa"/>
          </w:tcPr>
          <w:p w:rsidR="000E3C2E" w:rsidRDefault="000E3C2E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43167">
              <w:rPr>
                <w:rFonts w:asciiTheme="minorHAnsi" w:eastAsiaTheme="minorHAnsi" w:hAnsiTheme="minorHAnsi"/>
              </w:rPr>
              <w:t>isEnable</w:t>
            </w:r>
          </w:p>
        </w:tc>
        <w:tc>
          <w:tcPr>
            <w:tcW w:w="6949" w:type="dxa"/>
          </w:tcPr>
          <w:p w:rsidR="000E3C2E" w:rsidRDefault="000E3C2E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활성 또는 비활성</w:t>
            </w:r>
          </w:p>
        </w:tc>
      </w:tr>
    </w:tbl>
    <w:p w:rsidR="000E3C2E" w:rsidRDefault="000E3C2E" w:rsidP="000E3C2E">
      <w:pPr>
        <w:pStyle w:val="12"/>
        <w:ind w:leftChars="0" w:left="0"/>
        <w:rPr>
          <w:rFonts w:asciiTheme="minorHAnsi" w:eastAsiaTheme="minorHAnsi" w:hAnsiTheme="minorHAnsi"/>
        </w:rPr>
      </w:pPr>
    </w:p>
    <w:p w:rsidR="000E3C2E" w:rsidRDefault="000E3C2E" w:rsidP="00F07AC2">
      <w:pPr>
        <w:pStyle w:val="31"/>
      </w:pPr>
      <w:r>
        <w:t>[Return]</w:t>
      </w:r>
    </w:p>
    <w:p w:rsidR="000E3C2E" w:rsidRDefault="000E3C2E" w:rsidP="00243167">
      <w:pPr>
        <w:pStyle w:val="22"/>
        <w:ind w:left="0"/>
      </w:pPr>
    </w:p>
    <w:p w:rsidR="00C82198" w:rsidRPr="009F79D9" w:rsidRDefault="00C82198" w:rsidP="00C82198">
      <w:pPr>
        <w:pStyle w:val="3"/>
      </w:pPr>
      <w:bookmarkStart w:id="160" w:name="_Toc477871012"/>
      <w:r w:rsidRPr="00C82198">
        <w:t>SVMAPI_setInputEnable</w:t>
      </w:r>
      <w:bookmarkEnd w:id="160"/>
    </w:p>
    <w:p w:rsidR="00C82198" w:rsidRDefault="00C82198" w:rsidP="00C82198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C82198" w:rsidTr="00F07AC2">
        <w:tc>
          <w:tcPr>
            <w:tcW w:w="9912" w:type="dxa"/>
          </w:tcPr>
          <w:p w:rsidR="00C82198" w:rsidRDefault="006F183E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C82198" w:rsidRPr="00C82198">
              <w:rPr>
                <w:rFonts w:asciiTheme="minorHAnsi" w:eastAsiaTheme="minorHAnsi" w:hAnsiTheme="minorHAnsi"/>
              </w:rPr>
              <w:t xml:space="preserve"> APIENTRY SVMAPI_setInputEnable(bool IN isFrontEnable, bool IN isLeftEnable, bool IN isRightEnable,</w:t>
            </w:r>
          </w:p>
          <w:p w:rsidR="00C82198" w:rsidRDefault="00C82198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 w:rsidRPr="00C82198">
              <w:rPr>
                <w:rFonts w:asciiTheme="minorHAnsi" w:eastAsiaTheme="minorHAnsi" w:hAnsiTheme="minorHAnsi"/>
              </w:rPr>
              <w:t>bool IN isBackEnable);</w:t>
            </w:r>
          </w:p>
        </w:tc>
      </w:tr>
    </w:tbl>
    <w:p w:rsidR="00C82198" w:rsidRDefault="00C82198" w:rsidP="00C82198">
      <w:pPr>
        <w:pStyle w:val="12"/>
        <w:ind w:leftChars="0" w:left="0"/>
        <w:rPr>
          <w:rFonts w:asciiTheme="minorHAnsi" w:eastAsiaTheme="minorHAnsi" w:hAnsiTheme="minorHAnsi"/>
        </w:rPr>
      </w:pPr>
    </w:p>
    <w:p w:rsidR="00C82198" w:rsidRDefault="00C82198" w:rsidP="00C82198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C82198" w:rsidRDefault="00C82198" w:rsidP="00C82198">
      <w:pPr>
        <w:pStyle w:val="22"/>
      </w:pPr>
      <w:r>
        <w:rPr>
          <w:rFonts w:hint="eastAsia"/>
        </w:rPr>
        <w:t>각 채널의 입력을 사용할 것인지 설정한다.</w:t>
      </w:r>
    </w:p>
    <w:p w:rsidR="00C82198" w:rsidRPr="005E05D6" w:rsidRDefault="00C82198" w:rsidP="00C82198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C82198" w:rsidRDefault="00C82198" w:rsidP="00C82198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C82198" w:rsidTr="00F07AC2">
        <w:tc>
          <w:tcPr>
            <w:tcW w:w="2977" w:type="dxa"/>
            <w:shd w:val="clear" w:color="auto" w:fill="D9D9D9" w:themeFill="background1" w:themeFillShade="D9"/>
          </w:tcPr>
          <w:p w:rsidR="00C82198" w:rsidRDefault="00C82198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C82198" w:rsidRDefault="00C82198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C82198" w:rsidTr="00F07AC2">
        <w:tc>
          <w:tcPr>
            <w:tcW w:w="2977" w:type="dxa"/>
          </w:tcPr>
          <w:p w:rsidR="00C82198" w:rsidRDefault="00C82198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C82198">
              <w:rPr>
                <w:rFonts w:asciiTheme="minorHAnsi" w:eastAsiaTheme="minorHAnsi" w:hAnsiTheme="minorHAnsi"/>
              </w:rPr>
              <w:t>isFrontEnable</w:t>
            </w:r>
          </w:p>
        </w:tc>
        <w:tc>
          <w:tcPr>
            <w:tcW w:w="6949" w:type="dxa"/>
          </w:tcPr>
          <w:p w:rsidR="00C82198" w:rsidRDefault="00C82198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Front의 활성 또는 비활성</w:t>
            </w:r>
          </w:p>
        </w:tc>
      </w:tr>
      <w:tr w:rsidR="00C82198" w:rsidTr="00F07AC2">
        <w:tc>
          <w:tcPr>
            <w:tcW w:w="2977" w:type="dxa"/>
          </w:tcPr>
          <w:p w:rsidR="00C82198" w:rsidRPr="00243167" w:rsidRDefault="00C82198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C82198">
              <w:rPr>
                <w:rFonts w:asciiTheme="minorHAnsi" w:eastAsiaTheme="minorHAnsi" w:hAnsiTheme="minorHAnsi"/>
              </w:rPr>
              <w:t>isLeftEnable</w:t>
            </w:r>
          </w:p>
        </w:tc>
        <w:tc>
          <w:tcPr>
            <w:tcW w:w="6949" w:type="dxa"/>
          </w:tcPr>
          <w:p w:rsidR="00C82198" w:rsidRDefault="00C82198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L</w:t>
            </w:r>
            <w:r>
              <w:rPr>
                <w:rFonts w:asciiTheme="minorHAnsi" w:eastAsiaTheme="minorHAnsi" w:hAnsiTheme="minorHAnsi" w:hint="eastAsia"/>
              </w:rPr>
              <w:t>eft의 활성 또는 비활성</w:t>
            </w:r>
          </w:p>
        </w:tc>
      </w:tr>
      <w:tr w:rsidR="00C82198" w:rsidTr="00F07AC2">
        <w:tc>
          <w:tcPr>
            <w:tcW w:w="2977" w:type="dxa"/>
          </w:tcPr>
          <w:p w:rsidR="00C82198" w:rsidRPr="00243167" w:rsidRDefault="00C82198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C82198">
              <w:rPr>
                <w:rFonts w:asciiTheme="minorHAnsi" w:eastAsiaTheme="minorHAnsi" w:hAnsiTheme="minorHAnsi"/>
              </w:rPr>
              <w:t>isRightEnable</w:t>
            </w:r>
          </w:p>
        </w:tc>
        <w:tc>
          <w:tcPr>
            <w:tcW w:w="6949" w:type="dxa"/>
          </w:tcPr>
          <w:p w:rsidR="00C82198" w:rsidRDefault="00C82198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Right의 활성 또는 비활성</w:t>
            </w:r>
          </w:p>
        </w:tc>
      </w:tr>
      <w:tr w:rsidR="00C82198" w:rsidTr="00F07AC2">
        <w:tc>
          <w:tcPr>
            <w:tcW w:w="2977" w:type="dxa"/>
          </w:tcPr>
          <w:p w:rsidR="00C82198" w:rsidRPr="00243167" w:rsidRDefault="00C82198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C82198">
              <w:rPr>
                <w:rFonts w:asciiTheme="minorHAnsi" w:eastAsiaTheme="minorHAnsi" w:hAnsiTheme="minorHAnsi"/>
              </w:rPr>
              <w:t>isBackEnable</w:t>
            </w:r>
          </w:p>
        </w:tc>
        <w:tc>
          <w:tcPr>
            <w:tcW w:w="6949" w:type="dxa"/>
          </w:tcPr>
          <w:p w:rsidR="00C82198" w:rsidRDefault="00C82198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Back의 활성 또는 비활성</w:t>
            </w:r>
          </w:p>
        </w:tc>
      </w:tr>
    </w:tbl>
    <w:p w:rsidR="00C82198" w:rsidRDefault="00C82198" w:rsidP="00C82198">
      <w:pPr>
        <w:pStyle w:val="12"/>
        <w:ind w:leftChars="0" w:left="0"/>
        <w:rPr>
          <w:rFonts w:asciiTheme="minorHAnsi" w:eastAsiaTheme="minorHAnsi" w:hAnsiTheme="minorHAnsi"/>
        </w:rPr>
      </w:pPr>
    </w:p>
    <w:p w:rsidR="00C82198" w:rsidRDefault="00C82198" w:rsidP="00C82198">
      <w:pPr>
        <w:pStyle w:val="31"/>
      </w:pPr>
      <w:r>
        <w:t>[Return]</w:t>
      </w:r>
    </w:p>
    <w:p w:rsidR="00C82198" w:rsidRDefault="00C82198" w:rsidP="00C82198">
      <w:pPr>
        <w:pStyle w:val="22"/>
      </w:pPr>
      <w:r>
        <w:rPr>
          <w:rFonts w:hint="eastAsia"/>
        </w:rPr>
        <w:t>E</w:t>
      </w:r>
      <w:r>
        <w:t>rror code</w:t>
      </w:r>
    </w:p>
    <w:p w:rsidR="00C82198" w:rsidRDefault="00C82198" w:rsidP="00243167">
      <w:pPr>
        <w:pStyle w:val="22"/>
        <w:ind w:left="0"/>
      </w:pPr>
    </w:p>
    <w:p w:rsidR="006F603C" w:rsidRPr="009F79D9" w:rsidRDefault="006F603C" w:rsidP="006F603C">
      <w:pPr>
        <w:pStyle w:val="3"/>
      </w:pPr>
      <w:bookmarkStart w:id="161" w:name="_Toc477871013"/>
      <w:r w:rsidRPr="006F603C">
        <w:t>SVMAPI_setSync</w:t>
      </w:r>
      <w:bookmarkEnd w:id="161"/>
    </w:p>
    <w:p w:rsidR="006F603C" w:rsidRDefault="006F603C" w:rsidP="006F603C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6F603C" w:rsidTr="00F07AC2">
        <w:tc>
          <w:tcPr>
            <w:tcW w:w="9912" w:type="dxa"/>
          </w:tcPr>
          <w:p w:rsidR="006F603C" w:rsidRDefault="006F603C" w:rsidP="00B07AC7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F603C">
              <w:rPr>
                <w:rFonts w:asciiTheme="minorHAnsi" w:eastAsiaTheme="minorHAnsi" w:hAnsiTheme="minorHAnsi"/>
              </w:rPr>
              <w:t>void APIENTRY SVMAPI_setSync(uint8 IN pipLineDelay, uint16 IN outLineD</w:t>
            </w:r>
            <w:r w:rsidR="00B07AC7">
              <w:rPr>
                <w:rFonts w:asciiTheme="minorHAnsi" w:eastAsiaTheme="minorHAnsi" w:hAnsiTheme="minorHAnsi"/>
              </w:rPr>
              <w:t>e</w:t>
            </w:r>
            <w:r w:rsidRPr="006F603C">
              <w:rPr>
                <w:rFonts w:asciiTheme="minorHAnsi" w:eastAsiaTheme="minorHAnsi" w:hAnsiTheme="minorHAnsi"/>
              </w:rPr>
              <w:t>l</w:t>
            </w:r>
            <w:r w:rsidR="00B07AC7">
              <w:rPr>
                <w:rFonts w:asciiTheme="minorHAnsi" w:eastAsiaTheme="minorHAnsi" w:hAnsiTheme="minorHAnsi"/>
              </w:rPr>
              <w:t>a</w:t>
            </w:r>
            <w:r w:rsidRPr="006F603C">
              <w:rPr>
                <w:rFonts w:asciiTheme="minorHAnsi" w:eastAsiaTheme="minorHAnsi" w:hAnsiTheme="minorHAnsi"/>
              </w:rPr>
              <w:t>y);</w:t>
            </w:r>
          </w:p>
        </w:tc>
      </w:tr>
    </w:tbl>
    <w:p w:rsidR="006F603C" w:rsidRDefault="006F603C" w:rsidP="006F603C">
      <w:pPr>
        <w:pStyle w:val="12"/>
        <w:ind w:leftChars="0" w:left="0"/>
        <w:rPr>
          <w:rFonts w:asciiTheme="minorHAnsi" w:eastAsiaTheme="minorHAnsi" w:hAnsiTheme="minorHAnsi"/>
        </w:rPr>
      </w:pPr>
    </w:p>
    <w:p w:rsidR="006F603C" w:rsidRDefault="006F603C" w:rsidP="006F603C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6F603C" w:rsidRDefault="006F603C" w:rsidP="006F603C">
      <w:pPr>
        <w:pStyle w:val="22"/>
      </w:pPr>
      <w:r>
        <w:rPr>
          <w:rFonts w:hint="eastAsia"/>
        </w:rPr>
        <w:t xml:space="preserve">출력 </w:t>
      </w:r>
      <w:r>
        <w:t>vsync</w:t>
      </w:r>
      <w:r>
        <w:rPr>
          <w:rFonts w:hint="eastAsia"/>
        </w:rPr>
        <w:t xml:space="preserve">의 생성은 입력 </w:t>
      </w:r>
      <w:r>
        <w:t>vsync negedge</w:t>
      </w:r>
      <w:r>
        <w:rPr>
          <w:rFonts w:hint="eastAsia"/>
        </w:rPr>
        <w:t xml:space="preserve">를 기준으로 </w:t>
      </w:r>
      <w:r>
        <w:t xml:space="preserve">OUT_LINE_DELAY </w:t>
      </w:r>
      <w:r>
        <w:rPr>
          <w:rFonts w:hint="eastAsia"/>
        </w:rPr>
        <w:t xml:space="preserve">만큼의 line delay를 가지고 생성되고 내부 동작 시작에 필요한 pre_vsync 생성을 위해 </w:t>
      </w:r>
      <w:r>
        <w:t xml:space="preserve">PIP_LINE_DELAY </w:t>
      </w:r>
      <w:r>
        <w:rPr>
          <w:rFonts w:hint="eastAsia"/>
        </w:rPr>
        <w:t>신호가 사용된다.</w:t>
      </w:r>
    </w:p>
    <w:p w:rsidR="006F603C" w:rsidRPr="005E05D6" w:rsidRDefault="006F603C" w:rsidP="006F603C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6F603C" w:rsidRDefault="006F603C" w:rsidP="006F603C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6F603C" w:rsidTr="00F07AC2">
        <w:tc>
          <w:tcPr>
            <w:tcW w:w="2977" w:type="dxa"/>
            <w:shd w:val="clear" w:color="auto" w:fill="D9D9D9" w:themeFill="background1" w:themeFillShade="D9"/>
          </w:tcPr>
          <w:p w:rsidR="006F603C" w:rsidRDefault="006F603C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6F603C" w:rsidRDefault="006F603C" w:rsidP="00F07AC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6F603C" w:rsidTr="00F07AC2">
        <w:tc>
          <w:tcPr>
            <w:tcW w:w="2977" w:type="dxa"/>
          </w:tcPr>
          <w:p w:rsidR="006F603C" w:rsidRDefault="00B07AC7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6F603C">
              <w:rPr>
                <w:rFonts w:asciiTheme="minorHAnsi" w:eastAsiaTheme="minorHAnsi" w:hAnsiTheme="minorHAnsi"/>
              </w:rPr>
              <w:t>pipLineDelay</w:t>
            </w:r>
          </w:p>
        </w:tc>
        <w:tc>
          <w:tcPr>
            <w:tcW w:w="6949" w:type="dxa"/>
          </w:tcPr>
          <w:p w:rsidR="006F603C" w:rsidRDefault="00B07AC7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내부 동작 시작에 필요한 </w:t>
            </w:r>
            <w:r>
              <w:rPr>
                <w:rFonts w:asciiTheme="minorHAnsi" w:eastAsiaTheme="minorHAnsi" w:hAnsiTheme="minorHAnsi"/>
              </w:rPr>
              <w:t xml:space="preserve">pre_vsync </w:t>
            </w:r>
            <w:r>
              <w:rPr>
                <w:rFonts w:asciiTheme="minorHAnsi" w:eastAsiaTheme="minorHAnsi" w:hAnsiTheme="minorHAnsi" w:hint="eastAsia"/>
              </w:rPr>
              <w:t xml:space="preserve">동작을 위한 </w:t>
            </w:r>
            <w:r>
              <w:rPr>
                <w:rFonts w:asciiTheme="minorHAnsi" w:eastAsiaTheme="minorHAnsi" w:hAnsiTheme="minorHAnsi"/>
              </w:rPr>
              <w:t>line delay</w:t>
            </w:r>
          </w:p>
        </w:tc>
      </w:tr>
      <w:tr w:rsidR="006F603C" w:rsidTr="00F07AC2">
        <w:tc>
          <w:tcPr>
            <w:tcW w:w="2977" w:type="dxa"/>
          </w:tcPr>
          <w:p w:rsidR="006F603C" w:rsidRPr="00243167" w:rsidRDefault="00B07AC7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outLineDe</w:t>
            </w:r>
            <w:r w:rsidRPr="006F603C">
              <w:rPr>
                <w:rFonts w:asciiTheme="minorHAnsi" w:eastAsiaTheme="minorHAnsi" w:hAnsiTheme="minorHAnsi"/>
              </w:rPr>
              <w:t>l</w:t>
            </w:r>
            <w:r>
              <w:rPr>
                <w:rFonts w:asciiTheme="minorHAnsi" w:eastAsiaTheme="minorHAnsi" w:hAnsiTheme="minorHAnsi"/>
              </w:rPr>
              <w:t>a</w:t>
            </w:r>
            <w:r w:rsidRPr="006F603C">
              <w:rPr>
                <w:rFonts w:asciiTheme="minorHAnsi" w:eastAsiaTheme="minorHAnsi" w:hAnsiTheme="minorHAnsi"/>
              </w:rPr>
              <w:t>y</w:t>
            </w:r>
          </w:p>
        </w:tc>
        <w:tc>
          <w:tcPr>
            <w:tcW w:w="6949" w:type="dxa"/>
          </w:tcPr>
          <w:p w:rsidR="006F603C" w:rsidRDefault="00B07AC7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출력 </w:t>
            </w:r>
            <w:r>
              <w:rPr>
                <w:rFonts w:asciiTheme="minorHAnsi" w:eastAsiaTheme="minorHAnsi" w:hAnsiTheme="minorHAnsi"/>
              </w:rPr>
              <w:t>vsync</w:t>
            </w:r>
            <w:r>
              <w:rPr>
                <w:rFonts w:asciiTheme="minorHAnsi" w:eastAsiaTheme="minorHAnsi" w:hAnsiTheme="minorHAnsi" w:hint="eastAsia"/>
              </w:rPr>
              <w:t xml:space="preserve">를 위한 </w:t>
            </w:r>
            <w:r>
              <w:rPr>
                <w:rFonts w:asciiTheme="minorHAnsi" w:eastAsiaTheme="minorHAnsi" w:hAnsiTheme="minorHAnsi"/>
              </w:rPr>
              <w:t>line delay</w:t>
            </w:r>
          </w:p>
        </w:tc>
      </w:tr>
    </w:tbl>
    <w:p w:rsidR="006F603C" w:rsidRDefault="006F603C" w:rsidP="006F603C">
      <w:pPr>
        <w:pStyle w:val="12"/>
        <w:ind w:leftChars="0" w:left="0"/>
        <w:rPr>
          <w:rFonts w:asciiTheme="minorHAnsi" w:eastAsiaTheme="minorHAnsi" w:hAnsiTheme="minorHAnsi"/>
        </w:rPr>
      </w:pPr>
    </w:p>
    <w:p w:rsidR="006F603C" w:rsidRDefault="006F603C" w:rsidP="00F07AC2">
      <w:pPr>
        <w:pStyle w:val="31"/>
      </w:pPr>
      <w:r>
        <w:t>[Return]</w:t>
      </w:r>
    </w:p>
    <w:p w:rsidR="006F603C" w:rsidRDefault="006F603C" w:rsidP="00243167">
      <w:pPr>
        <w:pStyle w:val="22"/>
        <w:ind w:left="0"/>
      </w:pPr>
    </w:p>
    <w:p w:rsidR="00F07AC2" w:rsidRPr="009F79D9" w:rsidRDefault="00F07AC2" w:rsidP="00F07AC2">
      <w:pPr>
        <w:pStyle w:val="3"/>
      </w:pPr>
      <w:bookmarkStart w:id="162" w:name="_Toc477871014"/>
      <w:r w:rsidRPr="00F07AC2">
        <w:t>SVMAPI_setBGColor</w:t>
      </w:r>
      <w:bookmarkEnd w:id="162"/>
    </w:p>
    <w:p w:rsidR="00F07AC2" w:rsidRDefault="00F07AC2" w:rsidP="00F07AC2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F07AC2" w:rsidTr="00F07AC2">
        <w:tc>
          <w:tcPr>
            <w:tcW w:w="9912" w:type="dxa"/>
          </w:tcPr>
          <w:p w:rsidR="00F07AC2" w:rsidRDefault="00F07AC2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F07AC2">
              <w:rPr>
                <w:rFonts w:asciiTheme="minorHAnsi" w:eastAsiaTheme="minorHAnsi" w:hAnsiTheme="minorHAnsi"/>
              </w:rPr>
              <w:t>void APIENTRY SVMAPI_setBGColor(uint8 IN y, uint8 IN cb, uint8 IN cr);</w:t>
            </w:r>
          </w:p>
        </w:tc>
      </w:tr>
    </w:tbl>
    <w:p w:rsidR="00F07AC2" w:rsidRDefault="00F07AC2" w:rsidP="00F07AC2">
      <w:pPr>
        <w:pStyle w:val="12"/>
        <w:ind w:leftChars="0" w:left="0"/>
        <w:rPr>
          <w:rFonts w:asciiTheme="minorHAnsi" w:eastAsiaTheme="minorHAnsi" w:hAnsiTheme="minorHAnsi"/>
        </w:rPr>
      </w:pPr>
    </w:p>
    <w:p w:rsidR="00F07AC2" w:rsidRDefault="00F07AC2" w:rsidP="00F07AC2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F07AC2" w:rsidRDefault="00F07AC2" w:rsidP="00F07AC2">
      <w:pPr>
        <w:pStyle w:val="22"/>
      </w:pPr>
      <w:r>
        <w:rPr>
          <w:rFonts w:hint="eastAsia"/>
        </w:rPr>
        <w:t>Back ground color를 설정한다.</w:t>
      </w:r>
    </w:p>
    <w:p w:rsidR="00F07AC2" w:rsidRPr="005E05D6" w:rsidRDefault="00F07AC2" w:rsidP="00F07AC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F07AC2" w:rsidRDefault="00F07AC2" w:rsidP="00F07AC2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p w:rsidR="00F07AC2" w:rsidRDefault="00F07AC2" w:rsidP="00F07AC2">
      <w:pPr>
        <w:pStyle w:val="31"/>
      </w:pPr>
      <w:r>
        <w:lastRenderedPageBreak/>
        <w:t xml:space="preserve"> </w:t>
      </w:r>
    </w:p>
    <w:p w:rsidR="00F07AC2" w:rsidRDefault="00F07AC2" w:rsidP="00F07AC2">
      <w:pPr>
        <w:pStyle w:val="31"/>
      </w:pPr>
      <w:r>
        <w:t>[Return]</w:t>
      </w:r>
    </w:p>
    <w:p w:rsidR="00B07AC7" w:rsidRDefault="00B07AC7" w:rsidP="00243167">
      <w:pPr>
        <w:pStyle w:val="22"/>
        <w:ind w:left="0"/>
      </w:pPr>
    </w:p>
    <w:p w:rsidR="00F07AC2" w:rsidRPr="009F79D9" w:rsidRDefault="00F07AC2" w:rsidP="00F07AC2">
      <w:pPr>
        <w:pStyle w:val="3"/>
      </w:pPr>
      <w:bookmarkStart w:id="163" w:name="_Toc477871015"/>
      <w:r w:rsidRPr="00F07AC2">
        <w:t>SVMAPI_setMaskColor</w:t>
      </w:r>
      <w:bookmarkEnd w:id="163"/>
    </w:p>
    <w:p w:rsidR="00F07AC2" w:rsidRDefault="00F07AC2" w:rsidP="00F07AC2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F07AC2" w:rsidTr="00F07AC2">
        <w:tc>
          <w:tcPr>
            <w:tcW w:w="9912" w:type="dxa"/>
          </w:tcPr>
          <w:p w:rsidR="00F07AC2" w:rsidRDefault="00F07AC2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F07AC2">
              <w:rPr>
                <w:rFonts w:asciiTheme="minorHAnsi" w:eastAsiaTheme="minorHAnsi" w:hAnsiTheme="minorHAnsi"/>
              </w:rPr>
              <w:t>void APIENTRY SVMAPI_setMaskColor(uint8 IN y, uint8 IN cbcr);</w:t>
            </w:r>
          </w:p>
        </w:tc>
      </w:tr>
    </w:tbl>
    <w:p w:rsidR="00F07AC2" w:rsidRDefault="00F07AC2" w:rsidP="00F07AC2">
      <w:pPr>
        <w:pStyle w:val="12"/>
        <w:ind w:leftChars="0" w:left="0"/>
        <w:rPr>
          <w:rFonts w:asciiTheme="minorHAnsi" w:eastAsiaTheme="minorHAnsi" w:hAnsiTheme="minorHAnsi"/>
        </w:rPr>
      </w:pPr>
    </w:p>
    <w:p w:rsidR="00F07AC2" w:rsidRDefault="00F07AC2" w:rsidP="00F07AC2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F07AC2" w:rsidRDefault="00F07AC2" w:rsidP="00F07AC2">
      <w:pPr>
        <w:pStyle w:val="22"/>
      </w:pPr>
      <w:r w:rsidRPr="00F07AC2">
        <w:t>front</w:t>
      </w:r>
      <w:r w:rsidRPr="00F07AC2">
        <w:rPr>
          <w:rFonts w:hint="eastAsia"/>
        </w:rPr>
        <w:t xml:space="preserve">와 </w:t>
      </w:r>
      <w:r w:rsidRPr="00F07AC2">
        <w:t xml:space="preserve">back </w:t>
      </w:r>
      <w:r w:rsidRPr="00F07AC2">
        <w:rPr>
          <w:rFonts w:hint="eastAsia"/>
        </w:rPr>
        <w:t xml:space="preserve">이미지에 의해 출력을 생성하는 </w:t>
      </w:r>
      <w:r w:rsidRPr="00F07AC2">
        <w:t>warping core</w:t>
      </w:r>
      <w:r w:rsidRPr="00F07AC2">
        <w:rPr>
          <w:rFonts w:hint="eastAsia"/>
        </w:rPr>
        <w:t xml:space="preserve">에서는 </w:t>
      </w:r>
      <w:r w:rsidRPr="00F07AC2">
        <w:t>left</w:t>
      </w:r>
      <w:r w:rsidRPr="00F07AC2">
        <w:rPr>
          <w:rFonts w:hint="eastAsia"/>
        </w:rPr>
        <w:t xml:space="preserve">와 </w:t>
      </w:r>
      <w:r w:rsidRPr="00F07AC2">
        <w:t>right</w:t>
      </w:r>
      <w:r w:rsidRPr="00F07AC2">
        <w:rPr>
          <w:rFonts w:hint="eastAsia"/>
        </w:rPr>
        <w:t xml:space="preserve">에 해당하는 부분의 </w:t>
      </w:r>
      <w:r w:rsidRPr="00F07AC2">
        <w:t>invalid LUT</w:t>
      </w:r>
      <w:r w:rsidRPr="00F07AC2">
        <w:rPr>
          <w:rFonts w:hint="eastAsia"/>
        </w:rPr>
        <w:t xml:space="preserve">에 대해서는 </w:t>
      </w:r>
      <w:r w:rsidRPr="00F07AC2">
        <w:t>MASK_COLOR</w:t>
      </w:r>
      <w:r w:rsidRPr="00F07AC2">
        <w:rPr>
          <w:rFonts w:hint="eastAsia"/>
        </w:rPr>
        <w:t>로 대체,</w:t>
      </w:r>
      <w:r w:rsidRPr="00F07AC2">
        <w:t xml:space="preserve"> </w:t>
      </w:r>
      <w:r w:rsidRPr="00F07AC2">
        <w:rPr>
          <w:rFonts w:hint="eastAsia"/>
        </w:rPr>
        <w:t xml:space="preserve">출력하도록 하여 이후 </w:t>
      </w:r>
      <w:r w:rsidRPr="00F07AC2">
        <w:t>blend block</w:t>
      </w:r>
      <w:r w:rsidRPr="00F07AC2">
        <w:rPr>
          <w:rFonts w:hint="eastAsia"/>
        </w:rPr>
        <w:t xml:space="preserve">에서 </w:t>
      </w:r>
      <w:r w:rsidRPr="00F07AC2">
        <w:t>MASK_COLOR</w:t>
      </w:r>
      <w:r w:rsidRPr="00F07AC2">
        <w:rPr>
          <w:rFonts w:hint="eastAsia"/>
        </w:rPr>
        <w:t xml:space="preserve">와 같은 색인 경우 </w:t>
      </w:r>
      <w:r w:rsidRPr="00F07AC2">
        <w:t>BG_COLOR</w:t>
      </w:r>
      <w:r w:rsidRPr="00F07AC2">
        <w:rPr>
          <w:rFonts w:hint="eastAsia"/>
        </w:rPr>
        <w:t>로 대체하여 출력되도록 한다.</w:t>
      </w:r>
      <w:r w:rsidRPr="00F07AC2">
        <w:t xml:space="preserve"> </w:t>
      </w:r>
      <w:r w:rsidRPr="00F07AC2">
        <w:rPr>
          <w:rFonts w:hint="eastAsia"/>
        </w:rPr>
        <w:t xml:space="preserve">그리고 출력 활성 영역인 </w:t>
      </w:r>
      <w:r w:rsidRPr="00F07AC2">
        <w:t xml:space="preserve">section </w:t>
      </w:r>
      <w:r w:rsidRPr="00F07AC2">
        <w:rPr>
          <w:rFonts w:hint="eastAsia"/>
        </w:rPr>
        <w:t xml:space="preserve">영역 외의 영역에 대해서도 </w:t>
      </w:r>
      <w:r w:rsidRPr="00F07AC2">
        <w:t>BG_COLOR</w:t>
      </w:r>
      <w:r w:rsidRPr="00F07AC2">
        <w:rPr>
          <w:rFonts w:hint="eastAsia"/>
        </w:rPr>
        <w:t>가 출력된다.</w:t>
      </w:r>
      <w:r>
        <w:t xml:space="preserve"> </w:t>
      </w:r>
      <w:r w:rsidRPr="00F07AC2">
        <w:t>MASK_COLOR</w:t>
      </w:r>
      <w:r>
        <w:rPr>
          <w:rFonts w:hint="eastAsia"/>
        </w:rPr>
        <w:t>는</w:t>
      </w:r>
      <w:r w:rsidRPr="00F07AC2">
        <w:rPr>
          <w:rFonts w:hint="eastAsia"/>
        </w:rPr>
        <w:t xml:space="preserve"> Cb = Cr 로 설정하여야 한다.</w:t>
      </w:r>
    </w:p>
    <w:p w:rsidR="00F07AC2" w:rsidRPr="00F07AC2" w:rsidRDefault="00F07AC2" w:rsidP="00F07AC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F07AC2" w:rsidRDefault="00F07AC2" w:rsidP="00F07AC2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p w:rsidR="00F07AC2" w:rsidRDefault="00F07AC2" w:rsidP="00F07AC2">
      <w:pPr>
        <w:pStyle w:val="31"/>
      </w:pPr>
      <w:r>
        <w:t xml:space="preserve"> </w:t>
      </w:r>
    </w:p>
    <w:p w:rsidR="00F07AC2" w:rsidRDefault="00F07AC2" w:rsidP="00F07AC2">
      <w:pPr>
        <w:pStyle w:val="31"/>
      </w:pPr>
      <w:r>
        <w:t>[Return]</w:t>
      </w:r>
    </w:p>
    <w:p w:rsidR="00F07AC2" w:rsidRDefault="00F07AC2" w:rsidP="00243167">
      <w:pPr>
        <w:pStyle w:val="22"/>
        <w:ind w:left="0"/>
      </w:pPr>
    </w:p>
    <w:p w:rsidR="00F07AC2" w:rsidRPr="009F79D9" w:rsidRDefault="00F07AC2" w:rsidP="00F07AC2">
      <w:pPr>
        <w:pStyle w:val="3"/>
      </w:pPr>
      <w:bookmarkStart w:id="164" w:name="_Toc477871016"/>
      <w:r w:rsidRPr="00F07AC2">
        <w:t>SVMAPI_setColorCoef</w:t>
      </w:r>
      <w:bookmarkEnd w:id="164"/>
    </w:p>
    <w:p w:rsidR="00F07AC2" w:rsidRDefault="00F07AC2" w:rsidP="00F07AC2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F07AC2" w:rsidTr="00F07AC2">
        <w:tc>
          <w:tcPr>
            <w:tcW w:w="9912" w:type="dxa"/>
          </w:tcPr>
          <w:p w:rsidR="00F07AC2" w:rsidRDefault="00F07AC2" w:rsidP="00F07AC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F07AC2">
              <w:rPr>
                <w:rFonts w:asciiTheme="minorHAnsi" w:eastAsiaTheme="minorHAnsi" w:hAnsiTheme="minorHAnsi"/>
              </w:rPr>
              <w:t>void APIENTRY SVMAPI_setColorCoef(pSVM_COLORCOEF_T IN coefColor);</w:t>
            </w:r>
          </w:p>
        </w:tc>
      </w:tr>
    </w:tbl>
    <w:p w:rsidR="00F07AC2" w:rsidRDefault="00F07AC2" w:rsidP="00F07AC2">
      <w:pPr>
        <w:pStyle w:val="12"/>
        <w:ind w:leftChars="0" w:left="0"/>
        <w:rPr>
          <w:rFonts w:asciiTheme="minorHAnsi" w:eastAsiaTheme="minorHAnsi" w:hAnsiTheme="minorHAnsi"/>
        </w:rPr>
      </w:pPr>
    </w:p>
    <w:p w:rsidR="00F07AC2" w:rsidRDefault="00F07AC2" w:rsidP="00F07AC2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F07AC2" w:rsidRDefault="009C4704" w:rsidP="00F07AC2">
      <w:pPr>
        <w:pStyle w:val="22"/>
      </w:pPr>
      <w:r>
        <w:rPr>
          <w:rFonts w:hint="eastAsia"/>
        </w:rPr>
        <w:t xml:space="preserve">RGB와 </w:t>
      </w:r>
      <w:r>
        <w:t xml:space="preserve">YCbCr </w:t>
      </w:r>
      <w:r>
        <w:rPr>
          <w:rFonts w:hint="eastAsia"/>
        </w:rPr>
        <w:t>간의 변환에 사용될 계수 값을 설정한다.</w:t>
      </w:r>
      <w:r w:rsidR="00315A0A">
        <w:t xml:space="preserve"> </w:t>
      </w:r>
      <w:r w:rsidR="00315A0A">
        <w:rPr>
          <w:rFonts w:hint="eastAsia"/>
        </w:rPr>
        <w:t>입력 카메라와의 변환 공식을 맞추기 위해서 사용된다.</w:t>
      </w:r>
    </w:p>
    <w:p w:rsidR="00F07AC2" w:rsidRPr="00F07AC2" w:rsidRDefault="00F07AC2" w:rsidP="00F07AC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9C4704" w:rsidRDefault="00F07AC2" w:rsidP="009C4704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9C4704" w:rsidTr="00DC7805">
        <w:tc>
          <w:tcPr>
            <w:tcW w:w="2977" w:type="dxa"/>
            <w:shd w:val="clear" w:color="auto" w:fill="D9D9D9" w:themeFill="background1" w:themeFillShade="D9"/>
          </w:tcPr>
          <w:p w:rsidR="009C4704" w:rsidRDefault="009C4704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9C4704" w:rsidRDefault="009C4704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9C4704" w:rsidTr="00DC7805">
        <w:tc>
          <w:tcPr>
            <w:tcW w:w="2977" w:type="dxa"/>
          </w:tcPr>
          <w:p w:rsidR="009C4704" w:rsidRDefault="009C4704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F07AC2">
              <w:rPr>
                <w:rFonts w:asciiTheme="minorHAnsi" w:eastAsiaTheme="minorHAnsi" w:hAnsiTheme="minorHAnsi"/>
              </w:rPr>
              <w:t>coefColor</w:t>
            </w:r>
          </w:p>
        </w:tc>
        <w:tc>
          <w:tcPr>
            <w:tcW w:w="6949" w:type="dxa"/>
          </w:tcPr>
          <w:p w:rsidR="009C4704" w:rsidRDefault="009C4704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F07AC2">
              <w:rPr>
                <w:rFonts w:asciiTheme="minorHAnsi" w:eastAsiaTheme="minorHAnsi" w:hAnsiTheme="minorHAnsi"/>
              </w:rPr>
              <w:t>SVM_COLORCOEF_T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참조</w:t>
            </w:r>
          </w:p>
        </w:tc>
      </w:tr>
    </w:tbl>
    <w:p w:rsidR="00F07AC2" w:rsidRDefault="00F07AC2" w:rsidP="00F07AC2">
      <w:pPr>
        <w:pStyle w:val="31"/>
      </w:pPr>
    </w:p>
    <w:p w:rsidR="00F07AC2" w:rsidRDefault="00F07AC2" w:rsidP="00F07AC2">
      <w:pPr>
        <w:pStyle w:val="31"/>
      </w:pPr>
      <w:r>
        <w:t>[Return]</w:t>
      </w:r>
    </w:p>
    <w:p w:rsidR="00F07AC2" w:rsidRDefault="00F07AC2" w:rsidP="00243167">
      <w:pPr>
        <w:pStyle w:val="22"/>
        <w:ind w:left="0"/>
      </w:pPr>
    </w:p>
    <w:p w:rsidR="009C4704" w:rsidRPr="009F79D9" w:rsidRDefault="009C4704" w:rsidP="009C4704">
      <w:pPr>
        <w:pStyle w:val="3"/>
      </w:pPr>
      <w:bookmarkStart w:id="165" w:name="_Toc477871017"/>
      <w:r w:rsidRPr="009C4704">
        <w:t>SVMAPI_setCar</w:t>
      </w:r>
      <w:bookmarkEnd w:id="165"/>
    </w:p>
    <w:p w:rsidR="009C4704" w:rsidRDefault="009C4704" w:rsidP="009C4704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9C4704" w:rsidTr="00DC7805">
        <w:tc>
          <w:tcPr>
            <w:tcW w:w="9912" w:type="dxa"/>
          </w:tcPr>
          <w:p w:rsidR="009C4704" w:rsidRDefault="006F183E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lastRenderedPageBreak/>
              <w:t>int32</w:t>
            </w:r>
            <w:r w:rsidR="009C4704" w:rsidRPr="009C4704">
              <w:rPr>
                <w:rFonts w:asciiTheme="minorHAnsi" w:eastAsiaTheme="minorHAnsi" w:hAnsiTheme="minorHAnsi"/>
              </w:rPr>
              <w:t xml:space="preserve"> APIENTRY SVMAPI_setCar(uint8 IN viewMode, SVM_RECT_T IN rect, uint8 IN maskColorY,</w:t>
            </w:r>
          </w:p>
          <w:p w:rsidR="009C4704" w:rsidRDefault="009C4704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 w:rsidRPr="009C4704">
              <w:rPr>
                <w:rFonts w:asciiTheme="minorHAnsi" w:eastAsiaTheme="minorHAnsi" w:hAnsiTheme="minorHAnsi"/>
              </w:rPr>
              <w:t>uint8 IN maskColorCb, uint8 IN maskColorCr);</w:t>
            </w:r>
          </w:p>
        </w:tc>
      </w:tr>
    </w:tbl>
    <w:p w:rsidR="009C4704" w:rsidRDefault="009C4704" w:rsidP="009C4704">
      <w:pPr>
        <w:pStyle w:val="12"/>
        <w:ind w:leftChars="0" w:left="0"/>
        <w:rPr>
          <w:rFonts w:asciiTheme="minorHAnsi" w:eastAsiaTheme="minorHAnsi" w:hAnsiTheme="minorHAnsi"/>
        </w:rPr>
      </w:pPr>
    </w:p>
    <w:p w:rsidR="009C4704" w:rsidRDefault="009C4704" w:rsidP="009C4704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9C4704" w:rsidRDefault="009C4704" w:rsidP="009C4704">
      <w:pPr>
        <w:pStyle w:val="22"/>
      </w:pPr>
      <w:r>
        <w:rPr>
          <w:rFonts w:hint="eastAsia"/>
        </w:rPr>
        <w:t xml:space="preserve">자동차 이미지의 위치 및 </w:t>
      </w:r>
      <w:r>
        <w:t>make color</w:t>
      </w:r>
      <w:r>
        <w:rPr>
          <w:rFonts w:hint="eastAsia"/>
        </w:rPr>
        <w:t>를 설정한다.</w:t>
      </w:r>
    </w:p>
    <w:p w:rsidR="009C4704" w:rsidRPr="00F07AC2" w:rsidRDefault="009C4704" w:rsidP="009C4704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9C4704" w:rsidRDefault="009C4704" w:rsidP="009C4704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9C4704" w:rsidTr="00DC7805">
        <w:tc>
          <w:tcPr>
            <w:tcW w:w="2977" w:type="dxa"/>
            <w:shd w:val="clear" w:color="auto" w:fill="D9D9D9" w:themeFill="background1" w:themeFillShade="D9"/>
          </w:tcPr>
          <w:p w:rsidR="009C4704" w:rsidRDefault="009C4704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9C4704" w:rsidRDefault="009C4704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9C4704" w:rsidTr="00DC7805">
        <w:tc>
          <w:tcPr>
            <w:tcW w:w="2977" w:type="dxa"/>
          </w:tcPr>
          <w:p w:rsidR="009C4704" w:rsidRDefault="00315A0A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15A0A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9C4704" w:rsidRDefault="00266A8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9C4704" w:rsidTr="00DC7805">
        <w:tc>
          <w:tcPr>
            <w:tcW w:w="2977" w:type="dxa"/>
          </w:tcPr>
          <w:p w:rsidR="009C4704" w:rsidRDefault="00315A0A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15A0A">
              <w:rPr>
                <w:rFonts w:asciiTheme="minorHAnsi" w:eastAsiaTheme="minorHAnsi" w:hAnsiTheme="minorHAnsi"/>
              </w:rPr>
              <w:t>rect</w:t>
            </w:r>
          </w:p>
        </w:tc>
        <w:tc>
          <w:tcPr>
            <w:tcW w:w="6949" w:type="dxa"/>
          </w:tcPr>
          <w:p w:rsidR="009C4704" w:rsidRDefault="00266A8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사각 영역 </w:t>
            </w:r>
            <w:r>
              <w:rPr>
                <w:rFonts w:asciiTheme="minorHAnsi" w:eastAsiaTheme="minorHAnsi" w:hAnsiTheme="minorHAnsi"/>
              </w:rPr>
              <w:t>(</w:t>
            </w:r>
            <w:r w:rsidRPr="00266A85">
              <w:rPr>
                <w:rFonts w:asciiTheme="minorHAnsi" w:eastAsiaTheme="minorHAnsi" w:hAnsiTheme="minorHAnsi"/>
              </w:rPr>
              <w:t>SVM_RECT_T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  <w:tr w:rsidR="00315A0A" w:rsidTr="00DC7805">
        <w:tc>
          <w:tcPr>
            <w:tcW w:w="2977" w:type="dxa"/>
          </w:tcPr>
          <w:p w:rsidR="00315A0A" w:rsidRDefault="00315A0A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15A0A">
              <w:rPr>
                <w:rFonts w:asciiTheme="minorHAnsi" w:eastAsiaTheme="minorHAnsi" w:hAnsiTheme="minorHAnsi"/>
              </w:rPr>
              <w:t>maskColorY</w:t>
            </w:r>
          </w:p>
        </w:tc>
        <w:tc>
          <w:tcPr>
            <w:tcW w:w="6949" w:type="dxa"/>
          </w:tcPr>
          <w:p w:rsidR="00315A0A" w:rsidRDefault="00266A8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Y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mask color</w:t>
            </w:r>
          </w:p>
        </w:tc>
      </w:tr>
      <w:tr w:rsidR="00315A0A" w:rsidTr="00DC7805">
        <w:tc>
          <w:tcPr>
            <w:tcW w:w="2977" w:type="dxa"/>
          </w:tcPr>
          <w:p w:rsidR="00315A0A" w:rsidRDefault="00315A0A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15A0A">
              <w:rPr>
                <w:rFonts w:asciiTheme="minorHAnsi" w:eastAsiaTheme="minorHAnsi" w:hAnsiTheme="minorHAnsi"/>
              </w:rPr>
              <w:t>maskColorCb</w:t>
            </w:r>
          </w:p>
        </w:tc>
        <w:tc>
          <w:tcPr>
            <w:tcW w:w="6949" w:type="dxa"/>
          </w:tcPr>
          <w:p w:rsidR="00315A0A" w:rsidRDefault="00266A8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Cb mask color</w:t>
            </w:r>
          </w:p>
        </w:tc>
      </w:tr>
      <w:tr w:rsidR="00315A0A" w:rsidTr="00DC7805">
        <w:tc>
          <w:tcPr>
            <w:tcW w:w="2977" w:type="dxa"/>
          </w:tcPr>
          <w:p w:rsidR="00315A0A" w:rsidRDefault="00315A0A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15A0A">
              <w:rPr>
                <w:rFonts w:asciiTheme="minorHAnsi" w:eastAsiaTheme="minorHAnsi" w:hAnsiTheme="minorHAnsi"/>
              </w:rPr>
              <w:t>maskColorCr</w:t>
            </w:r>
          </w:p>
        </w:tc>
        <w:tc>
          <w:tcPr>
            <w:tcW w:w="6949" w:type="dxa"/>
          </w:tcPr>
          <w:p w:rsidR="00315A0A" w:rsidRDefault="00266A85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Cr mask color</w:t>
            </w:r>
          </w:p>
        </w:tc>
      </w:tr>
    </w:tbl>
    <w:p w:rsidR="00B844FC" w:rsidRDefault="00B844FC" w:rsidP="00B844FC">
      <w:pPr>
        <w:pStyle w:val="12"/>
        <w:ind w:leftChars="0" w:left="0"/>
        <w:rPr>
          <w:rFonts w:asciiTheme="minorHAnsi" w:eastAsiaTheme="minorHAnsi" w:hAnsiTheme="minorHAnsi"/>
        </w:rPr>
      </w:pPr>
    </w:p>
    <w:p w:rsidR="00B844FC" w:rsidRDefault="00B844FC" w:rsidP="00B844FC">
      <w:pPr>
        <w:pStyle w:val="31"/>
      </w:pPr>
      <w:r>
        <w:t>[Return]</w:t>
      </w:r>
    </w:p>
    <w:p w:rsidR="00B844FC" w:rsidRDefault="00B844FC" w:rsidP="00B844FC">
      <w:pPr>
        <w:pStyle w:val="22"/>
      </w:pPr>
      <w:r>
        <w:rPr>
          <w:rFonts w:hint="eastAsia"/>
        </w:rPr>
        <w:t>E</w:t>
      </w:r>
      <w:r>
        <w:t>rror code</w:t>
      </w:r>
    </w:p>
    <w:p w:rsidR="009C4704" w:rsidRDefault="009C4704" w:rsidP="00243167">
      <w:pPr>
        <w:pStyle w:val="22"/>
        <w:ind w:left="0"/>
      </w:pPr>
    </w:p>
    <w:p w:rsidR="00F53CEC" w:rsidRPr="009F79D9" w:rsidRDefault="00F53CEC" w:rsidP="00F53CEC">
      <w:pPr>
        <w:pStyle w:val="3"/>
        <w:numPr>
          <w:ilvl w:val="2"/>
          <w:numId w:val="29"/>
        </w:numPr>
      </w:pPr>
      <w:bookmarkStart w:id="166" w:name="_Toc477871018"/>
      <w:r w:rsidRPr="00F53CEC">
        <w:t>SVMAPI_setCarReadBurstLength</w:t>
      </w:r>
      <w:bookmarkEnd w:id="166"/>
    </w:p>
    <w:p w:rsidR="00F53CEC" w:rsidRDefault="00F53CEC" w:rsidP="00F53CEC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F53CEC" w:rsidTr="00DC7805">
        <w:tc>
          <w:tcPr>
            <w:tcW w:w="9912" w:type="dxa"/>
          </w:tcPr>
          <w:p w:rsidR="00F53CEC" w:rsidRDefault="006F183E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F53CEC" w:rsidRPr="00F53CEC">
              <w:rPr>
                <w:rFonts w:asciiTheme="minorHAnsi" w:eastAsiaTheme="minorHAnsi" w:hAnsiTheme="minorHAnsi"/>
              </w:rPr>
              <w:t xml:space="preserve"> APIENTRY SVMAPI_setCarReadBurstLength(uint8 IN burstLength);</w:t>
            </w:r>
          </w:p>
        </w:tc>
      </w:tr>
    </w:tbl>
    <w:p w:rsidR="00F53CEC" w:rsidRDefault="00F53CEC" w:rsidP="00F53CEC">
      <w:pPr>
        <w:pStyle w:val="12"/>
        <w:ind w:leftChars="0" w:left="0"/>
        <w:rPr>
          <w:rFonts w:asciiTheme="minorHAnsi" w:eastAsiaTheme="minorHAnsi" w:hAnsiTheme="minorHAnsi"/>
        </w:rPr>
      </w:pPr>
    </w:p>
    <w:p w:rsidR="00F53CEC" w:rsidRDefault="00F53CEC" w:rsidP="00F53CEC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F53CEC" w:rsidRDefault="00F53CEC" w:rsidP="00F53CEC">
      <w:pPr>
        <w:pStyle w:val="22"/>
      </w:pPr>
      <w:r>
        <w:rPr>
          <w:rFonts w:hint="eastAsia"/>
        </w:rPr>
        <w:t>자동차 이미지</w:t>
      </w:r>
      <w:r w:rsidR="003C3931">
        <w:rPr>
          <w:rFonts w:hint="eastAsia"/>
        </w:rPr>
        <w:t xml:space="preserve">를 메모리에서 읽을 때의 </w:t>
      </w:r>
      <w:r w:rsidR="003C3931">
        <w:t>burst length</w:t>
      </w:r>
      <w:r w:rsidR="003C3931">
        <w:rPr>
          <w:rFonts w:hint="eastAsia"/>
        </w:rPr>
        <w:t>을 설정한다.</w:t>
      </w:r>
    </w:p>
    <w:p w:rsidR="00F53CEC" w:rsidRPr="005E05D6" w:rsidRDefault="00F53CEC" w:rsidP="00F53CEC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F53CEC" w:rsidRDefault="00F53CEC" w:rsidP="00F53CEC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F53CEC" w:rsidTr="00DC7805">
        <w:tc>
          <w:tcPr>
            <w:tcW w:w="2977" w:type="dxa"/>
            <w:shd w:val="clear" w:color="auto" w:fill="D9D9D9" w:themeFill="background1" w:themeFillShade="D9"/>
          </w:tcPr>
          <w:p w:rsidR="00F53CEC" w:rsidRDefault="00F53CEC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F53CEC" w:rsidRDefault="00F53CEC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F53CEC" w:rsidTr="00DC7805">
        <w:tc>
          <w:tcPr>
            <w:tcW w:w="2977" w:type="dxa"/>
          </w:tcPr>
          <w:p w:rsidR="00F53CEC" w:rsidRDefault="00F53CEC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0E3C2E">
              <w:rPr>
                <w:rFonts w:asciiTheme="minorHAnsi" w:eastAsiaTheme="minorHAnsi" w:hAnsiTheme="minorHAnsi"/>
              </w:rPr>
              <w:t>burstLength</w:t>
            </w:r>
          </w:p>
        </w:tc>
        <w:tc>
          <w:tcPr>
            <w:tcW w:w="6949" w:type="dxa"/>
          </w:tcPr>
          <w:p w:rsidR="00F53CEC" w:rsidRDefault="00FF5516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 ~ 127</w:t>
            </w:r>
          </w:p>
        </w:tc>
      </w:tr>
    </w:tbl>
    <w:p w:rsidR="00F53CEC" w:rsidRDefault="00F53CEC" w:rsidP="00F53CEC">
      <w:pPr>
        <w:pStyle w:val="12"/>
        <w:ind w:leftChars="0" w:left="0"/>
        <w:rPr>
          <w:rFonts w:asciiTheme="minorHAnsi" w:eastAsiaTheme="minorHAnsi" w:hAnsiTheme="minorHAnsi"/>
        </w:rPr>
      </w:pPr>
    </w:p>
    <w:p w:rsidR="00F53CEC" w:rsidRDefault="00F53CEC" w:rsidP="00F53CEC">
      <w:pPr>
        <w:pStyle w:val="31"/>
      </w:pPr>
      <w:r>
        <w:t xml:space="preserve">[Return] </w:t>
      </w:r>
    </w:p>
    <w:p w:rsidR="00F53CEC" w:rsidRDefault="00F53CEC" w:rsidP="00F53CEC">
      <w:pPr>
        <w:pStyle w:val="22"/>
      </w:pPr>
      <w:r>
        <w:rPr>
          <w:rFonts w:hint="eastAsia"/>
        </w:rPr>
        <w:t>E</w:t>
      </w:r>
      <w:r>
        <w:t>rror code</w:t>
      </w:r>
    </w:p>
    <w:p w:rsidR="00F53CEC" w:rsidRDefault="00F53CEC" w:rsidP="00243167">
      <w:pPr>
        <w:pStyle w:val="22"/>
        <w:ind w:left="0"/>
      </w:pPr>
    </w:p>
    <w:p w:rsidR="00F53CEC" w:rsidRPr="009F79D9" w:rsidRDefault="00F53CEC" w:rsidP="00F53CEC">
      <w:pPr>
        <w:pStyle w:val="3"/>
      </w:pPr>
      <w:bookmarkStart w:id="167" w:name="_Toc477871019"/>
      <w:r w:rsidRPr="00B844FC">
        <w:t>SVMAPI_updateCar</w:t>
      </w:r>
      <w:bookmarkEnd w:id="167"/>
    </w:p>
    <w:p w:rsidR="00F53CEC" w:rsidRDefault="00F53CEC" w:rsidP="00F53CEC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F53CEC" w:rsidTr="00DC7805">
        <w:tc>
          <w:tcPr>
            <w:tcW w:w="9912" w:type="dxa"/>
          </w:tcPr>
          <w:p w:rsidR="00F53CEC" w:rsidRDefault="006F183E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F53CEC" w:rsidRPr="00B844FC">
              <w:rPr>
                <w:rFonts w:asciiTheme="minorHAnsi" w:eastAsiaTheme="minorHAnsi" w:hAnsiTheme="minorHAnsi"/>
              </w:rPr>
              <w:t xml:space="preserve"> APIENTRY SVMAPI_updateCar(uint8 IN viewMode, uint16* IN carImage, uint32 IN size);</w:t>
            </w:r>
          </w:p>
        </w:tc>
      </w:tr>
    </w:tbl>
    <w:p w:rsidR="00F53CEC" w:rsidRDefault="00F53CEC" w:rsidP="00F53CEC">
      <w:pPr>
        <w:pStyle w:val="12"/>
        <w:ind w:leftChars="0" w:left="0"/>
        <w:rPr>
          <w:rFonts w:asciiTheme="minorHAnsi" w:eastAsiaTheme="minorHAnsi" w:hAnsiTheme="minorHAnsi"/>
        </w:rPr>
      </w:pPr>
    </w:p>
    <w:p w:rsidR="00F53CEC" w:rsidRDefault="00F53CEC" w:rsidP="00F53CEC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F53CEC" w:rsidRDefault="00F53CEC" w:rsidP="00F53CEC">
      <w:pPr>
        <w:pStyle w:val="22"/>
      </w:pPr>
      <w:r>
        <w:rPr>
          <w:rFonts w:hint="eastAsia"/>
        </w:rPr>
        <w:t>자동차 이미지를 업데이트한다.</w:t>
      </w:r>
    </w:p>
    <w:p w:rsidR="00F53CEC" w:rsidRDefault="00F53CEC" w:rsidP="00F53CEC">
      <w:pPr>
        <w:pStyle w:val="22"/>
      </w:pPr>
      <w:r>
        <w:rPr>
          <w:rFonts w:hint="eastAsia"/>
        </w:rPr>
        <w:t xml:space="preserve">자동차 이미지를 사용하기 위해서는 </w:t>
      </w:r>
      <w:r w:rsidRPr="00B844FC">
        <w:t>SVMAPI_setViewMode</w:t>
      </w:r>
      <w:r>
        <w:t>()</w:t>
      </w:r>
      <w:r>
        <w:rPr>
          <w:rFonts w:hint="eastAsia"/>
        </w:rPr>
        <w:t xml:space="preserve">로 </w:t>
      </w:r>
      <w:r>
        <w:t>view mode</w:t>
      </w:r>
      <w:r>
        <w:rPr>
          <w:rFonts w:hint="eastAsia"/>
        </w:rPr>
        <w:t>를 활성화 하기 전에</w:t>
      </w:r>
    </w:p>
    <w:p w:rsidR="00F53CEC" w:rsidRDefault="00F53CEC" w:rsidP="00F53CEC">
      <w:pPr>
        <w:pStyle w:val="22"/>
      </w:pPr>
      <w:r>
        <w:rPr>
          <w:rFonts w:hint="eastAsia"/>
        </w:rPr>
        <w:t>업데이트를 해야 한다.</w:t>
      </w:r>
    </w:p>
    <w:p w:rsidR="00F53CEC" w:rsidRPr="00F07AC2" w:rsidRDefault="00F53CEC" w:rsidP="00F53CEC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F53CEC" w:rsidRDefault="00F53CEC" w:rsidP="00F53CEC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F53CEC" w:rsidTr="00DC7805">
        <w:tc>
          <w:tcPr>
            <w:tcW w:w="2977" w:type="dxa"/>
            <w:shd w:val="clear" w:color="auto" w:fill="D9D9D9" w:themeFill="background1" w:themeFillShade="D9"/>
          </w:tcPr>
          <w:p w:rsidR="00F53CEC" w:rsidRDefault="00F53CEC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F53CEC" w:rsidRDefault="00F53CEC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F53CEC" w:rsidTr="00DC7805">
        <w:tc>
          <w:tcPr>
            <w:tcW w:w="2977" w:type="dxa"/>
          </w:tcPr>
          <w:p w:rsidR="00F53CEC" w:rsidRDefault="00F53CEC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15A0A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F53CEC" w:rsidRDefault="00F53CEC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F53CEC" w:rsidTr="00DC7805">
        <w:tc>
          <w:tcPr>
            <w:tcW w:w="2977" w:type="dxa"/>
          </w:tcPr>
          <w:p w:rsidR="00F53CEC" w:rsidRDefault="00F53CEC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*carImage</w:t>
            </w:r>
          </w:p>
        </w:tc>
        <w:tc>
          <w:tcPr>
            <w:tcW w:w="6949" w:type="dxa"/>
          </w:tcPr>
          <w:p w:rsidR="00F53CEC" w:rsidRDefault="00F53CEC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자동차 이미지의 데이터의 포인터</w:t>
            </w:r>
          </w:p>
        </w:tc>
      </w:tr>
      <w:tr w:rsidR="00F53CEC" w:rsidTr="00DC7805">
        <w:tc>
          <w:tcPr>
            <w:tcW w:w="2977" w:type="dxa"/>
          </w:tcPr>
          <w:p w:rsidR="00F53CEC" w:rsidRDefault="00F53CEC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size</w:t>
            </w:r>
          </w:p>
        </w:tc>
        <w:tc>
          <w:tcPr>
            <w:tcW w:w="6949" w:type="dxa"/>
          </w:tcPr>
          <w:p w:rsidR="00F53CEC" w:rsidRDefault="00F53CEC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자동차 이미지의 사이즈</w:t>
            </w:r>
          </w:p>
        </w:tc>
      </w:tr>
    </w:tbl>
    <w:p w:rsidR="00F53CEC" w:rsidRDefault="00F53CEC" w:rsidP="00F53CEC">
      <w:pPr>
        <w:pStyle w:val="12"/>
        <w:ind w:leftChars="0" w:left="0"/>
        <w:rPr>
          <w:rFonts w:asciiTheme="minorHAnsi" w:eastAsiaTheme="minorHAnsi" w:hAnsiTheme="minorHAnsi"/>
        </w:rPr>
      </w:pPr>
    </w:p>
    <w:p w:rsidR="00F53CEC" w:rsidRDefault="00F53CEC" w:rsidP="00F53CEC">
      <w:pPr>
        <w:pStyle w:val="31"/>
      </w:pPr>
      <w:r>
        <w:t>[Return]</w:t>
      </w:r>
    </w:p>
    <w:p w:rsidR="00F53CEC" w:rsidRDefault="00F53CEC" w:rsidP="00F53CEC">
      <w:pPr>
        <w:pStyle w:val="22"/>
      </w:pPr>
      <w:r>
        <w:rPr>
          <w:rFonts w:hint="eastAsia"/>
        </w:rPr>
        <w:t>E</w:t>
      </w:r>
      <w:r>
        <w:t>rror code</w:t>
      </w:r>
    </w:p>
    <w:p w:rsidR="00F53CEC" w:rsidRDefault="00DB0E68" w:rsidP="00243167">
      <w:pPr>
        <w:pStyle w:val="22"/>
        <w:ind w:left="0"/>
      </w:pPr>
      <w:r>
        <w:tab/>
      </w:r>
    </w:p>
    <w:p w:rsidR="0040287E" w:rsidRPr="009F79D9" w:rsidRDefault="0040287E" w:rsidP="0040287E">
      <w:pPr>
        <w:pStyle w:val="3"/>
      </w:pPr>
      <w:bookmarkStart w:id="168" w:name="_Toc477871020"/>
      <w:r w:rsidRPr="0040287E">
        <w:t>SVMAPI_setCarAddr</w:t>
      </w:r>
      <w:bookmarkEnd w:id="168"/>
    </w:p>
    <w:p w:rsidR="0040287E" w:rsidRDefault="0040287E" w:rsidP="0040287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40287E" w:rsidTr="00C00EB0">
        <w:tc>
          <w:tcPr>
            <w:tcW w:w="9912" w:type="dxa"/>
          </w:tcPr>
          <w:p w:rsidR="0040287E" w:rsidRDefault="0040287E" w:rsidP="00C00EB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40287E">
              <w:rPr>
                <w:rFonts w:asciiTheme="minorHAnsi" w:eastAsiaTheme="minorHAnsi" w:hAnsiTheme="minorHAnsi"/>
              </w:rPr>
              <w:t>int32 APIENTRY SVMAPI_setCarAddr(uint8 IN viewMode, uint32 IN addr);</w:t>
            </w:r>
          </w:p>
        </w:tc>
      </w:tr>
    </w:tbl>
    <w:p w:rsidR="0040287E" w:rsidRDefault="0040287E" w:rsidP="0040287E">
      <w:pPr>
        <w:pStyle w:val="12"/>
        <w:ind w:leftChars="0" w:left="0"/>
        <w:rPr>
          <w:rFonts w:asciiTheme="minorHAnsi" w:eastAsiaTheme="minorHAnsi" w:hAnsiTheme="minorHAnsi"/>
        </w:rPr>
      </w:pPr>
    </w:p>
    <w:p w:rsidR="0040287E" w:rsidRDefault="0040287E" w:rsidP="0040287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40287E" w:rsidRPr="00826CD6" w:rsidRDefault="0040287E" w:rsidP="0040287E">
      <w:pPr>
        <w:pStyle w:val="22"/>
      </w:pPr>
      <w:r>
        <w:rPr>
          <w:rFonts w:hint="eastAsia"/>
        </w:rPr>
        <w:t>자동차 이미지의 메모리 주소를 설정한다.</w:t>
      </w:r>
      <w:r>
        <w:t xml:space="preserve"> </w:t>
      </w:r>
      <w:r>
        <w:rPr>
          <w:rFonts w:hint="eastAsia"/>
        </w:rPr>
        <w:t>자동차 이미지의</w:t>
      </w:r>
      <w:r>
        <w:t xml:space="preserve"> </w:t>
      </w:r>
      <w:r>
        <w:rPr>
          <w:rFonts w:hint="eastAsia"/>
        </w:rPr>
        <w:t xml:space="preserve">메모리 주소는 </w:t>
      </w:r>
      <w:r w:rsidRPr="00826CD6">
        <w:t>SVMAPI_createViewMode</w:t>
      </w:r>
      <w:r>
        <w:t xml:space="preserve">() </w:t>
      </w:r>
      <w:r>
        <w:rPr>
          <w:rFonts w:hint="eastAsia"/>
        </w:rPr>
        <w:t>수행 시 자동으로 만들어 지므로 강제적으로 변경이 필요할 때만 사용해야 한다.</w:t>
      </w:r>
    </w:p>
    <w:p w:rsidR="0040287E" w:rsidRPr="006D65BA" w:rsidRDefault="0040287E" w:rsidP="0040287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40287E" w:rsidRDefault="0040287E" w:rsidP="0040287E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40287E" w:rsidTr="00C00EB0">
        <w:tc>
          <w:tcPr>
            <w:tcW w:w="2977" w:type="dxa"/>
            <w:shd w:val="clear" w:color="auto" w:fill="D9D9D9" w:themeFill="background1" w:themeFillShade="D9"/>
          </w:tcPr>
          <w:p w:rsidR="0040287E" w:rsidRDefault="0040287E" w:rsidP="00C00EB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40287E" w:rsidRDefault="0040287E" w:rsidP="00C00EB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40287E" w:rsidTr="00C00EB0">
        <w:tc>
          <w:tcPr>
            <w:tcW w:w="2977" w:type="dxa"/>
          </w:tcPr>
          <w:p w:rsidR="0040287E" w:rsidRDefault="0040287E" w:rsidP="00C00EB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40287E" w:rsidRDefault="0040287E" w:rsidP="00C00EB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>mode handler의 번호</w:t>
            </w:r>
          </w:p>
        </w:tc>
      </w:tr>
      <w:tr w:rsidR="0040287E" w:rsidTr="00C00EB0">
        <w:tc>
          <w:tcPr>
            <w:tcW w:w="2977" w:type="dxa"/>
          </w:tcPr>
          <w:p w:rsidR="0040287E" w:rsidRDefault="0040287E" w:rsidP="00C00EB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addr</w:t>
            </w:r>
          </w:p>
        </w:tc>
        <w:tc>
          <w:tcPr>
            <w:tcW w:w="6949" w:type="dxa"/>
          </w:tcPr>
          <w:p w:rsidR="0040287E" w:rsidRDefault="0040287E" w:rsidP="00C00EB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메모리 주소</w:t>
            </w:r>
          </w:p>
        </w:tc>
      </w:tr>
    </w:tbl>
    <w:p w:rsidR="0040287E" w:rsidRPr="002C6E7E" w:rsidRDefault="0040287E" w:rsidP="0040287E">
      <w:pPr>
        <w:pStyle w:val="12"/>
        <w:ind w:leftChars="0" w:left="0"/>
        <w:rPr>
          <w:rFonts w:asciiTheme="minorHAnsi" w:eastAsiaTheme="minorHAnsi" w:hAnsiTheme="minorHAnsi"/>
        </w:rPr>
      </w:pPr>
    </w:p>
    <w:p w:rsidR="0040287E" w:rsidRDefault="0040287E" w:rsidP="0040287E">
      <w:pPr>
        <w:pStyle w:val="31"/>
      </w:pPr>
      <w:r>
        <w:t>[Return]</w:t>
      </w:r>
    </w:p>
    <w:p w:rsidR="0040287E" w:rsidRDefault="0040287E" w:rsidP="0040287E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40287E" w:rsidRDefault="0040287E" w:rsidP="0040287E">
      <w:pPr>
        <w:pStyle w:val="22"/>
        <w:ind w:left="0"/>
      </w:pPr>
    </w:p>
    <w:p w:rsidR="0040287E" w:rsidRPr="009F79D9" w:rsidRDefault="0040287E" w:rsidP="0040287E">
      <w:pPr>
        <w:pStyle w:val="3"/>
      </w:pPr>
      <w:bookmarkStart w:id="169" w:name="_Toc477871021"/>
      <w:r w:rsidRPr="0040287E">
        <w:t>SVMAPI_getCarAddr</w:t>
      </w:r>
      <w:bookmarkEnd w:id="169"/>
    </w:p>
    <w:p w:rsidR="0040287E" w:rsidRDefault="0040287E" w:rsidP="0040287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40287E" w:rsidTr="00C00EB0">
        <w:tc>
          <w:tcPr>
            <w:tcW w:w="9912" w:type="dxa"/>
          </w:tcPr>
          <w:p w:rsidR="0040287E" w:rsidRDefault="0040287E" w:rsidP="00C00EB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40287E">
              <w:rPr>
                <w:rFonts w:asciiTheme="minorHAnsi" w:eastAsiaTheme="minorHAnsi" w:hAnsiTheme="minorHAnsi"/>
              </w:rPr>
              <w:t>int32 APIENTRY SVMAPI_getCarAddr(uint8 IN viewMode, uint32 OUT *addr);</w:t>
            </w:r>
          </w:p>
        </w:tc>
      </w:tr>
    </w:tbl>
    <w:p w:rsidR="0040287E" w:rsidRDefault="0040287E" w:rsidP="0040287E">
      <w:pPr>
        <w:pStyle w:val="12"/>
        <w:ind w:leftChars="0" w:left="0"/>
        <w:rPr>
          <w:rFonts w:asciiTheme="minorHAnsi" w:eastAsiaTheme="minorHAnsi" w:hAnsiTheme="minorHAnsi"/>
        </w:rPr>
      </w:pPr>
    </w:p>
    <w:p w:rsidR="0040287E" w:rsidRDefault="0040287E" w:rsidP="0040287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40287E" w:rsidRPr="00826CD6" w:rsidRDefault="0040287E" w:rsidP="0040287E">
      <w:pPr>
        <w:pStyle w:val="22"/>
      </w:pPr>
      <w:r>
        <w:rPr>
          <w:rFonts w:hint="eastAsia"/>
        </w:rPr>
        <w:t>자동차 이미지의 메모리 주소를 얻는다.</w:t>
      </w:r>
    </w:p>
    <w:p w:rsidR="0040287E" w:rsidRPr="00F07AC2" w:rsidRDefault="0040287E" w:rsidP="0040287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40287E" w:rsidRDefault="0040287E" w:rsidP="0040287E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40287E" w:rsidTr="00C00EB0">
        <w:tc>
          <w:tcPr>
            <w:tcW w:w="2977" w:type="dxa"/>
            <w:shd w:val="clear" w:color="auto" w:fill="D9D9D9" w:themeFill="background1" w:themeFillShade="D9"/>
          </w:tcPr>
          <w:p w:rsidR="0040287E" w:rsidRDefault="0040287E" w:rsidP="00C00EB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40287E" w:rsidRDefault="0040287E" w:rsidP="00C00EB0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40287E" w:rsidTr="00C00EB0">
        <w:tc>
          <w:tcPr>
            <w:tcW w:w="2977" w:type="dxa"/>
          </w:tcPr>
          <w:p w:rsidR="0040287E" w:rsidRDefault="0040287E" w:rsidP="00C00EB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40287E" w:rsidRDefault="0040287E" w:rsidP="00C00EB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>mode handler의 번호</w:t>
            </w:r>
          </w:p>
        </w:tc>
      </w:tr>
      <w:tr w:rsidR="0040287E" w:rsidTr="00C00EB0">
        <w:tc>
          <w:tcPr>
            <w:tcW w:w="2977" w:type="dxa"/>
          </w:tcPr>
          <w:p w:rsidR="0040287E" w:rsidRDefault="0040287E" w:rsidP="00C00EB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*</w:t>
            </w:r>
            <w:r>
              <w:rPr>
                <w:rFonts w:asciiTheme="minorHAnsi" w:eastAsiaTheme="minorHAnsi" w:hAnsiTheme="minorHAnsi"/>
              </w:rPr>
              <w:t>addr</w:t>
            </w:r>
          </w:p>
        </w:tc>
        <w:tc>
          <w:tcPr>
            <w:tcW w:w="6949" w:type="dxa"/>
          </w:tcPr>
          <w:p w:rsidR="0040287E" w:rsidRDefault="0040287E" w:rsidP="00C00EB0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메모리 주소</w:t>
            </w:r>
          </w:p>
        </w:tc>
      </w:tr>
    </w:tbl>
    <w:p w:rsidR="0040287E" w:rsidRPr="002C6E7E" w:rsidRDefault="0040287E" w:rsidP="0040287E">
      <w:pPr>
        <w:pStyle w:val="12"/>
        <w:ind w:leftChars="0" w:left="0"/>
        <w:rPr>
          <w:rFonts w:asciiTheme="minorHAnsi" w:eastAsiaTheme="minorHAnsi" w:hAnsiTheme="minorHAnsi"/>
        </w:rPr>
      </w:pPr>
    </w:p>
    <w:p w:rsidR="0040287E" w:rsidRDefault="0040287E" w:rsidP="0040287E">
      <w:pPr>
        <w:pStyle w:val="31"/>
      </w:pPr>
      <w:r>
        <w:t>[Return]</w:t>
      </w:r>
    </w:p>
    <w:p w:rsidR="0040287E" w:rsidRDefault="0040287E" w:rsidP="0040287E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40287E" w:rsidRDefault="0040287E" w:rsidP="00243167">
      <w:pPr>
        <w:pStyle w:val="22"/>
        <w:ind w:left="0"/>
      </w:pPr>
    </w:p>
    <w:p w:rsidR="00B844FC" w:rsidRPr="009F79D9" w:rsidRDefault="00B844FC" w:rsidP="00B844FC">
      <w:pPr>
        <w:pStyle w:val="3"/>
      </w:pPr>
      <w:bookmarkStart w:id="170" w:name="_Toc477871022"/>
      <w:r w:rsidRPr="00B844FC">
        <w:t>SVMAPI_setCarEnable</w:t>
      </w:r>
      <w:bookmarkEnd w:id="170"/>
    </w:p>
    <w:p w:rsidR="00B844FC" w:rsidRDefault="00B844FC" w:rsidP="00B844FC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B844FC" w:rsidTr="00DC7805">
        <w:tc>
          <w:tcPr>
            <w:tcW w:w="9912" w:type="dxa"/>
          </w:tcPr>
          <w:p w:rsidR="00B844FC" w:rsidRDefault="006F183E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B844FC" w:rsidRPr="00B844FC">
              <w:rPr>
                <w:rFonts w:asciiTheme="minorHAnsi" w:eastAsiaTheme="minorHAnsi" w:hAnsiTheme="minorHAnsi"/>
              </w:rPr>
              <w:t xml:space="preserve"> APIENTRY SVMAPI_setCarEnable(uint8 IN viewMode, bool IN isEnable);</w:t>
            </w:r>
          </w:p>
        </w:tc>
      </w:tr>
    </w:tbl>
    <w:p w:rsidR="00B844FC" w:rsidRDefault="00B844FC" w:rsidP="00B844FC">
      <w:pPr>
        <w:pStyle w:val="12"/>
        <w:ind w:leftChars="0" w:left="0"/>
        <w:rPr>
          <w:rFonts w:asciiTheme="minorHAnsi" w:eastAsiaTheme="minorHAnsi" w:hAnsiTheme="minorHAnsi"/>
        </w:rPr>
      </w:pPr>
    </w:p>
    <w:p w:rsidR="00B844FC" w:rsidRDefault="00B844FC" w:rsidP="00B844FC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B844FC" w:rsidRDefault="00B844FC" w:rsidP="00B844FC">
      <w:pPr>
        <w:pStyle w:val="22"/>
      </w:pPr>
      <w:r>
        <w:rPr>
          <w:rFonts w:hint="eastAsia"/>
        </w:rPr>
        <w:t>자동차 이미지의 활성화를 설정한다.</w:t>
      </w:r>
    </w:p>
    <w:p w:rsidR="00B844FC" w:rsidRPr="00F07AC2" w:rsidRDefault="00B844FC" w:rsidP="00B844FC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B844FC" w:rsidRDefault="00B844FC" w:rsidP="00B844FC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B844FC" w:rsidTr="00DC7805">
        <w:tc>
          <w:tcPr>
            <w:tcW w:w="2977" w:type="dxa"/>
            <w:shd w:val="clear" w:color="auto" w:fill="D9D9D9" w:themeFill="background1" w:themeFillShade="D9"/>
          </w:tcPr>
          <w:p w:rsidR="00B844FC" w:rsidRDefault="00B844FC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B844FC" w:rsidRDefault="00B844FC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B844FC" w:rsidTr="00DC7805">
        <w:tc>
          <w:tcPr>
            <w:tcW w:w="2977" w:type="dxa"/>
          </w:tcPr>
          <w:p w:rsidR="00B844FC" w:rsidRDefault="00B844FC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315A0A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B844FC" w:rsidRDefault="00B844FC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B844FC" w:rsidTr="00DC7805">
        <w:tc>
          <w:tcPr>
            <w:tcW w:w="2977" w:type="dxa"/>
          </w:tcPr>
          <w:p w:rsidR="00B844FC" w:rsidRDefault="00B844FC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isEnable</w:t>
            </w:r>
          </w:p>
        </w:tc>
        <w:tc>
          <w:tcPr>
            <w:tcW w:w="6949" w:type="dxa"/>
          </w:tcPr>
          <w:p w:rsidR="00B844FC" w:rsidRDefault="00B844FC" w:rsidP="00B844FC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활성 또는 비활성</w:t>
            </w:r>
          </w:p>
        </w:tc>
      </w:tr>
    </w:tbl>
    <w:p w:rsidR="00B844FC" w:rsidRDefault="00B844FC" w:rsidP="00B844FC">
      <w:pPr>
        <w:pStyle w:val="12"/>
        <w:ind w:leftChars="0" w:left="0"/>
        <w:rPr>
          <w:rFonts w:asciiTheme="minorHAnsi" w:eastAsiaTheme="minorHAnsi" w:hAnsiTheme="minorHAnsi"/>
        </w:rPr>
      </w:pPr>
    </w:p>
    <w:p w:rsidR="00B844FC" w:rsidRDefault="00B844FC" w:rsidP="00B844FC">
      <w:pPr>
        <w:pStyle w:val="31"/>
      </w:pPr>
      <w:r>
        <w:t>[Return]</w:t>
      </w:r>
    </w:p>
    <w:p w:rsidR="00B844FC" w:rsidRDefault="00B844FC" w:rsidP="00B844FC">
      <w:pPr>
        <w:pStyle w:val="22"/>
      </w:pPr>
      <w:r>
        <w:rPr>
          <w:rFonts w:hint="eastAsia"/>
        </w:rPr>
        <w:t>E</w:t>
      </w:r>
      <w:r>
        <w:t>rror code</w:t>
      </w:r>
    </w:p>
    <w:p w:rsidR="00B844FC" w:rsidRDefault="00B844FC" w:rsidP="00243167">
      <w:pPr>
        <w:pStyle w:val="22"/>
        <w:ind w:left="0"/>
      </w:pPr>
    </w:p>
    <w:p w:rsidR="00B169EB" w:rsidRPr="009F79D9" w:rsidRDefault="00B169EB" w:rsidP="00B169EB">
      <w:pPr>
        <w:pStyle w:val="3"/>
      </w:pPr>
      <w:bookmarkStart w:id="171" w:name="_Toc477871023"/>
      <w:r w:rsidRPr="00B169EB">
        <w:t>SVMAPI_setEdgeEnhancementMode</w:t>
      </w:r>
      <w:bookmarkEnd w:id="171"/>
    </w:p>
    <w:p w:rsidR="00B169EB" w:rsidRDefault="00B169EB" w:rsidP="00B169EB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B169EB" w:rsidTr="00DC7805">
        <w:tc>
          <w:tcPr>
            <w:tcW w:w="9912" w:type="dxa"/>
          </w:tcPr>
          <w:p w:rsidR="00B169EB" w:rsidRDefault="006F183E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B169EB" w:rsidRPr="00B169EB">
              <w:rPr>
                <w:rFonts w:asciiTheme="minorHAnsi" w:eastAsiaTheme="minorHAnsi" w:hAnsiTheme="minorHAnsi"/>
              </w:rPr>
              <w:t xml:space="preserve"> APIENTRY SVMAPI_setEdgeEnhancementMode(uint8 IN mode);</w:t>
            </w:r>
          </w:p>
        </w:tc>
      </w:tr>
    </w:tbl>
    <w:p w:rsidR="00B169EB" w:rsidRDefault="00B169EB" w:rsidP="00B169EB">
      <w:pPr>
        <w:pStyle w:val="12"/>
        <w:ind w:leftChars="0" w:left="0"/>
        <w:rPr>
          <w:rFonts w:asciiTheme="minorHAnsi" w:eastAsiaTheme="minorHAnsi" w:hAnsiTheme="minorHAnsi"/>
        </w:rPr>
      </w:pPr>
    </w:p>
    <w:p w:rsidR="00B169EB" w:rsidRDefault="00B169EB" w:rsidP="00B169EB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B169EB" w:rsidRDefault="00B169EB" w:rsidP="00B169EB">
      <w:pPr>
        <w:pStyle w:val="22"/>
      </w:pPr>
      <w:r>
        <w:rPr>
          <w:rFonts w:hint="eastAsia"/>
        </w:rPr>
        <w:t>Edge enhancement mode를 설정한다.</w:t>
      </w:r>
    </w:p>
    <w:p w:rsidR="00B169EB" w:rsidRPr="00F07AC2" w:rsidRDefault="00B169EB" w:rsidP="00B169E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B169EB" w:rsidRDefault="00B169EB" w:rsidP="00B169EB">
      <w:pPr>
        <w:pStyle w:val="31"/>
      </w:pPr>
      <w:r>
        <w:lastRenderedPageBreak/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B169EB" w:rsidTr="00DC7805">
        <w:tc>
          <w:tcPr>
            <w:tcW w:w="2977" w:type="dxa"/>
            <w:shd w:val="clear" w:color="auto" w:fill="D9D9D9" w:themeFill="background1" w:themeFillShade="D9"/>
          </w:tcPr>
          <w:p w:rsidR="00B169EB" w:rsidRDefault="00B169EB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B169EB" w:rsidRDefault="00B169EB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B169EB" w:rsidTr="00DC7805">
        <w:tc>
          <w:tcPr>
            <w:tcW w:w="2977" w:type="dxa"/>
          </w:tcPr>
          <w:p w:rsidR="00B169EB" w:rsidRDefault="00B169EB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mdoe</w:t>
            </w:r>
          </w:p>
        </w:tc>
        <w:tc>
          <w:tcPr>
            <w:tcW w:w="6949" w:type="dxa"/>
          </w:tcPr>
          <w:p w:rsidR="00B169EB" w:rsidRDefault="00B169EB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B169EB">
              <w:rPr>
                <w:rFonts w:asciiTheme="minorHAnsi" w:eastAsiaTheme="minorHAnsi" w:hAnsiTheme="minorHAnsi"/>
              </w:rPr>
              <w:t>SVM_EDGE_MODE_E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참조</w:t>
            </w:r>
          </w:p>
        </w:tc>
      </w:tr>
    </w:tbl>
    <w:p w:rsidR="00B169EB" w:rsidRDefault="00B169EB" w:rsidP="00B169EB">
      <w:pPr>
        <w:pStyle w:val="12"/>
        <w:ind w:leftChars="0" w:left="0"/>
        <w:rPr>
          <w:rFonts w:asciiTheme="minorHAnsi" w:eastAsiaTheme="minorHAnsi" w:hAnsiTheme="minorHAnsi"/>
        </w:rPr>
      </w:pPr>
    </w:p>
    <w:p w:rsidR="00B169EB" w:rsidRDefault="00B169EB" w:rsidP="00B169EB">
      <w:pPr>
        <w:pStyle w:val="31"/>
      </w:pPr>
      <w:r>
        <w:t>[Return]</w:t>
      </w:r>
    </w:p>
    <w:p w:rsidR="00B169EB" w:rsidRDefault="00B169EB" w:rsidP="00B169EB">
      <w:pPr>
        <w:pStyle w:val="22"/>
      </w:pPr>
      <w:r>
        <w:rPr>
          <w:rFonts w:hint="eastAsia"/>
        </w:rPr>
        <w:t>E</w:t>
      </w:r>
      <w:r>
        <w:t>rror code</w:t>
      </w:r>
    </w:p>
    <w:p w:rsidR="00B169EB" w:rsidRDefault="00B169EB" w:rsidP="00243167">
      <w:pPr>
        <w:pStyle w:val="22"/>
        <w:ind w:left="0"/>
      </w:pPr>
    </w:p>
    <w:p w:rsidR="007611E2" w:rsidRPr="009F79D9" w:rsidRDefault="007611E2" w:rsidP="007611E2">
      <w:pPr>
        <w:pStyle w:val="3"/>
      </w:pPr>
      <w:bookmarkStart w:id="172" w:name="_Toc477871024"/>
      <w:r w:rsidRPr="007611E2">
        <w:t>SVMAPI_setEdgeEnhancementFixedGain</w:t>
      </w:r>
      <w:bookmarkEnd w:id="172"/>
    </w:p>
    <w:p w:rsidR="007611E2" w:rsidRDefault="007611E2" w:rsidP="007611E2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7611E2" w:rsidTr="00DC7805">
        <w:tc>
          <w:tcPr>
            <w:tcW w:w="9912" w:type="dxa"/>
          </w:tcPr>
          <w:p w:rsidR="007611E2" w:rsidRDefault="006F183E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7611E2" w:rsidRPr="007611E2">
              <w:rPr>
                <w:rFonts w:asciiTheme="minorHAnsi" w:eastAsiaTheme="minorHAnsi" w:hAnsiTheme="minorHAnsi"/>
              </w:rPr>
              <w:t xml:space="preserve"> APIENTRY SVMAPI_setEdgeEnhancementFixedGain(float IN gain);</w:t>
            </w:r>
          </w:p>
        </w:tc>
      </w:tr>
    </w:tbl>
    <w:p w:rsidR="007611E2" w:rsidRDefault="007611E2" w:rsidP="007611E2">
      <w:pPr>
        <w:pStyle w:val="12"/>
        <w:ind w:leftChars="0" w:left="0"/>
        <w:rPr>
          <w:rFonts w:asciiTheme="minorHAnsi" w:eastAsiaTheme="minorHAnsi" w:hAnsiTheme="minorHAnsi"/>
        </w:rPr>
      </w:pPr>
    </w:p>
    <w:p w:rsidR="007611E2" w:rsidRDefault="007611E2" w:rsidP="007611E2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7611E2" w:rsidRDefault="007611E2" w:rsidP="007611E2">
      <w:pPr>
        <w:pStyle w:val="22"/>
      </w:pPr>
      <w:r>
        <w:rPr>
          <w:rFonts w:hint="eastAsia"/>
        </w:rPr>
        <w:t xml:space="preserve">Edge </w:t>
      </w:r>
      <w:r>
        <w:t xml:space="preserve">enhancement의 </w:t>
      </w:r>
      <w:r w:rsidRPr="007611E2">
        <w:t>eSVM_EDGE_MODE_FIXED_GAIN</w:t>
      </w:r>
      <w:r>
        <w:rPr>
          <w:rFonts w:hint="eastAsia"/>
        </w:rPr>
        <w:t xml:space="preserve"> mod</w:t>
      </w:r>
      <w:r>
        <w:t>e</w:t>
      </w:r>
      <w:r>
        <w:rPr>
          <w:rFonts w:hint="eastAsia"/>
        </w:rPr>
        <w:t xml:space="preserve">에서 사용될 </w:t>
      </w:r>
      <w:r>
        <w:t xml:space="preserve">gain </w:t>
      </w:r>
      <w:r>
        <w:rPr>
          <w:rFonts w:hint="eastAsia"/>
        </w:rPr>
        <w:t>값을 설정한다.</w:t>
      </w:r>
    </w:p>
    <w:p w:rsidR="007611E2" w:rsidRPr="00F07AC2" w:rsidRDefault="007611E2" w:rsidP="007611E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7611E2" w:rsidRDefault="007611E2" w:rsidP="007611E2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7611E2" w:rsidTr="00DC7805">
        <w:tc>
          <w:tcPr>
            <w:tcW w:w="2977" w:type="dxa"/>
            <w:shd w:val="clear" w:color="auto" w:fill="D9D9D9" w:themeFill="background1" w:themeFillShade="D9"/>
          </w:tcPr>
          <w:p w:rsidR="007611E2" w:rsidRDefault="007611E2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7611E2" w:rsidRDefault="007611E2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7611E2" w:rsidTr="00DC7805">
        <w:tc>
          <w:tcPr>
            <w:tcW w:w="2977" w:type="dxa"/>
          </w:tcPr>
          <w:p w:rsidR="007611E2" w:rsidRDefault="007611E2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7611E2">
              <w:rPr>
                <w:rFonts w:asciiTheme="minorHAnsi" w:eastAsiaTheme="minorHAnsi" w:hAnsiTheme="minorHAnsi"/>
              </w:rPr>
              <w:t>gain</w:t>
            </w:r>
          </w:p>
        </w:tc>
        <w:tc>
          <w:tcPr>
            <w:tcW w:w="6949" w:type="dxa"/>
          </w:tcPr>
          <w:p w:rsidR="007611E2" w:rsidRDefault="007611E2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고정된 </w:t>
            </w:r>
            <w:r>
              <w:rPr>
                <w:rFonts w:asciiTheme="minorHAnsi" w:eastAsiaTheme="minorHAnsi" w:hAnsiTheme="minorHAnsi"/>
              </w:rPr>
              <w:t xml:space="preserve">gain </w:t>
            </w:r>
            <w:r>
              <w:rPr>
                <w:rFonts w:asciiTheme="minorHAnsi" w:eastAsiaTheme="minorHAnsi" w:hAnsiTheme="minorHAnsi" w:hint="eastAsia"/>
              </w:rPr>
              <w:t>값</w:t>
            </w:r>
          </w:p>
        </w:tc>
      </w:tr>
    </w:tbl>
    <w:p w:rsidR="007611E2" w:rsidRDefault="007611E2" w:rsidP="007611E2">
      <w:pPr>
        <w:pStyle w:val="12"/>
        <w:ind w:leftChars="0" w:left="0"/>
        <w:rPr>
          <w:rFonts w:asciiTheme="minorHAnsi" w:eastAsiaTheme="minorHAnsi" w:hAnsiTheme="minorHAnsi"/>
        </w:rPr>
      </w:pPr>
    </w:p>
    <w:p w:rsidR="007611E2" w:rsidRDefault="007611E2" w:rsidP="007611E2">
      <w:pPr>
        <w:pStyle w:val="31"/>
      </w:pPr>
      <w:r>
        <w:t>[Return]</w:t>
      </w:r>
    </w:p>
    <w:p w:rsidR="007611E2" w:rsidRDefault="007611E2" w:rsidP="007611E2">
      <w:pPr>
        <w:pStyle w:val="22"/>
      </w:pPr>
      <w:r>
        <w:rPr>
          <w:rFonts w:hint="eastAsia"/>
        </w:rPr>
        <w:t>E</w:t>
      </w:r>
      <w:r>
        <w:t>rror code</w:t>
      </w:r>
    </w:p>
    <w:p w:rsidR="007611E2" w:rsidRDefault="007611E2" w:rsidP="00243167">
      <w:pPr>
        <w:pStyle w:val="22"/>
        <w:ind w:left="0"/>
      </w:pPr>
    </w:p>
    <w:p w:rsidR="007611E2" w:rsidRPr="009F79D9" w:rsidRDefault="007611E2" w:rsidP="007611E2">
      <w:pPr>
        <w:pStyle w:val="3"/>
      </w:pPr>
      <w:bookmarkStart w:id="173" w:name="_Toc477871025"/>
      <w:r w:rsidRPr="007611E2">
        <w:t>SVMAPI_setEdgeEnhancementEnable</w:t>
      </w:r>
      <w:bookmarkEnd w:id="173"/>
    </w:p>
    <w:p w:rsidR="007611E2" w:rsidRDefault="007611E2" w:rsidP="007611E2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7611E2" w:rsidTr="00DC7805">
        <w:tc>
          <w:tcPr>
            <w:tcW w:w="9912" w:type="dxa"/>
          </w:tcPr>
          <w:p w:rsidR="007611E2" w:rsidRDefault="006F183E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7611E2" w:rsidRPr="007611E2">
              <w:rPr>
                <w:rFonts w:asciiTheme="minorHAnsi" w:eastAsiaTheme="minorHAnsi" w:hAnsiTheme="minorHAnsi"/>
              </w:rPr>
              <w:t xml:space="preserve"> APIENTRY SVMAPI_setEdgeEnhancementEnable(bool IN isEnable);</w:t>
            </w:r>
          </w:p>
        </w:tc>
      </w:tr>
    </w:tbl>
    <w:p w:rsidR="007611E2" w:rsidRDefault="007611E2" w:rsidP="007611E2">
      <w:pPr>
        <w:pStyle w:val="12"/>
        <w:ind w:leftChars="0" w:left="0"/>
        <w:rPr>
          <w:rFonts w:asciiTheme="minorHAnsi" w:eastAsiaTheme="minorHAnsi" w:hAnsiTheme="minorHAnsi"/>
        </w:rPr>
      </w:pPr>
    </w:p>
    <w:p w:rsidR="007611E2" w:rsidRDefault="007611E2" w:rsidP="007611E2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7611E2" w:rsidRDefault="007611E2" w:rsidP="007611E2">
      <w:pPr>
        <w:pStyle w:val="22"/>
      </w:pPr>
      <w:r>
        <w:rPr>
          <w:rFonts w:hint="eastAsia"/>
        </w:rPr>
        <w:t xml:space="preserve">Edge </w:t>
      </w:r>
      <w:r>
        <w:t xml:space="preserve">enhancement의 </w:t>
      </w:r>
      <w:r>
        <w:rPr>
          <w:rFonts w:hint="eastAsia"/>
        </w:rPr>
        <w:t>활성화를 설정한다.</w:t>
      </w:r>
    </w:p>
    <w:p w:rsidR="007611E2" w:rsidRDefault="007611E2" w:rsidP="007611E2">
      <w:pPr>
        <w:pStyle w:val="22"/>
      </w:pPr>
      <w:r>
        <w:rPr>
          <w:rFonts w:hint="eastAsia"/>
        </w:rPr>
        <w:t xml:space="preserve">출력 영상의 경우 외곽으로 갈수록 많이 펴짐에 따라 흐리게 생성되므로 </w:t>
      </w:r>
      <w:r w:rsidR="007E4E69">
        <w:t xml:space="preserve">edge enhancement </w:t>
      </w:r>
      <w:r w:rsidR="007E4E69">
        <w:rPr>
          <w:rFonts w:hint="eastAsia"/>
        </w:rPr>
        <w:t>기능을 통해 보안 할 수 있다.</w:t>
      </w:r>
    </w:p>
    <w:p w:rsidR="007611E2" w:rsidRPr="00F07AC2" w:rsidRDefault="007611E2" w:rsidP="007611E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7611E2" w:rsidRDefault="007611E2" w:rsidP="007611E2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7611E2" w:rsidTr="00DC7805">
        <w:tc>
          <w:tcPr>
            <w:tcW w:w="2977" w:type="dxa"/>
            <w:shd w:val="clear" w:color="auto" w:fill="D9D9D9" w:themeFill="background1" w:themeFillShade="D9"/>
          </w:tcPr>
          <w:p w:rsidR="007611E2" w:rsidRDefault="007611E2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7611E2" w:rsidRDefault="007611E2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7611E2" w:rsidTr="00DC7805">
        <w:tc>
          <w:tcPr>
            <w:tcW w:w="2977" w:type="dxa"/>
          </w:tcPr>
          <w:p w:rsidR="007611E2" w:rsidRDefault="007611E2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isEnable</w:t>
            </w:r>
          </w:p>
        </w:tc>
        <w:tc>
          <w:tcPr>
            <w:tcW w:w="6949" w:type="dxa"/>
          </w:tcPr>
          <w:p w:rsidR="007611E2" w:rsidRDefault="007611E2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활성 또는 비활성</w:t>
            </w:r>
          </w:p>
        </w:tc>
      </w:tr>
    </w:tbl>
    <w:p w:rsidR="007611E2" w:rsidRDefault="007611E2" w:rsidP="007611E2">
      <w:pPr>
        <w:pStyle w:val="12"/>
        <w:ind w:leftChars="0" w:left="0"/>
        <w:rPr>
          <w:rFonts w:asciiTheme="minorHAnsi" w:eastAsiaTheme="minorHAnsi" w:hAnsiTheme="minorHAnsi"/>
        </w:rPr>
      </w:pPr>
    </w:p>
    <w:p w:rsidR="007611E2" w:rsidRDefault="007611E2" w:rsidP="007611E2">
      <w:pPr>
        <w:pStyle w:val="31"/>
      </w:pPr>
      <w:r>
        <w:lastRenderedPageBreak/>
        <w:t>[Return]</w:t>
      </w:r>
    </w:p>
    <w:p w:rsidR="007611E2" w:rsidRDefault="007611E2" w:rsidP="007611E2">
      <w:pPr>
        <w:pStyle w:val="22"/>
      </w:pPr>
      <w:r>
        <w:rPr>
          <w:rFonts w:hint="eastAsia"/>
        </w:rPr>
        <w:t>E</w:t>
      </w:r>
      <w:r>
        <w:t>rror code</w:t>
      </w:r>
    </w:p>
    <w:p w:rsidR="007611E2" w:rsidRDefault="007611E2" w:rsidP="00243167">
      <w:pPr>
        <w:pStyle w:val="22"/>
        <w:ind w:left="0"/>
      </w:pPr>
    </w:p>
    <w:p w:rsidR="00FD7CBB" w:rsidRPr="009F79D9" w:rsidRDefault="00FD7CBB" w:rsidP="00FD7CBB">
      <w:pPr>
        <w:pStyle w:val="3"/>
      </w:pPr>
      <w:bookmarkStart w:id="174" w:name="_Toc477871026"/>
      <w:r w:rsidRPr="00FD7CBB">
        <w:t>SVMAPI_setDynamicblendingCoef</w:t>
      </w:r>
      <w:bookmarkEnd w:id="174"/>
    </w:p>
    <w:p w:rsidR="00FD7CBB" w:rsidRDefault="00FD7CBB" w:rsidP="00FD7CBB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FD7CBB" w:rsidTr="00DC7805">
        <w:tc>
          <w:tcPr>
            <w:tcW w:w="9912" w:type="dxa"/>
          </w:tcPr>
          <w:p w:rsidR="00FD7CBB" w:rsidRDefault="006F183E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FD7CBB" w:rsidRPr="00FD7CBB">
              <w:rPr>
                <w:rFonts w:asciiTheme="minorHAnsi" w:eastAsiaTheme="minorHAnsi" w:hAnsiTheme="minorHAnsi"/>
              </w:rPr>
              <w:t xml:space="preserve"> APIENTRY SVMAPI_setDynamicblendingCoef(uint8 coef1, uint8 coef3, uint8 coef6, uint8 coef8);</w:t>
            </w:r>
          </w:p>
        </w:tc>
      </w:tr>
    </w:tbl>
    <w:p w:rsidR="00FD7CBB" w:rsidRDefault="00FD7CBB" w:rsidP="00FD7CBB">
      <w:pPr>
        <w:pStyle w:val="12"/>
        <w:ind w:leftChars="0" w:left="0"/>
        <w:rPr>
          <w:rFonts w:asciiTheme="minorHAnsi" w:eastAsiaTheme="minorHAnsi" w:hAnsiTheme="minorHAnsi"/>
        </w:rPr>
      </w:pPr>
    </w:p>
    <w:p w:rsidR="00FD7CBB" w:rsidRDefault="00FD7CBB" w:rsidP="00FD7CBB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FD7CBB" w:rsidRDefault="00FD7CBB" w:rsidP="00FD7CBB">
      <w:pPr>
        <w:pStyle w:val="22"/>
      </w:pPr>
      <w:r>
        <w:t>D</w:t>
      </w:r>
      <w:r>
        <w:rPr>
          <w:rFonts w:hint="eastAsia"/>
        </w:rPr>
        <w:t xml:space="preserve">ynamic </w:t>
      </w:r>
      <w:r>
        <w:t>blending</w:t>
      </w:r>
      <w:r>
        <w:rPr>
          <w:rFonts w:hint="eastAsia"/>
        </w:rPr>
        <w:t>을 위한 계수를 설정한다.</w:t>
      </w:r>
    </w:p>
    <w:p w:rsidR="00FD7CBB" w:rsidRPr="00F07AC2" w:rsidRDefault="00FD7CBB" w:rsidP="00FD7CB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FD7CBB" w:rsidRDefault="00FD7CBB" w:rsidP="00FD7CBB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FD7CBB" w:rsidTr="00DC7805">
        <w:tc>
          <w:tcPr>
            <w:tcW w:w="2977" w:type="dxa"/>
            <w:shd w:val="clear" w:color="auto" w:fill="D9D9D9" w:themeFill="background1" w:themeFillShade="D9"/>
          </w:tcPr>
          <w:p w:rsidR="00FD7CBB" w:rsidRDefault="00FD7CBB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FD7CBB" w:rsidRDefault="00FD7CBB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FD7CBB" w:rsidTr="00DC7805">
        <w:tc>
          <w:tcPr>
            <w:tcW w:w="2977" w:type="dxa"/>
          </w:tcPr>
          <w:p w:rsidR="00FD7CBB" w:rsidRDefault="00FD7CBB" w:rsidP="00FD7CB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coef1</w:t>
            </w:r>
          </w:p>
        </w:tc>
        <w:tc>
          <w:tcPr>
            <w:tcW w:w="6949" w:type="dxa"/>
          </w:tcPr>
          <w:p w:rsidR="00FD7CBB" w:rsidRDefault="00FD7CBB" w:rsidP="00FD7CB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1번째 영역의 계수</w:t>
            </w:r>
          </w:p>
        </w:tc>
      </w:tr>
      <w:tr w:rsidR="00FD7CBB" w:rsidTr="00DC7805">
        <w:tc>
          <w:tcPr>
            <w:tcW w:w="2977" w:type="dxa"/>
          </w:tcPr>
          <w:p w:rsidR="00FD7CBB" w:rsidRDefault="00FD7CBB" w:rsidP="00FD7CB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coef3</w:t>
            </w:r>
          </w:p>
        </w:tc>
        <w:tc>
          <w:tcPr>
            <w:tcW w:w="6949" w:type="dxa"/>
          </w:tcPr>
          <w:p w:rsidR="00FD7CBB" w:rsidRDefault="00FD7CBB" w:rsidP="00FD7CB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3번째 영역의 계수</w:t>
            </w:r>
          </w:p>
        </w:tc>
      </w:tr>
      <w:tr w:rsidR="00FD7CBB" w:rsidTr="00DC7805">
        <w:tc>
          <w:tcPr>
            <w:tcW w:w="2977" w:type="dxa"/>
          </w:tcPr>
          <w:p w:rsidR="00FD7CBB" w:rsidRDefault="00FD7CBB" w:rsidP="00FD7CB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coef6</w:t>
            </w:r>
          </w:p>
        </w:tc>
        <w:tc>
          <w:tcPr>
            <w:tcW w:w="6949" w:type="dxa"/>
          </w:tcPr>
          <w:p w:rsidR="00FD7CBB" w:rsidRDefault="00FD7CBB" w:rsidP="00FD7CB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6번째 영역의 계수</w:t>
            </w:r>
          </w:p>
        </w:tc>
      </w:tr>
      <w:tr w:rsidR="00FD7CBB" w:rsidTr="00DC7805">
        <w:tc>
          <w:tcPr>
            <w:tcW w:w="2977" w:type="dxa"/>
          </w:tcPr>
          <w:p w:rsidR="00FD7CBB" w:rsidRDefault="00FD7CBB" w:rsidP="00FD7CB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coef8</w:t>
            </w:r>
          </w:p>
        </w:tc>
        <w:tc>
          <w:tcPr>
            <w:tcW w:w="6949" w:type="dxa"/>
          </w:tcPr>
          <w:p w:rsidR="00FD7CBB" w:rsidRDefault="00FD7CBB" w:rsidP="00FD7CBB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8번째 영역의 계수</w:t>
            </w:r>
          </w:p>
        </w:tc>
      </w:tr>
    </w:tbl>
    <w:p w:rsidR="00FD7CBB" w:rsidRDefault="00FD7CBB" w:rsidP="00FD7CBB">
      <w:pPr>
        <w:pStyle w:val="12"/>
        <w:ind w:leftChars="0" w:left="0"/>
        <w:rPr>
          <w:rFonts w:asciiTheme="minorHAnsi" w:eastAsiaTheme="minorHAnsi" w:hAnsiTheme="minorHAnsi"/>
        </w:rPr>
      </w:pPr>
    </w:p>
    <w:p w:rsidR="00FD7CBB" w:rsidRDefault="00FD7CBB" w:rsidP="00FD7CBB">
      <w:pPr>
        <w:pStyle w:val="31"/>
      </w:pPr>
      <w:r>
        <w:t>[Return]</w:t>
      </w:r>
    </w:p>
    <w:p w:rsidR="00FD7CBB" w:rsidRDefault="00FD7CBB" w:rsidP="00FD7CBB">
      <w:pPr>
        <w:pStyle w:val="22"/>
      </w:pPr>
      <w:r>
        <w:rPr>
          <w:rFonts w:hint="eastAsia"/>
        </w:rPr>
        <w:t>E</w:t>
      </w:r>
      <w:r>
        <w:t>rror code</w:t>
      </w:r>
    </w:p>
    <w:p w:rsidR="00FD7CBB" w:rsidRDefault="00FD7CBB" w:rsidP="00243167">
      <w:pPr>
        <w:pStyle w:val="22"/>
        <w:ind w:left="0"/>
      </w:pPr>
    </w:p>
    <w:p w:rsidR="00FD7CBB" w:rsidRPr="009F79D9" w:rsidRDefault="00FD7CBB" w:rsidP="00FD7CBB">
      <w:pPr>
        <w:pStyle w:val="3"/>
      </w:pPr>
      <w:bookmarkStart w:id="175" w:name="_Toc477871027"/>
      <w:r w:rsidRPr="00FD7CBB">
        <w:t>SVMAPI_setDynamicblendingEnable</w:t>
      </w:r>
      <w:bookmarkEnd w:id="175"/>
    </w:p>
    <w:p w:rsidR="00FD7CBB" w:rsidRDefault="00FD7CBB" w:rsidP="00FD7CBB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FD7CBB" w:rsidTr="00DC7805">
        <w:tc>
          <w:tcPr>
            <w:tcW w:w="9912" w:type="dxa"/>
          </w:tcPr>
          <w:p w:rsidR="00FD7CBB" w:rsidRDefault="006F183E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FD7CBB" w:rsidRPr="00FD7CBB">
              <w:rPr>
                <w:rFonts w:asciiTheme="minorHAnsi" w:eastAsiaTheme="minorHAnsi" w:hAnsiTheme="minorHAnsi"/>
              </w:rPr>
              <w:t xml:space="preserve"> APIENTRY SVMAPI_setDynamicblendingEnable(bool IN isEnable);</w:t>
            </w:r>
          </w:p>
        </w:tc>
      </w:tr>
    </w:tbl>
    <w:p w:rsidR="00FD7CBB" w:rsidRDefault="00FD7CBB" w:rsidP="00FD7CBB">
      <w:pPr>
        <w:pStyle w:val="12"/>
        <w:ind w:leftChars="0" w:left="0"/>
        <w:rPr>
          <w:rFonts w:asciiTheme="minorHAnsi" w:eastAsiaTheme="minorHAnsi" w:hAnsiTheme="minorHAnsi"/>
        </w:rPr>
      </w:pPr>
    </w:p>
    <w:p w:rsidR="00FD7CBB" w:rsidRDefault="00FD7CBB" w:rsidP="00FD7CBB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FD7CBB" w:rsidRDefault="00FD7CBB" w:rsidP="00FD7CBB">
      <w:pPr>
        <w:pStyle w:val="22"/>
      </w:pPr>
      <w:r>
        <w:t>D</w:t>
      </w:r>
      <w:r>
        <w:rPr>
          <w:rFonts w:hint="eastAsia"/>
        </w:rPr>
        <w:t xml:space="preserve">ynamic </w:t>
      </w:r>
      <w:r>
        <w:t xml:space="preserve">blending의 </w:t>
      </w:r>
      <w:r>
        <w:rPr>
          <w:rFonts w:hint="eastAsia"/>
        </w:rPr>
        <w:t>활성화를 설정한다.</w:t>
      </w:r>
    </w:p>
    <w:p w:rsidR="00FD7CBB" w:rsidRDefault="00FD7CBB" w:rsidP="00FD7CBB">
      <w:pPr>
        <w:pStyle w:val="22"/>
      </w:pPr>
      <w:r>
        <w:rPr>
          <w:rFonts w:hint="eastAsia"/>
        </w:rPr>
        <w:t xml:space="preserve">각 카메라 간에 </w:t>
      </w:r>
      <w:r>
        <w:t xml:space="preserve">blending </w:t>
      </w:r>
      <w:r>
        <w:rPr>
          <w:rFonts w:hint="eastAsia"/>
        </w:rPr>
        <w:t xml:space="preserve">되는 영역에서의 사각 문제를 해결하기 위해 </w:t>
      </w:r>
      <w:r>
        <w:t xml:space="preserve">dynamic blending </w:t>
      </w:r>
      <w:r>
        <w:rPr>
          <w:rFonts w:hint="eastAsia"/>
        </w:rPr>
        <w:t xml:space="preserve">기능을 지원하며 이를 위해 카메라 간에 섞이는 </w:t>
      </w:r>
      <w:r>
        <w:t>4</w:t>
      </w:r>
      <w:r>
        <w:rPr>
          <w:rFonts w:hint="eastAsia"/>
        </w:rPr>
        <w:t xml:space="preserve">군데의 영역에 대해 두 개의 </w:t>
      </w:r>
      <w:r>
        <w:t xml:space="preserve">alpha </w:t>
      </w:r>
      <w:r>
        <w:rPr>
          <w:rFonts w:hint="eastAsia"/>
        </w:rPr>
        <w:t xml:space="preserve">값 중에 </w:t>
      </w:r>
      <w:r>
        <w:t>interpolation</w:t>
      </w:r>
      <w:r>
        <w:rPr>
          <w:rFonts w:hint="eastAsia"/>
        </w:rPr>
        <w:t>하는 정도를 조정할 수 있다.</w:t>
      </w:r>
      <w:r>
        <w:t xml:space="preserve"> </w:t>
      </w:r>
      <w:r>
        <w:rPr>
          <w:rFonts w:hint="eastAsia"/>
        </w:rPr>
        <w:t xml:space="preserve">이를 위한 </w:t>
      </w:r>
      <w:r>
        <w:t>control registers</w:t>
      </w:r>
      <w:r>
        <w:rPr>
          <w:rFonts w:hint="eastAsia"/>
        </w:rPr>
        <w:t>이며 각 의미는 아래와 같다.</w:t>
      </w:r>
      <w:r>
        <w:t xml:space="preserve"> </w:t>
      </w:r>
      <w:r>
        <w:rPr>
          <w:rFonts w:hint="eastAsia"/>
        </w:rPr>
        <w:t xml:space="preserve">값이 </w:t>
      </w:r>
      <w:r>
        <w:t>0xff</w:t>
      </w:r>
      <w:r>
        <w:rPr>
          <w:rFonts w:hint="eastAsia"/>
        </w:rPr>
        <w:t xml:space="preserve">이면 </w:t>
      </w:r>
      <w:r>
        <w:t>alpha0, 0x0</w:t>
      </w:r>
      <w:r>
        <w:rPr>
          <w:rFonts w:hint="eastAsia"/>
        </w:rPr>
        <w:t xml:space="preserve">이면 </w:t>
      </w:r>
      <w:r>
        <w:t>alpha1</w:t>
      </w:r>
      <w:r>
        <w:rPr>
          <w:rFonts w:hint="eastAsia"/>
        </w:rPr>
        <w:t xml:space="preserve">을 사용하며 중간 값의 경우 </w:t>
      </w:r>
      <w:r>
        <w:t>interpolation</w:t>
      </w:r>
      <w:r>
        <w:rPr>
          <w:rFonts w:hint="eastAsia"/>
        </w:rPr>
        <w:t>된 값을 사용하게 된다.</w:t>
      </w:r>
    </w:p>
    <w:p w:rsidR="00FD7CBB" w:rsidRDefault="00FD7CBB" w:rsidP="00FD7CBB">
      <w:pPr>
        <w:pStyle w:val="22"/>
      </w:pPr>
      <w:r>
        <w:rPr>
          <w:noProof/>
        </w:rPr>
        <w:lastRenderedPageBreak/>
        <w:drawing>
          <wp:inline distT="0" distB="0" distL="0" distR="0" wp14:anchorId="0B042F0F" wp14:editId="3A8E186F">
            <wp:extent cx="5331886" cy="218122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357" cy="22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BB" w:rsidRPr="00F07AC2" w:rsidRDefault="00FD7CBB" w:rsidP="00FD7CB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FD7CBB" w:rsidRDefault="00FD7CBB" w:rsidP="00FD7CBB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FD7CBB" w:rsidTr="00DC7805">
        <w:tc>
          <w:tcPr>
            <w:tcW w:w="2977" w:type="dxa"/>
            <w:shd w:val="clear" w:color="auto" w:fill="D9D9D9" w:themeFill="background1" w:themeFillShade="D9"/>
          </w:tcPr>
          <w:p w:rsidR="00FD7CBB" w:rsidRDefault="00FD7CBB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FD7CBB" w:rsidRDefault="00FD7CBB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FD7CBB" w:rsidTr="00DC7805">
        <w:tc>
          <w:tcPr>
            <w:tcW w:w="2977" w:type="dxa"/>
          </w:tcPr>
          <w:p w:rsidR="00FD7CBB" w:rsidRDefault="00FD7CBB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isEnable</w:t>
            </w:r>
          </w:p>
        </w:tc>
        <w:tc>
          <w:tcPr>
            <w:tcW w:w="6949" w:type="dxa"/>
          </w:tcPr>
          <w:p w:rsidR="00FD7CBB" w:rsidRDefault="00FD7CBB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활성 또는 비활성</w:t>
            </w:r>
          </w:p>
        </w:tc>
      </w:tr>
    </w:tbl>
    <w:p w:rsidR="00FD7CBB" w:rsidRDefault="00FD7CBB" w:rsidP="00FD7CBB">
      <w:pPr>
        <w:pStyle w:val="12"/>
        <w:ind w:leftChars="0" w:left="0"/>
        <w:rPr>
          <w:rFonts w:asciiTheme="minorHAnsi" w:eastAsiaTheme="minorHAnsi" w:hAnsiTheme="minorHAnsi"/>
        </w:rPr>
      </w:pPr>
    </w:p>
    <w:p w:rsidR="00FD7CBB" w:rsidRDefault="00FD7CBB" w:rsidP="00FD7CBB">
      <w:pPr>
        <w:pStyle w:val="31"/>
      </w:pPr>
      <w:r>
        <w:t>[Return]</w:t>
      </w:r>
    </w:p>
    <w:p w:rsidR="00FD7CBB" w:rsidRDefault="00FD7CBB" w:rsidP="00FD7CBB">
      <w:pPr>
        <w:pStyle w:val="22"/>
      </w:pPr>
      <w:r>
        <w:rPr>
          <w:rFonts w:hint="eastAsia"/>
        </w:rPr>
        <w:t>E</w:t>
      </w:r>
      <w:r>
        <w:t>rror code</w:t>
      </w:r>
    </w:p>
    <w:p w:rsidR="00FD7CBB" w:rsidRDefault="00FD7CBB" w:rsidP="00243167">
      <w:pPr>
        <w:pStyle w:val="22"/>
        <w:ind w:left="0"/>
      </w:pPr>
    </w:p>
    <w:p w:rsidR="008C63F8" w:rsidRPr="009F79D9" w:rsidRDefault="008C63F8" w:rsidP="008C63F8">
      <w:pPr>
        <w:pStyle w:val="3"/>
      </w:pPr>
      <w:bookmarkStart w:id="176" w:name="_Toc477871028"/>
      <w:r w:rsidRPr="008C63F8">
        <w:t>SVMAPI_setMorphingSpeed</w:t>
      </w:r>
      <w:bookmarkEnd w:id="176"/>
    </w:p>
    <w:p w:rsidR="008C63F8" w:rsidRDefault="008C63F8" w:rsidP="008C63F8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8C63F8" w:rsidTr="00DC7805">
        <w:tc>
          <w:tcPr>
            <w:tcW w:w="9912" w:type="dxa"/>
          </w:tcPr>
          <w:p w:rsidR="008C63F8" w:rsidRDefault="006F183E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8C63F8" w:rsidRPr="008C63F8">
              <w:rPr>
                <w:rFonts w:asciiTheme="minorHAnsi" w:eastAsiaTheme="minorHAnsi" w:hAnsiTheme="minorHAnsi"/>
              </w:rPr>
              <w:t xml:space="preserve"> APIENTRY SVMAPI_setMorphingSpeed(uint8 IN speed);</w:t>
            </w:r>
          </w:p>
        </w:tc>
      </w:tr>
    </w:tbl>
    <w:p w:rsidR="008C63F8" w:rsidRDefault="008C63F8" w:rsidP="008C63F8">
      <w:pPr>
        <w:pStyle w:val="12"/>
        <w:ind w:leftChars="0" w:left="0"/>
        <w:rPr>
          <w:rFonts w:asciiTheme="minorHAnsi" w:eastAsiaTheme="minorHAnsi" w:hAnsiTheme="minorHAnsi"/>
        </w:rPr>
      </w:pPr>
    </w:p>
    <w:p w:rsidR="008C63F8" w:rsidRDefault="008C63F8" w:rsidP="008C63F8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8C63F8" w:rsidRDefault="008C63F8" w:rsidP="008C63F8">
      <w:pPr>
        <w:pStyle w:val="22"/>
      </w:pPr>
      <w:r>
        <w:t>M</w:t>
      </w:r>
      <w:r>
        <w:rPr>
          <w:rFonts w:hint="eastAsia"/>
        </w:rPr>
        <w:t>orphing 수행 시 속도를 설정한다.</w:t>
      </w:r>
    </w:p>
    <w:p w:rsidR="008C63F8" w:rsidRPr="00F07AC2" w:rsidRDefault="008C63F8" w:rsidP="008C63F8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8C63F8" w:rsidRDefault="008C63F8" w:rsidP="008C63F8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8C63F8" w:rsidTr="00DC7805">
        <w:tc>
          <w:tcPr>
            <w:tcW w:w="2977" w:type="dxa"/>
            <w:shd w:val="clear" w:color="auto" w:fill="D9D9D9" w:themeFill="background1" w:themeFillShade="D9"/>
          </w:tcPr>
          <w:p w:rsidR="008C63F8" w:rsidRDefault="008C63F8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8C63F8" w:rsidRDefault="008C63F8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8C63F8" w:rsidTr="00DC7805">
        <w:tc>
          <w:tcPr>
            <w:tcW w:w="2977" w:type="dxa"/>
          </w:tcPr>
          <w:p w:rsidR="008C63F8" w:rsidRDefault="008C63F8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speed</w:t>
            </w:r>
          </w:p>
        </w:tc>
        <w:tc>
          <w:tcPr>
            <w:tcW w:w="6949" w:type="dxa"/>
          </w:tcPr>
          <w:p w:rsidR="008C63F8" w:rsidRDefault="008C63F8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M</w:t>
            </w:r>
            <w:r>
              <w:rPr>
                <w:rFonts w:asciiTheme="minorHAnsi" w:eastAsiaTheme="minorHAnsi" w:hAnsiTheme="minorHAnsi" w:hint="eastAsia"/>
              </w:rPr>
              <w:t xml:space="preserve">ophing </w:t>
            </w:r>
            <w:r>
              <w:rPr>
                <w:rFonts w:asciiTheme="minorHAnsi" w:eastAsiaTheme="minorHAnsi" w:hAnsiTheme="minorHAnsi"/>
              </w:rPr>
              <w:t>speed (0~ 7)</w:t>
            </w:r>
          </w:p>
        </w:tc>
      </w:tr>
    </w:tbl>
    <w:p w:rsidR="008C63F8" w:rsidRDefault="008C63F8" w:rsidP="008C63F8">
      <w:pPr>
        <w:pStyle w:val="12"/>
        <w:ind w:leftChars="0" w:left="0"/>
        <w:rPr>
          <w:rFonts w:asciiTheme="minorHAnsi" w:eastAsiaTheme="minorHAnsi" w:hAnsiTheme="minorHAnsi"/>
        </w:rPr>
      </w:pPr>
    </w:p>
    <w:p w:rsidR="008C63F8" w:rsidRDefault="008C63F8" w:rsidP="008C63F8">
      <w:pPr>
        <w:pStyle w:val="31"/>
      </w:pPr>
      <w:r>
        <w:t>[Return]</w:t>
      </w:r>
    </w:p>
    <w:p w:rsidR="008C63F8" w:rsidRDefault="008C63F8" w:rsidP="008C63F8">
      <w:pPr>
        <w:pStyle w:val="22"/>
      </w:pPr>
      <w:r>
        <w:rPr>
          <w:rFonts w:hint="eastAsia"/>
        </w:rPr>
        <w:t>E</w:t>
      </w:r>
      <w:r>
        <w:t>rror code</w:t>
      </w:r>
    </w:p>
    <w:p w:rsidR="008C63F8" w:rsidRDefault="008C63F8" w:rsidP="00243167">
      <w:pPr>
        <w:pStyle w:val="22"/>
        <w:ind w:left="0"/>
      </w:pPr>
    </w:p>
    <w:p w:rsidR="00DC7805" w:rsidRPr="009F79D9" w:rsidRDefault="00DC7805" w:rsidP="00DC7805">
      <w:pPr>
        <w:pStyle w:val="3"/>
      </w:pPr>
      <w:bookmarkStart w:id="177" w:name="_Toc477871029"/>
      <w:r w:rsidRPr="00DC7805">
        <w:t>SVMAPI_updateBCCoef</w:t>
      </w:r>
      <w:bookmarkEnd w:id="177"/>
    </w:p>
    <w:p w:rsidR="00DC7805" w:rsidRDefault="00DC7805" w:rsidP="00DC7805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DC7805" w:rsidTr="00DC7805">
        <w:tc>
          <w:tcPr>
            <w:tcW w:w="9912" w:type="dxa"/>
          </w:tcPr>
          <w:p w:rsidR="00DC7805" w:rsidRDefault="006F183E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lastRenderedPageBreak/>
              <w:t>int32</w:t>
            </w:r>
            <w:r w:rsidR="00DC7805" w:rsidRPr="00DC7805">
              <w:rPr>
                <w:rFonts w:asciiTheme="minorHAnsi" w:eastAsiaTheme="minorHAnsi" w:hAnsiTheme="minorHAnsi"/>
              </w:rPr>
              <w:t xml:space="preserve"> APIENTRY SVMAPI_updateBCCoef(pSVM_BCCOEF_T IN coefBC);</w:t>
            </w:r>
          </w:p>
        </w:tc>
      </w:tr>
    </w:tbl>
    <w:p w:rsidR="00DC7805" w:rsidRDefault="00DC7805" w:rsidP="00DC7805">
      <w:pPr>
        <w:pStyle w:val="12"/>
        <w:ind w:leftChars="0" w:left="0"/>
        <w:rPr>
          <w:rFonts w:asciiTheme="minorHAnsi" w:eastAsiaTheme="minorHAnsi" w:hAnsiTheme="minorHAnsi"/>
        </w:rPr>
      </w:pPr>
    </w:p>
    <w:p w:rsidR="00DC7805" w:rsidRDefault="00DC7805" w:rsidP="00DC7805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C7805" w:rsidRDefault="00701895" w:rsidP="00DC7805">
      <w:pPr>
        <w:pStyle w:val="22"/>
      </w:pPr>
      <w:r>
        <w:rPr>
          <w:rFonts w:hint="eastAsia"/>
        </w:rPr>
        <w:t>Brightness control을 위한 계수들을 설정한다.</w:t>
      </w:r>
    </w:p>
    <w:p w:rsidR="00DC7805" w:rsidRPr="00F07AC2" w:rsidRDefault="00DC7805" w:rsidP="00DC7805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DC7805" w:rsidRDefault="00DC7805" w:rsidP="00DC7805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DC7805" w:rsidTr="00DC7805">
        <w:tc>
          <w:tcPr>
            <w:tcW w:w="2977" w:type="dxa"/>
            <w:shd w:val="clear" w:color="auto" w:fill="D9D9D9" w:themeFill="background1" w:themeFillShade="D9"/>
          </w:tcPr>
          <w:p w:rsidR="00DC7805" w:rsidRDefault="00DC7805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DC7805" w:rsidRDefault="00DC7805" w:rsidP="00DC7805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DC7805" w:rsidTr="00DC7805">
        <w:tc>
          <w:tcPr>
            <w:tcW w:w="2977" w:type="dxa"/>
          </w:tcPr>
          <w:p w:rsidR="00DC7805" w:rsidRDefault="00D42656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coefBC</w:t>
            </w:r>
          </w:p>
        </w:tc>
        <w:tc>
          <w:tcPr>
            <w:tcW w:w="6949" w:type="dxa"/>
          </w:tcPr>
          <w:p w:rsidR="00DC7805" w:rsidRDefault="00D42656" w:rsidP="00DC7805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DC7805">
              <w:rPr>
                <w:rFonts w:asciiTheme="minorHAnsi" w:eastAsiaTheme="minorHAnsi" w:hAnsiTheme="minorHAnsi"/>
              </w:rPr>
              <w:t>SVM_BCCOEF_T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참조</w:t>
            </w:r>
          </w:p>
        </w:tc>
      </w:tr>
    </w:tbl>
    <w:p w:rsidR="00DC7805" w:rsidRDefault="00DC7805" w:rsidP="00DC7805">
      <w:pPr>
        <w:pStyle w:val="12"/>
        <w:ind w:leftChars="0" w:left="0"/>
        <w:rPr>
          <w:rFonts w:asciiTheme="minorHAnsi" w:eastAsiaTheme="minorHAnsi" w:hAnsiTheme="minorHAnsi"/>
        </w:rPr>
      </w:pPr>
    </w:p>
    <w:p w:rsidR="00DC7805" w:rsidRDefault="00DC7805" w:rsidP="00DC7805">
      <w:pPr>
        <w:pStyle w:val="31"/>
      </w:pPr>
      <w:r>
        <w:t>[Return]</w:t>
      </w:r>
    </w:p>
    <w:p w:rsidR="00DC7805" w:rsidRDefault="00DC7805" w:rsidP="00DC7805">
      <w:pPr>
        <w:pStyle w:val="22"/>
      </w:pPr>
      <w:r>
        <w:rPr>
          <w:rFonts w:hint="eastAsia"/>
        </w:rPr>
        <w:t>E</w:t>
      </w:r>
      <w:r>
        <w:t>rror code</w:t>
      </w:r>
    </w:p>
    <w:p w:rsidR="00F53CEC" w:rsidRDefault="00F53CEC" w:rsidP="00243167">
      <w:pPr>
        <w:pStyle w:val="22"/>
        <w:ind w:left="0"/>
      </w:pPr>
    </w:p>
    <w:p w:rsidR="00567841" w:rsidRPr="009F79D9" w:rsidRDefault="00567841" w:rsidP="00567841">
      <w:pPr>
        <w:pStyle w:val="3"/>
      </w:pPr>
      <w:bookmarkStart w:id="178" w:name="_Toc477871030"/>
      <w:r w:rsidRPr="00567841">
        <w:t>SVMAPI_updateBCRatio</w:t>
      </w:r>
      <w:bookmarkEnd w:id="178"/>
    </w:p>
    <w:p w:rsidR="00567841" w:rsidRDefault="00567841" w:rsidP="00567841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567841" w:rsidTr="002C6E7E">
        <w:tc>
          <w:tcPr>
            <w:tcW w:w="9912" w:type="dxa"/>
          </w:tcPr>
          <w:p w:rsidR="00567841" w:rsidRDefault="00567841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void APIENTRY SVMAPI_updateBCRatio(uint8 IN ratio);</w:t>
            </w:r>
          </w:p>
        </w:tc>
      </w:tr>
    </w:tbl>
    <w:p w:rsidR="00567841" w:rsidRDefault="00567841" w:rsidP="00567841">
      <w:pPr>
        <w:pStyle w:val="12"/>
        <w:ind w:leftChars="0" w:left="0"/>
        <w:rPr>
          <w:rFonts w:asciiTheme="minorHAnsi" w:eastAsiaTheme="minorHAnsi" w:hAnsiTheme="minorHAnsi"/>
        </w:rPr>
      </w:pPr>
    </w:p>
    <w:p w:rsidR="00567841" w:rsidRDefault="00567841" w:rsidP="00567841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567841" w:rsidRDefault="00567841" w:rsidP="00567841">
      <w:pPr>
        <w:pStyle w:val="22"/>
      </w:pPr>
      <w:r>
        <w:rPr>
          <w:rFonts w:hint="eastAsia"/>
        </w:rPr>
        <w:t>Brightness control을 위한 C Value를 설정한다.</w:t>
      </w:r>
    </w:p>
    <w:p w:rsidR="00567841" w:rsidRPr="00F07AC2" w:rsidRDefault="00567841" w:rsidP="00567841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567841" w:rsidRDefault="00567841" w:rsidP="00567841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567841" w:rsidTr="002C6E7E">
        <w:tc>
          <w:tcPr>
            <w:tcW w:w="2977" w:type="dxa"/>
            <w:shd w:val="clear" w:color="auto" w:fill="D9D9D9" w:themeFill="background1" w:themeFillShade="D9"/>
          </w:tcPr>
          <w:p w:rsidR="00567841" w:rsidRDefault="00567841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567841" w:rsidRDefault="00567841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567841" w:rsidTr="002C6E7E">
        <w:tc>
          <w:tcPr>
            <w:tcW w:w="2977" w:type="dxa"/>
          </w:tcPr>
          <w:p w:rsidR="00567841" w:rsidRDefault="00567841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ratio</w:t>
            </w:r>
          </w:p>
        </w:tc>
        <w:tc>
          <w:tcPr>
            <w:tcW w:w="6949" w:type="dxa"/>
          </w:tcPr>
          <w:p w:rsidR="00567841" w:rsidRDefault="00567841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value</w:t>
            </w:r>
          </w:p>
        </w:tc>
      </w:tr>
    </w:tbl>
    <w:p w:rsidR="00567841" w:rsidRDefault="00567841" w:rsidP="00567841">
      <w:pPr>
        <w:pStyle w:val="12"/>
        <w:ind w:leftChars="0" w:left="0"/>
        <w:rPr>
          <w:rFonts w:asciiTheme="minorHAnsi" w:eastAsiaTheme="minorHAnsi" w:hAnsiTheme="minorHAnsi"/>
        </w:rPr>
      </w:pPr>
    </w:p>
    <w:p w:rsidR="00567841" w:rsidRDefault="00567841" w:rsidP="00567841">
      <w:pPr>
        <w:pStyle w:val="31"/>
      </w:pPr>
      <w:r>
        <w:t>[Return]</w:t>
      </w:r>
    </w:p>
    <w:p w:rsidR="00567841" w:rsidRDefault="00567841" w:rsidP="00243167">
      <w:pPr>
        <w:pStyle w:val="22"/>
        <w:ind w:left="0"/>
      </w:pPr>
    </w:p>
    <w:p w:rsidR="00567841" w:rsidRPr="009F79D9" w:rsidRDefault="00567841" w:rsidP="00567841">
      <w:pPr>
        <w:pStyle w:val="3"/>
      </w:pPr>
      <w:bookmarkStart w:id="179" w:name="_Toc477871031"/>
      <w:r w:rsidRPr="00567841">
        <w:t>SVMAPI_getPageNum4Lut</w:t>
      </w:r>
      <w:bookmarkEnd w:id="179"/>
    </w:p>
    <w:p w:rsidR="00567841" w:rsidRDefault="00567841" w:rsidP="00567841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567841" w:rsidTr="002C6E7E">
        <w:tc>
          <w:tcPr>
            <w:tcW w:w="9912" w:type="dxa"/>
          </w:tcPr>
          <w:p w:rsidR="00567841" w:rsidRDefault="00567841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uint8 APIENTRY SVMAPI_getPageNum4Lut(uint8 IN viewMode, uint8 IN outputPartNum);</w:t>
            </w:r>
          </w:p>
        </w:tc>
      </w:tr>
    </w:tbl>
    <w:p w:rsidR="00567841" w:rsidRDefault="00567841" w:rsidP="00567841">
      <w:pPr>
        <w:pStyle w:val="12"/>
        <w:ind w:leftChars="0" w:left="0"/>
        <w:rPr>
          <w:rFonts w:asciiTheme="minorHAnsi" w:eastAsiaTheme="minorHAnsi" w:hAnsiTheme="minorHAnsi"/>
        </w:rPr>
      </w:pPr>
    </w:p>
    <w:p w:rsidR="00567841" w:rsidRDefault="00567841" w:rsidP="00567841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567841" w:rsidRDefault="00B717F2" w:rsidP="00567841">
      <w:pPr>
        <w:pStyle w:val="22"/>
      </w:pPr>
      <w:r>
        <w:t xml:space="preserve">SVM </w:t>
      </w:r>
      <w:r>
        <w:rPr>
          <w:rFonts w:hint="eastAsia"/>
        </w:rPr>
        <w:t xml:space="preserve">동작 중 </w:t>
      </w:r>
      <w:r>
        <w:t>Front/Back</w:t>
      </w:r>
      <w:r>
        <w:rPr>
          <w:rFonts w:hint="eastAsia"/>
        </w:rPr>
        <w:t xml:space="preserve">과 </w:t>
      </w:r>
      <w:r>
        <w:t xml:space="preserve">Left/Right </w:t>
      </w:r>
      <w:r>
        <w:rPr>
          <w:rFonts w:hint="eastAsia"/>
        </w:rPr>
        <w:t xml:space="preserve">LUT를 원활하게 변환하기 위해 각각의 </w:t>
      </w:r>
      <w:r>
        <w:t>LUT</w:t>
      </w:r>
      <w:r>
        <w:rPr>
          <w:rFonts w:hint="eastAsia"/>
        </w:rPr>
        <w:t xml:space="preserve">에 대하여 </w:t>
      </w:r>
      <w:r>
        <w:t xml:space="preserve">page flipping(page0 </w:t>
      </w:r>
      <w:r>
        <w:rPr>
          <w:rFonts w:hint="eastAsia"/>
        </w:rPr>
        <w:t xml:space="preserve">or </w:t>
      </w:r>
      <w:r>
        <w:t>page1)</w:t>
      </w:r>
      <w:r>
        <w:rPr>
          <w:rFonts w:hint="eastAsia"/>
        </w:rPr>
        <w:t>을 지원한다.</w:t>
      </w:r>
    </w:p>
    <w:p w:rsidR="00B717F2" w:rsidRDefault="00B717F2" w:rsidP="00567841">
      <w:pPr>
        <w:pStyle w:val="22"/>
      </w:pPr>
      <w:r>
        <w:rPr>
          <w:rFonts w:hint="eastAsia"/>
        </w:rPr>
        <w:t xml:space="preserve">이 함수는 </w:t>
      </w:r>
      <w:r>
        <w:t>view</w:t>
      </w:r>
      <w:r>
        <w:rPr>
          <w:rFonts w:hint="eastAsia"/>
        </w:rPr>
        <w:t xml:space="preserve">Mode의 Front/Back 또는 </w:t>
      </w:r>
      <w:r>
        <w:t xml:space="preserve">Left/Right </w:t>
      </w:r>
      <w:r>
        <w:rPr>
          <w:rFonts w:hint="eastAsia"/>
        </w:rPr>
        <w:t>LU</w:t>
      </w:r>
      <w:r>
        <w:t>T</w:t>
      </w:r>
      <w:r>
        <w:rPr>
          <w:rFonts w:hint="eastAsia"/>
        </w:rPr>
        <w:t xml:space="preserve">의 </w:t>
      </w:r>
      <w:r>
        <w:t xml:space="preserve">page </w:t>
      </w:r>
      <w:r>
        <w:rPr>
          <w:rFonts w:hint="eastAsia"/>
        </w:rPr>
        <w:t>번호를 얻을 수 있다.</w:t>
      </w:r>
    </w:p>
    <w:p w:rsidR="00567841" w:rsidRPr="00F07AC2" w:rsidRDefault="00567841" w:rsidP="00567841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567841" w:rsidRDefault="00567841" w:rsidP="00567841">
      <w:pPr>
        <w:pStyle w:val="31"/>
      </w:pPr>
      <w:r>
        <w:lastRenderedPageBreak/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567841" w:rsidTr="002C6E7E">
        <w:tc>
          <w:tcPr>
            <w:tcW w:w="2977" w:type="dxa"/>
            <w:shd w:val="clear" w:color="auto" w:fill="D9D9D9" w:themeFill="background1" w:themeFillShade="D9"/>
          </w:tcPr>
          <w:p w:rsidR="00567841" w:rsidRDefault="00567841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567841" w:rsidRDefault="00567841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567841" w:rsidTr="002C6E7E">
        <w:tc>
          <w:tcPr>
            <w:tcW w:w="2977" w:type="dxa"/>
          </w:tcPr>
          <w:p w:rsidR="00567841" w:rsidRDefault="00567841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567841" w:rsidRDefault="00B717F2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567841" w:rsidTr="002C6E7E">
        <w:tc>
          <w:tcPr>
            <w:tcW w:w="2977" w:type="dxa"/>
          </w:tcPr>
          <w:p w:rsidR="00567841" w:rsidRDefault="00567841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outputPartNum</w:t>
            </w:r>
          </w:p>
        </w:tc>
        <w:tc>
          <w:tcPr>
            <w:tcW w:w="6949" w:type="dxa"/>
          </w:tcPr>
          <w:p w:rsidR="00567841" w:rsidRDefault="00567841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Front/Back or Left/Right (</w:t>
            </w:r>
            <w:r w:rsidRPr="00567841">
              <w:rPr>
                <w:rFonts w:asciiTheme="minorHAnsi" w:eastAsiaTheme="minorHAnsi" w:hAnsiTheme="minorHAnsi"/>
              </w:rPr>
              <w:t>SVM_OUTPUT_PART_E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</w:tbl>
    <w:p w:rsidR="00567841" w:rsidRDefault="00567841" w:rsidP="00567841">
      <w:pPr>
        <w:pStyle w:val="12"/>
        <w:ind w:leftChars="0" w:left="0"/>
        <w:rPr>
          <w:rFonts w:asciiTheme="minorHAnsi" w:eastAsiaTheme="minorHAnsi" w:hAnsiTheme="minorHAnsi"/>
        </w:rPr>
      </w:pPr>
    </w:p>
    <w:p w:rsidR="00567841" w:rsidRDefault="00567841" w:rsidP="00567841">
      <w:pPr>
        <w:pStyle w:val="31"/>
      </w:pPr>
      <w:r>
        <w:t>[Return]</w:t>
      </w:r>
    </w:p>
    <w:p w:rsidR="00567841" w:rsidRDefault="00B717F2" w:rsidP="00567841">
      <w:pPr>
        <w:pStyle w:val="22"/>
      </w:pPr>
      <w:r>
        <w:t>P</w:t>
      </w:r>
      <w:r>
        <w:rPr>
          <w:rFonts w:hint="eastAsia"/>
        </w:rPr>
        <w:t xml:space="preserve">age </w:t>
      </w:r>
      <w:r>
        <w:t>number</w:t>
      </w:r>
      <w:r w:rsidR="008462B2">
        <w:t xml:space="preserve"> </w:t>
      </w:r>
      <w:r w:rsidR="008462B2">
        <w:rPr>
          <w:rFonts w:hint="eastAsia"/>
        </w:rPr>
        <w:t xml:space="preserve">또는 </w:t>
      </w:r>
      <w:r w:rsidR="008462B2">
        <w:t>error</w:t>
      </w:r>
      <w:r w:rsidR="008462B2">
        <w:rPr>
          <w:rFonts w:hint="eastAsia"/>
        </w:rPr>
        <w:t xml:space="preserve">시 </w:t>
      </w:r>
      <w:r w:rsidR="008462B2" w:rsidRPr="008462B2">
        <w:t xml:space="preserve">eSVM_PAGEFLIPPING_NUMBER_MAX </w:t>
      </w:r>
      <w:r>
        <w:t>(</w:t>
      </w:r>
      <w:r w:rsidR="008462B2" w:rsidRPr="008462B2">
        <w:t>SVM_PAGEFLIPPING_NUMBER_E</w:t>
      </w:r>
      <w:r w:rsidR="008462B2">
        <w:t xml:space="preserve"> </w:t>
      </w:r>
      <w:r w:rsidR="008462B2">
        <w:rPr>
          <w:rFonts w:hint="eastAsia"/>
        </w:rPr>
        <w:t>참조)</w:t>
      </w:r>
    </w:p>
    <w:p w:rsidR="00567841" w:rsidRDefault="00567841" w:rsidP="00243167">
      <w:pPr>
        <w:pStyle w:val="22"/>
        <w:ind w:left="0"/>
      </w:pPr>
    </w:p>
    <w:p w:rsidR="002C6E7E" w:rsidRPr="009F79D9" w:rsidRDefault="002C6E7E" w:rsidP="002C6E7E">
      <w:pPr>
        <w:pStyle w:val="3"/>
      </w:pPr>
      <w:bookmarkStart w:id="180" w:name="_Toc477871032"/>
      <w:r w:rsidRPr="002C6E7E">
        <w:t>SVMAPI_updateFBLUT</w:t>
      </w:r>
      <w:bookmarkEnd w:id="180"/>
    </w:p>
    <w:p w:rsidR="002C6E7E" w:rsidRDefault="002C6E7E" w:rsidP="002C6E7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2C6E7E" w:rsidTr="002C6E7E">
        <w:tc>
          <w:tcPr>
            <w:tcW w:w="9912" w:type="dxa"/>
          </w:tcPr>
          <w:p w:rsidR="002C6E7E" w:rsidRDefault="006F183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2C6E7E" w:rsidRPr="002C6E7E">
              <w:rPr>
                <w:rFonts w:asciiTheme="minorHAnsi" w:eastAsiaTheme="minorHAnsi" w:hAnsiTheme="minorHAnsi"/>
              </w:rPr>
              <w:t xml:space="preserve"> APIENTRY SVMAPI_updateFBLUT(uint8 IN viewMode, uint32* IN lutBin, uint32 IN size);</w:t>
            </w:r>
          </w:p>
        </w:tc>
      </w:tr>
    </w:tbl>
    <w:p w:rsidR="002C6E7E" w:rsidRDefault="002C6E7E" w:rsidP="002C6E7E">
      <w:pPr>
        <w:pStyle w:val="12"/>
        <w:ind w:leftChars="0" w:left="0"/>
        <w:rPr>
          <w:rFonts w:asciiTheme="minorHAnsi" w:eastAsiaTheme="minorHAnsi" w:hAnsiTheme="minorHAnsi"/>
        </w:rPr>
      </w:pPr>
    </w:p>
    <w:p w:rsidR="002C6E7E" w:rsidRDefault="002C6E7E" w:rsidP="002C6E7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2C6E7E" w:rsidRDefault="002C6E7E" w:rsidP="002C6E7E">
      <w:pPr>
        <w:pStyle w:val="22"/>
      </w:pPr>
      <w:r>
        <w:rPr>
          <w:rFonts w:hint="eastAsia"/>
        </w:rPr>
        <w:t>Front/Back LUT를 업데이트 한다.</w:t>
      </w:r>
      <w:r>
        <w:t xml:space="preserve"> </w:t>
      </w:r>
      <w:r>
        <w:rPr>
          <w:rFonts w:hint="eastAsia"/>
        </w:rPr>
        <w:t xml:space="preserve">업데이트시 </w:t>
      </w:r>
      <w:r>
        <w:t>Page flipping</w:t>
      </w:r>
      <w:r>
        <w:rPr>
          <w:rFonts w:hint="eastAsia"/>
        </w:rPr>
        <w:t>을 수행한다.</w:t>
      </w:r>
    </w:p>
    <w:p w:rsidR="002C6E7E" w:rsidRPr="00F07AC2" w:rsidRDefault="002C6E7E" w:rsidP="002C6E7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2C6E7E" w:rsidRDefault="002C6E7E" w:rsidP="002C6E7E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2C6E7E" w:rsidTr="002C6E7E">
        <w:tc>
          <w:tcPr>
            <w:tcW w:w="2977" w:type="dxa"/>
            <w:shd w:val="clear" w:color="auto" w:fill="D9D9D9" w:themeFill="background1" w:themeFillShade="D9"/>
          </w:tcPr>
          <w:p w:rsidR="002C6E7E" w:rsidRDefault="002C6E7E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2C6E7E" w:rsidRDefault="002C6E7E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2C6E7E" w:rsidTr="002C6E7E">
        <w:tc>
          <w:tcPr>
            <w:tcW w:w="2977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2C6E7E" w:rsidTr="002C6E7E">
        <w:tc>
          <w:tcPr>
            <w:tcW w:w="2977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*lutBin</w:t>
            </w:r>
          </w:p>
        </w:tc>
        <w:tc>
          <w:tcPr>
            <w:tcW w:w="6949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LUT의 배얼</w:t>
            </w:r>
          </w:p>
        </w:tc>
      </w:tr>
      <w:tr w:rsidR="002C6E7E" w:rsidTr="002C6E7E">
        <w:tc>
          <w:tcPr>
            <w:tcW w:w="2977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size</w:t>
            </w:r>
          </w:p>
        </w:tc>
        <w:tc>
          <w:tcPr>
            <w:tcW w:w="6949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LUT의 </w:t>
            </w:r>
            <w:r>
              <w:rPr>
                <w:rFonts w:asciiTheme="minorHAnsi" w:eastAsiaTheme="minorHAnsi" w:hAnsiTheme="minorHAnsi"/>
              </w:rPr>
              <w:t>byte</w:t>
            </w:r>
            <w:r>
              <w:rPr>
                <w:rFonts w:asciiTheme="minorHAnsi" w:eastAsiaTheme="minorHAnsi" w:hAnsiTheme="minorHAnsi" w:hint="eastAsia"/>
              </w:rPr>
              <w:t xml:space="preserve"> 사이즈</w:t>
            </w:r>
          </w:p>
        </w:tc>
      </w:tr>
    </w:tbl>
    <w:p w:rsidR="002C6E7E" w:rsidRPr="002C6E7E" w:rsidRDefault="002C6E7E" w:rsidP="002C6E7E">
      <w:pPr>
        <w:pStyle w:val="12"/>
        <w:ind w:leftChars="0" w:left="0"/>
        <w:rPr>
          <w:rFonts w:asciiTheme="minorHAnsi" w:eastAsiaTheme="minorHAnsi" w:hAnsiTheme="minorHAnsi"/>
        </w:rPr>
      </w:pPr>
    </w:p>
    <w:p w:rsidR="002C6E7E" w:rsidRDefault="002C6E7E" w:rsidP="002C6E7E">
      <w:pPr>
        <w:pStyle w:val="31"/>
      </w:pPr>
      <w:r>
        <w:t>[Return]</w:t>
      </w:r>
    </w:p>
    <w:p w:rsidR="002C6E7E" w:rsidRDefault="002C6E7E" w:rsidP="002C6E7E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2C6E7E" w:rsidRDefault="002C6E7E" w:rsidP="00243167">
      <w:pPr>
        <w:pStyle w:val="22"/>
        <w:ind w:left="0"/>
      </w:pPr>
    </w:p>
    <w:p w:rsidR="002C6E7E" w:rsidRPr="009F79D9" w:rsidRDefault="002C6E7E" w:rsidP="002C6E7E">
      <w:pPr>
        <w:pStyle w:val="3"/>
      </w:pPr>
      <w:bookmarkStart w:id="181" w:name="_Toc477871033"/>
      <w:r w:rsidRPr="002C6E7E">
        <w:t>SVMAPI_updateLRLUT</w:t>
      </w:r>
      <w:bookmarkEnd w:id="181"/>
    </w:p>
    <w:p w:rsidR="002C6E7E" w:rsidRDefault="002C6E7E" w:rsidP="002C6E7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2C6E7E" w:rsidTr="002C6E7E">
        <w:tc>
          <w:tcPr>
            <w:tcW w:w="9912" w:type="dxa"/>
          </w:tcPr>
          <w:p w:rsidR="002C6E7E" w:rsidRDefault="006F183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2C6E7E" w:rsidRPr="002C6E7E">
              <w:rPr>
                <w:rFonts w:asciiTheme="minorHAnsi" w:eastAsiaTheme="minorHAnsi" w:hAnsiTheme="minorHAnsi"/>
              </w:rPr>
              <w:t xml:space="preserve"> APIENTRY SVMAPI_updateLRLUT(uint8 IN viewMode, uint32* IN lutBin, uint32 IN size);</w:t>
            </w:r>
          </w:p>
        </w:tc>
      </w:tr>
    </w:tbl>
    <w:p w:rsidR="002C6E7E" w:rsidRDefault="002C6E7E" w:rsidP="002C6E7E">
      <w:pPr>
        <w:pStyle w:val="12"/>
        <w:ind w:leftChars="0" w:left="0"/>
        <w:rPr>
          <w:rFonts w:asciiTheme="minorHAnsi" w:eastAsiaTheme="minorHAnsi" w:hAnsiTheme="minorHAnsi"/>
        </w:rPr>
      </w:pPr>
    </w:p>
    <w:p w:rsidR="002C6E7E" w:rsidRDefault="002C6E7E" w:rsidP="002C6E7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2C6E7E" w:rsidRDefault="002C6E7E" w:rsidP="002C6E7E">
      <w:pPr>
        <w:pStyle w:val="22"/>
      </w:pPr>
      <w:r>
        <w:rPr>
          <w:rFonts w:hint="eastAsia"/>
        </w:rPr>
        <w:t>Left/Right LUT를 업데이트 한다.</w:t>
      </w:r>
      <w:r>
        <w:t xml:space="preserve"> </w:t>
      </w:r>
      <w:r>
        <w:rPr>
          <w:rFonts w:hint="eastAsia"/>
        </w:rPr>
        <w:t xml:space="preserve">업데이트시 </w:t>
      </w:r>
      <w:r>
        <w:t>Page flipping</w:t>
      </w:r>
      <w:r>
        <w:rPr>
          <w:rFonts w:hint="eastAsia"/>
        </w:rPr>
        <w:t>을 수행한다.</w:t>
      </w:r>
    </w:p>
    <w:p w:rsidR="002C6E7E" w:rsidRPr="00F07AC2" w:rsidRDefault="002C6E7E" w:rsidP="002C6E7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2C6E7E" w:rsidRDefault="002C6E7E" w:rsidP="002C6E7E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2C6E7E" w:rsidTr="002C6E7E">
        <w:tc>
          <w:tcPr>
            <w:tcW w:w="2977" w:type="dxa"/>
            <w:shd w:val="clear" w:color="auto" w:fill="D9D9D9" w:themeFill="background1" w:themeFillShade="D9"/>
          </w:tcPr>
          <w:p w:rsidR="002C6E7E" w:rsidRDefault="002C6E7E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2C6E7E" w:rsidRDefault="002C6E7E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2C6E7E" w:rsidTr="002C6E7E">
        <w:tc>
          <w:tcPr>
            <w:tcW w:w="2977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2C6E7E" w:rsidTr="002C6E7E">
        <w:tc>
          <w:tcPr>
            <w:tcW w:w="2977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>*lutBin</w:t>
            </w:r>
          </w:p>
        </w:tc>
        <w:tc>
          <w:tcPr>
            <w:tcW w:w="6949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LUT의 배얼</w:t>
            </w:r>
          </w:p>
        </w:tc>
      </w:tr>
      <w:tr w:rsidR="002C6E7E" w:rsidTr="002C6E7E">
        <w:tc>
          <w:tcPr>
            <w:tcW w:w="2977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size</w:t>
            </w:r>
          </w:p>
        </w:tc>
        <w:tc>
          <w:tcPr>
            <w:tcW w:w="6949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LUT의 </w:t>
            </w:r>
            <w:r>
              <w:rPr>
                <w:rFonts w:asciiTheme="minorHAnsi" w:eastAsiaTheme="minorHAnsi" w:hAnsiTheme="minorHAnsi"/>
              </w:rPr>
              <w:t>byte</w:t>
            </w:r>
            <w:r>
              <w:rPr>
                <w:rFonts w:asciiTheme="minorHAnsi" w:eastAsiaTheme="minorHAnsi" w:hAnsiTheme="minorHAnsi" w:hint="eastAsia"/>
              </w:rPr>
              <w:t xml:space="preserve"> 사이즈</w:t>
            </w:r>
          </w:p>
        </w:tc>
      </w:tr>
    </w:tbl>
    <w:p w:rsidR="002C6E7E" w:rsidRPr="002C6E7E" w:rsidRDefault="002C6E7E" w:rsidP="002C6E7E">
      <w:pPr>
        <w:pStyle w:val="12"/>
        <w:ind w:leftChars="0" w:left="0"/>
        <w:rPr>
          <w:rFonts w:asciiTheme="minorHAnsi" w:eastAsiaTheme="minorHAnsi" w:hAnsiTheme="minorHAnsi"/>
        </w:rPr>
      </w:pPr>
    </w:p>
    <w:p w:rsidR="002C6E7E" w:rsidRDefault="002C6E7E" w:rsidP="002C6E7E">
      <w:pPr>
        <w:pStyle w:val="31"/>
      </w:pPr>
      <w:r>
        <w:t>[Return]</w:t>
      </w:r>
    </w:p>
    <w:p w:rsidR="002C6E7E" w:rsidRDefault="002C6E7E" w:rsidP="002C6E7E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2C6E7E" w:rsidRDefault="002C6E7E" w:rsidP="00243167">
      <w:pPr>
        <w:pStyle w:val="22"/>
        <w:ind w:left="0"/>
      </w:pPr>
    </w:p>
    <w:p w:rsidR="002C6E7E" w:rsidRPr="009F79D9" w:rsidRDefault="002C6E7E" w:rsidP="002C6E7E">
      <w:pPr>
        <w:pStyle w:val="3"/>
      </w:pPr>
      <w:bookmarkStart w:id="182" w:name="_Toc477871034"/>
      <w:r w:rsidRPr="002C6E7E">
        <w:t>SVMAPI_updateBCLUT</w:t>
      </w:r>
      <w:bookmarkEnd w:id="182"/>
    </w:p>
    <w:p w:rsidR="002C6E7E" w:rsidRDefault="002C6E7E" w:rsidP="002C6E7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2C6E7E" w:rsidTr="002C6E7E">
        <w:tc>
          <w:tcPr>
            <w:tcW w:w="9912" w:type="dxa"/>
          </w:tcPr>
          <w:p w:rsidR="002C6E7E" w:rsidRDefault="006F183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2C6E7E" w:rsidRPr="002C6E7E">
              <w:rPr>
                <w:rFonts w:asciiTheme="minorHAnsi" w:eastAsiaTheme="minorHAnsi" w:hAnsiTheme="minorHAnsi"/>
              </w:rPr>
              <w:t xml:space="preserve"> APIENTRY SVMAPI_updateBCLUT(uint8 IN viewMode, uint32* IN lutBin, uint32 IN size);</w:t>
            </w:r>
          </w:p>
        </w:tc>
      </w:tr>
    </w:tbl>
    <w:p w:rsidR="002C6E7E" w:rsidRDefault="002C6E7E" w:rsidP="002C6E7E">
      <w:pPr>
        <w:pStyle w:val="12"/>
        <w:ind w:leftChars="0" w:left="0"/>
        <w:rPr>
          <w:rFonts w:asciiTheme="minorHAnsi" w:eastAsiaTheme="minorHAnsi" w:hAnsiTheme="minorHAnsi"/>
        </w:rPr>
      </w:pPr>
    </w:p>
    <w:p w:rsidR="002C6E7E" w:rsidRDefault="002C6E7E" w:rsidP="002C6E7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2C6E7E" w:rsidRDefault="002C6E7E" w:rsidP="002C6E7E">
      <w:pPr>
        <w:pStyle w:val="22"/>
      </w:pPr>
      <w:r>
        <w:rPr>
          <w:rFonts w:hint="eastAsia"/>
        </w:rPr>
        <w:t>Brigh</w:t>
      </w:r>
      <w:r>
        <w:t>t</w:t>
      </w:r>
      <w:r>
        <w:rPr>
          <w:rFonts w:hint="eastAsia"/>
        </w:rPr>
        <w:t>ness con</w:t>
      </w:r>
      <w:r>
        <w:t>trol</w:t>
      </w:r>
      <w:r>
        <w:rPr>
          <w:rFonts w:hint="eastAsia"/>
        </w:rPr>
        <w:t xml:space="preserve"> LUT를 업데이트 한다.</w:t>
      </w:r>
      <w:r>
        <w:t xml:space="preserve"> </w:t>
      </w:r>
      <w:r>
        <w:rPr>
          <w:rFonts w:hint="eastAsia"/>
        </w:rPr>
        <w:t xml:space="preserve">BC LUT의 경우 고정된 </w:t>
      </w:r>
      <w:r>
        <w:t>LUT</w:t>
      </w:r>
      <w:r>
        <w:rPr>
          <w:rFonts w:hint="eastAsia"/>
        </w:rPr>
        <w:t xml:space="preserve">를 사용하므로 </w:t>
      </w:r>
      <w:r>
        <w:t>Page fl</w:t>
      </w:r>
      <w:r w:rsidR="001B6971">
        <w:t>i</w:t>
      </w:r>
      <w:r>
        <w:t>pping</w:t>
      </w:r>
      <w:r>
        <w:rPr>
          <w:rFonts w:hint="eastAsia"/>
        </w:rPr>
        <w:t>은 지원하지 않는다.</w:t>
      </w:r>
    </w:p>
    <w:p w:rsidR="002C6E7E" w:rsidRPr="00F07AC2" w:rsidRDefault="002C6E7E" w:rsidP="002C6E7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2C6E7E" w:rsidRDefault="002C6E7E" w:rsidP="002C6E7E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2C6E7E" w:rsidTr="002C6E7E">
        <w:tc>
          <w:tcPr>
            <w:tcW w:w="2977" w:type="dxa"/>
            <w:shd w:val="clear" w:color="auto" w:fill="D9D9D9" w:themeFill="background1" w:themeFillShade="D9"/>
          </w:tcPr>
          <w:p w:rsidR="002C6E7E" w:rsidRDefault="002C6E7E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2C6E7E" w:rsidRDefault="002C6E7E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2C6E7E" w:rsidTr="002C6E7E">
        <w:tc>
          <w:tcPr>
            <w:tcW w:w="2977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2C6E7E" w:rsidTr="002C6E7E">
        <w:tc>
          <w:tcPr>
            <w:tcW w:w="2977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*lutBin</w:t>
            </w:r>
          </w:p>
        </w:tc>
        <w:tc>
          <w:tcPr>
            <w:tcW w:w="6949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LUT의 배얼</w:t>
            </w:r>
          </w:p>
        </w:tc>
      </w:tr>
      <w:tr w:rsidR="002C6E7E" w:rsidTr="002C6E7E">
        <w:tc>
          <w:tcPr>
            <w:tcW w:w="2977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</w:t>
            </w:r>
            <w:r>
              <w:rPr>
                <w:rFonts w:asciiTheme="minorHAnsi" w:eastAsiaTheme="minorHAnsi" w:hAnsiTheme="minorHAnsi" w:hint="eastAsia"/>
              </w:rPr>
              <w:t>ize</w:t>
            </w:r>
          </w:p>
        </w:tc>
        <w:tc>
          <w:tcPr>
            <w:tcW w:w="6949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LUT의 </w:t>
            </w:r>
            <w:r>
              <w:rPr>
                <w:rFonts w:asciiTheme="minorHAnsi" w:eastAsiaTheme="minorHAnsi" w:hAnsiTheme="minorHAnsi"/>
              </w:rPr>
              <w:t>byte</w:t>
            </w:r>
            <w:r>
              <w:rPr>
                <w:rFonts w:asciiTheme="minorHAnsi" w:eastAsiaTheme="minorHAnsi" w:hAnsiTheme="minorHAnsi" w:hint="eastAsia"/>
              </w:rPr>
              <w:t xml:space="preserve"> 사이즈</w:t>
            </w:r>
          </w:p>
        </w:tc>
      </w:tr>
    </w:tbl>
    <w:p w:rsidR="002C6E7E" w:rsidRPr="002C6E7E" w:rsidRDefault="002C6E7E" w:rsidP="002C6E7E">
      <w:pPr>
        <w:pStyle w:val="12"/>
        <w:ind w:leftChars="0" w:left="0"/>
        <w:rPr>
          <w:rFonts w:asciiTheme="minorHAnsi" w:eastAsiaTheme="minorHAnsi" w:hAnsiTheme="minorHAnsi"/>
        </w:rPr>
      </w:pPr>
    </w:p>
    <w:p w:rsidR="002C6E7E" w:rsidRDefault="002C6E7E" w:rsidP="002C6E7E">
      <w:pPr>
        <w:pStyle w:val="31"/>
      </w:pPr>
      <w:r>
        <w:t>[Return]</w:t>
      </w:r>
    </w:p>
    <w:p w:rsidR="002C6E7E" w:rsidRDefault="002C6E7E" w:rsidP="002C6E7E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2C6E7E" w:rsidRDefault="002C6E7E" w:rsidP="002C6E7E">
      <w:pPr>
        <w:pStyle w:val="22"/>
      </w:pPr>
    </w:p>
    <w:p w:rsidR="002C6E7E" w:rsidRPr="009F79D9" w:rsidRDefault="002C6E7E" w:rsidP="002C6E7E">
      <w:pPr>
        <w:pStyle w:val="3"/>
      </w:pPr>
      <w:bookmarkStart w:id="183" w:name="_Toc477871035"/>
      <w:r w:rsidRPr="002C6E7E">
        <w:t>SVMAPI_setFBLUTAddr</w:t>
      </w:r>
      <w:bookmarkEnd w:id="183"/>
    </w:p>
    <w:p w:rsidR="002C6E7E" w:rsidRDefault="002C6E7E" w:rsidP="002C6E7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2C6E7E" w:rsidTr="002C6E7E">
        <w:tc>
          <w:tcPr>
            <w:tcW w:w="9912" w:type="dxa"/>
          </w:tcPr>
          <w:p w:rsidR="002C6E7E" w:rsidRDefault="006F183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2C6E7E" w:rsidRPr="002C6E7E">
              <w:rPr>
                <w:rFonts w:asciiTheme="minorHAnsi" w:eastAsiaTheme="minorHAnsi" w:hAnsiTheme="minorHAnsi"/>
              </w:rPr>
              <w:t xml:space="preserve"> APIENTRY SVMAPI_setFBLUTAddr(uint8 IN viewMode, uint32 IN pageflipping0Addr,</w:t>
            </w:r>
          </w:p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 w:rsidRPr="002C6E7E">
              <w:rPr>
                <w:rFonts w:asciiTheme="minorHAnsi" w:eastAsiaTheme="minorHAnsi" w:hAnsiTheme="minorHAnsi"/>
              </w:rPr>
              <w:t>uint32 IN pageflipping1Addr);</w:t>
            </w:r>
          </w:p>
        </w:tc>
      </w:tr>
    </w:tbl>
    <w:p w:rsidR="002C6E7E" w:rsidRDefault="002C6E7E" w:rsidP="002C6E7E">
      <w:pPr>
        <w:pStyle w:val="12"/>
        <w:ind w:leftChars="0" w:left="0"/>
        <w:rPr>
          <w:rFonts w:asciiTheme="minorHAnsi" w:eastAsiaTheme="minorHAnsi" w:hAnsiTheme="minorHAnsi"/>
        </w:rPr>
      </w:pPr>
    </w:p>
    <w:p w:rsidR="002C6E7E" w:rsidRDefault="002C6E7E" w:rsidP="002C6E7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2C6E7E" w:rsidRPr="00826CD6" w:rsidRDefault="00826CD6" w:rsidP="002C6E7E">
      <w:pPr>
        <w:pStyle w:val="22"/>
      </w:pPr>
      <w:r>
        <w:rPr>
          <w:rFonts w:hint="eastAsia"/>
        </w:rPr>
        <w:t>Front/</w:t>
      </w:r>
      <w:r>
        <w:t>Back LUT</w:t>
      </w:r>
      <w:r>
        <w:rPr>
          <w:rFonts w:hint="eastAsia"/>
        </w:rPr>
        <w:t>의 메모리 주소를 설정한다.</w:t>
      </w:r>
      <w:r>
        <w:t xml:space="preserve"> </w:t>
      </w:r>
      <w:r>
        <w:rPr>
          <w:rFonts w:hint="eastAsia"/>
        </w:rPr>
        <w:t xml:space="preserve">메모리 주소는 </w:t>
      </w:r>
      <w:r>
        <w:t>page flipping</w:t>
      </w:r>
      <w:r>
        <w:rPr>
          <w:rFonts w:hint="eastAsia"/>
        </w:rPr>
        <w:t>을 위해 두</w:t>
      </w:r>
      <w:r w:rsidR="00C47AF4">
        <w:rPr>
          <w:rFonts w:hint="eastAsia"/>
        </w:rPr>
        <w:t xml:space="preserve"> </w:t>
      </w:r>
      <w:r>
        <w:rPr>
          <w:rFonts w:hint="eastAsia"/>
        </w:rPr>
        <w:t>개의 메모리 주소가 필요하다.</w:t>
      </w:r>
      <w:r>
        <w:t xml:space="preserve"> LUT </w:t>
      </w:r>
      <w:r>
        <w:rPr>
          <w:rFonts w:hint="eastAsia"/>
        </w:rPr>
        <w:t xml:space="preserve">메모리 주소는 </w:t>
      </w:r>
      <w:r w:rsidRPr="00826CD6">
        <w:t>SVMAPI_createViewMode</w:t>
      </w:r>
      <w:r>
        <w:t xml:space="preserve">() </w:t>
      </w:r>
      <w:r>
        <w:rPr>
          <w:rFonts w:hint="eastAsia"/>
        </w:rPr>
        <w:t>수행 시 자동으로 만들어 지므로 강제적으로 변경이 필요할 때만 사용해야 한다.</w:t>
      </w:r>
    </w:p>
    <w:p w:rsidR="002C6E7E" w:rsidRPr="00F07AC2" w:rsidRDefault="002C6E7E" w:rsidP="002C6E7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2C6E7E" w:rsidRDefault="002C6E7E" w:rsidP="002C6E7E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2C6E7E" w:rsidTr="002C6E7E">
        <w:tc>
          <w:tcPr>
            <w:tcW w:w="2977" w:type="dxa"/>
            <w:shd w:val="clear" w:color="auto" w:fill="D9D9D9" w:themeFill="background1" w:themeFillShade="D9"/>
          </w:tcPr>
          <w:p w:rsidR="002C6E7E" w:rsidRDefault="002C6E7E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2C6E7E" w:rsidRDefault="002C6E7E" w:rsidP="002C6E7E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2C6E7E" w:rsidTr="002C6E7E">
        <w:tc>
          <w:tcPr>
            <w:tcW w:w="2977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2C6E7E" w:rsidTr="002C6E7E">
        <w:tc>
          <w:tcPr>
            <w:tcW w:w="2977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C6E7E">
              <w:rPr>
                <w:rFonts w:asciiTheme="minorHAnsi" w:eastAsiaTheme="minorHAnsi" w:hAnsiTheme="minorHAnsi"/>
              </w:rPr>
              <w:t>pageflipping0Addr</w:t>
            </w:r>
          </w:p>
        </w:tc>
        <w:tc>
          <w:tcPr>
            <w:tcW w:w="6949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</w:t>
            </w:r>
            <w:r>
              <w:rPr>
                <w:rFonts w:asciiTheme="minorHAnsi" w:eastAsiaTheme="minorHAnsi" w:hAnsiTheme="minorHAnsi" w:hint="eastAsia"/>
              </w:rPr>
              <w:t>age</w:t>
            </w:r>
            <w:r w:rsidR="00826CD6">
              <w:rPr>
                <w:rFonts w:asciiTheme="minorHAnsi" w:eastAsiaTheme="minorHAnsi" w:hAnsiTheme="minorHAnsi"/>
              </w:rPr>
              <w:t>0</w:t>
            </w:r>
            <w:r w:rsidR="00826CD6">
              <w:rPr>
                <w:rFonts w:asciiTheme="minorHAnsi" w:eastAsiaTheme="minorHAnsi" w:hAnsiTheme="minorHAnsi" w:hint="eastAsia"/>
              </w:rPr>
              <w:t>의 메모리 주소</w:t>
            </w:r>
          </w:p>
        </w:tc>
      </w:tr>
      <w:tr w:rsidR="002C6E7E" w:rsidTr="002C6E7E">
        <w:tc>
          <w:tcPr>
            <w:tcW w:w="2977" w:type="dxa"/>
          </w:tcPr>
          <w:p w:rsidR="002C6E7E" w:rsidRDefault="002C6E7E" w:rsidP="002C6E7E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C6E7E">
              <w:rPr>
                <w:rFonts w:asciiTheme="minorHAnsi" w:eastAsiaTheme="minorHAnsi" w:hAnsiTheme="minorHAnsi"/>
              </w:rPr>
              <w:t>Pageflipping</w:t>
            </w:r>
            <w:r>
              <w:rPr>
                <w:rFonts w:asciiTheme="minorHAnsi" w:eastAsiaTheme="minorHAnsi" w:hAnsiTheme="minorHAnsi"/>
              </w:rPr>
              <w:t>1</w:t>
            </w:r>
            <w:r w:rsidRPr="002C6E7E">
              <w:rPr>
                <w:rFonts w:asciiTheme="minorHAnsi" w:eastAsiaTheme="minorHAnsi" w:hAnsiTheme="minorHAnsi"/>
              </w:rPr>
              <w:t>Addr</w:t>
            </w:r>
          </w:p>
        </w:tc>
        <w:tc>
          <w:tcPr>
            <w:tcW w:w="6949" w:type="dxa"/>
          </w:tcPr>
          <w:p w:rsidR="002C6E7E" w:rsidRDefault="00826CD6" w:rsidP="00826CD6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</w:t>
            </w:r>
            <w:r>
              <w:rPr>
                <w:rFonts w:asciiTheme="minorHAnsi" w:eastAsiaTheme="minorHAnsi" w:hAnsiTheme="minorHAnsi" w:hint="eastAsia"/>
              </w:rPr>
              <w:t>age</w:t>
            </w:r>
            <w:r>
              <w:rPr>
                <w:rFonts w:asciiTheme="minorHAnsi" w:eastAsiaTheme="minorHAnsi" w:hAnsiTheme="minorHAnsi"/>
              </w:rPr>
              <w:t>1</w:t>
            </w:r>
            <w:r>
              <w:rPr>
                <w:rFonts w:asciiTheme="minorHAnsi" w:eastAsiaTheme="minorHAnsi" w:hAnsiTheme="minorHAnsi" w:hint="eastAsia"/>
              </w:rPr>
              <w:t>의 메모리 주소</w:t>
            </w:r>
          </w:p>
        </w:tc>
      </w:tr>
    </w:tbl>
    <w:p w:rsidR="002C6E7E" w:rsidRPr="002C6E7E" w:rsidRDefault="002C6E7E" w:rsidP="002C6E7E">
      <w:pPr>
        <w:pStyle w:val="12"/>
        <w:ind w:leftChars="0" w:left="0"/>
        <w:rPr>
          <w:rFonts w:asciiTheme="minorHAnsi" w:eastAsiaTheme="minorHAnsi" w:hAnsiTheme="minorHAnsi"/>
        </w:rPr>
      </w:pPr>
    </w:p>
    <w:p w:rsidR="002C6E7E" w:rsidRDefault="002C6E7E" w:rsidP="002C6E7E">
      <w:pPr>
        <w:pStyle w:val="31"/>
      </w:pPr>
      <w:r>
        <w:t>[Return]</w:t>
      </w:r>
    </w:p>
    <w:p w:rsidR="002C6E7E" w:rsidRDefault="002C6E7E" w:rsidP="002C6E7E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2C6E7E" w:rsidRDefault="002C6E7E" w:rsidP="00243167">
      <w:pPr>
        <w:pStyle w:val="22"/>
        <w:ind w:left="0"/>
      </w:pPr>
    </w:p>
    <w:p w:rsidR="00826CD6" w:rsidRPr="009F79D9" w:rsidRDefault="00826CD6" w:rsidP="00826CD6">
      <w:pPr>
        <w:pStyle w:val="3"/>
      </w:pPr>
      <w:bookmarkStart w:id="184" w:name="_Toc477871036"/>
      <w:r w:rsidRPr="00826CD6">
        <w:t>SVMAPI_setLRLUTAddr</w:t>
      </w:r>
      <w:bookmarkEnd w:id="184"/>
    </w:p>
    <w:p w:rsidR="00826CD6" w:rsidRDefault="00826CD6" w:rsidP="00826CD6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826CD6" w:rsidTr="00917728">
        <w:tc>
          <w:tcPr>
            <w:tcW w:w="9912" w:type="dxa"/>
          </w:tcPr>
          <w:p w:rsidR="00826CD6" w:rsidRDefault="006F183E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826CD6" w:rsidRPr="00826CD6">
              <w:rPr>
                <w:rFonts w:asciiTheme="minorHAnsi" w:eastAsiaTheme="minorHAnsi" w:hAnsiTheme="minorHAnsi"/>
              </w:rPr>
              <w:t xml:space="preserve"> APIENTRY SVMAPI_setLRLUTAddr(uint8 IN viewMode, uint32 IN pageflipping0Addr,</w:t>
            </w:r>
          </w:p>
          <w:p w:rsidR="00826CD6" w:rsidRDefault="00826CD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 w:rsidRPr="00826CD6">
              <w:rPr>
                <w:rFonts w:asciiTheme="minorHAnsi" w:eastAsiaTheme="minorHAnsi" w:hAnsiTheme="minorHAnsi"/>
              </w:rPr>
              <w:t>uint32 IN pageflipping1Addr);</w:t>
            </w:r>
          </w:p>
        </w:tc>
      </w:tr>
    </w:tbl>
    <w:p w:rsidR="00826CD6" w:rsidRDefault="00826CD6" w:rsidP="00826CD6">
      <w:pPr>
        <w:pStyle w:val="12"/>
        <w:ind w:leftChars="0" w:left="0"/>
        <w:rPr>
          <w:rFonts w:asciiTheme="minorHAnsi" w:eastAsiaTheme="minorHAnsi" w:hAnsiTheme="minorHAnsi"/>
        </w:rPr>
      </w:pPr>
    </w:p>
    <w:p w:rsidR="00826CD6" w:rsidRDefault="00826CD6" w:rsidP="00826CD6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826CD6" w:rsidRPr="00826CD6" w:rsidRDefault="00826CD6" w:rsidP="00826CD6">
      <w:pPr>
        <w:pStyle w:val="22"/>
      </w:pPr>
      <w:r>
        <w:t>Left</w:t>
      </w:r>
      <w:r>
        <w:rPr>
          <w:rFonts w:hint="eastAsia"/>
        </w:rPr>
        <w:t>/</w:t>
      </w:r>
      <w:r>
        <w:t>Right LUT</w:t>
      </w:r>
      <w:r>
        <w:rPr>
          <w:rFonts w:hint="eastAsia"/>
        </w:rPr>
        <w:t>의 메모리 주소를 설정한다.</w:t>
      </w:r>
      <w:r>
        <w:t xml:space="preserve"> </w:t>
      </w:r>
      <w:r>
        <w:rPr>
          <w:rFonts w:hint="eastAsia"/>
        </w:rPr>
        <w:t xml:space="preserve">메모리 주소는 </w:t>
      </w:r>
      <w:r>
        <w:t>page flipping</w:t>
      </w:r>
      <w:r>
        <w:rPr>
          <w:rFonts w:hint="eastAsia"/>
        </w:rPr>
        <w:t>을 위해 두</w:t>
      </w:r>
      <w:r w:rsidR="00C47AF4">
        <w:rPr>
          <w:rFonts w:hint="eastAsia"/>
        </w:rPr>
        <w:t xml:space="preserve"> </w:t>
      </w:r>
      <w:r>
        <w:rPr>
          <w:rFonts w:hint="eastAsia"/>
        </w:rPr>
        <w:t>개의 메모리 주소가 필요하다.</w:t>
      </w:r>
      <w:r>
        <w:t xml:space="preserve"> LUT </w:t>
      </w:r>
      <w:r>
        <w:rPr>
          <w:rFonts w:hint="eastAsia"/>
        </w:rPr>
        <w:t xml:space="preserve">메모리 주소는 </w:t>
      </w:r>
      <w:r w:rsidRPr="00826CD6">
        <w:t>SVMAPI_createViewMode</w:t>
      </w:r>
      <w:r>
        <w:t xml:space="preserve">() </w:t>
      </w:r>
      <w:r>
        <w:rPr>
          <w:rFonts w:hint="eastAsia"/>
        </w:rPr>
        <w:t>수행 시 자동으로 만들어 지므로 강제적으로 변경이 필요할 때만 사용해야 한다.</w:t>
      </w:r>
    </w:p>
    <w:p w:rsidR="00826CD6" w:rsidRPr="00F07AC2" w:rsidRDefault="00826CD6" w:rsidP="00826CD6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826CD6" w:rsidRDefault="00826CD6" w:rsidP="00826CD6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826CD6" w:rsidTr="00917728">
        <w:tc>
          <w:tcPr>
            <w:tcW w:w="2977" w:type="dxa"/>
            <w:shd w:val="clear" w:color="auto" w:fill="D9D9D9" w:themeFill="background1" w:themeFillShade="D9"/>
          </w:tcPr>
          <w:p w:rsidR="00826CD6" w:rsidRDefault="00826CD6" w:rsidP="0091772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826CD6" w:rsidRDefault="00826CD6" w:rsidP="0091772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826CD6" w:rsidTr="00917728">
        <w:tc>
          <w:tcPr>
            <w:tcW w:w="2977" w:type="dxa"/>
          </w:tcPr>
          <w:p w:rsidR="00826CD6" w:rsidRDefault="00826CD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826CD6" w:rsidRDefault="00826CD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826CD6" w:rsidTr="00917728">
        <w:tc>
          <w:tcPr>
            <w:tcW w:w="2977" w:type="dxa"/>
          </w:tcPr>
          <w:p w:rsidR="00826CD6" w:rsidRDefault="00826CD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C6E7E">
              <w:rPr>
                <w:rFonts w:asciiTheme="minorHAnsi" w:eastAsiaTheme="minorHAnsi" w:hAnsiTheme="minorHAnsi"/>
              </w:rPr>
              <w:t>pageflipping0Addr</w:t>
            </w:r>
          </w:p>
        </w:tc>
        <w:tc>
          <w:tcPr>
            <w:tcW w:w="6949" w:type="dxa"/>
          </w:tcPr>
          <w:p w:rsidR="00826CD6" w:rsidRDefault="00826CD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</w:t>
            </w:r>
            <w:r>
              <w:rPr>
                <w:rFonts w:asciiTheme="minorHAnsi" w:eastAsiaTheme="minorHAnsi" w:hAnsiTheme="minorHAnsi" w:hint="eastAsia"/>
              </w:rPr>
              <w:t>age</w:t>
            </w:r>
            <w:r>
              <w:rPr>
                <w:rFonts w:asciiTheme="minorHAnsi" w:eastAsiaTheme="minorHAnsi" w:hAnsiTheme="minorHAnsi"/>
              </w:rPr>
              <w:t>0</w:t>
            </w:r>
            <w:r>
              <w:rPr>
                <w:rFonts w:asciiTheme="minorHAnsi" w:eastAsiaTheme="minorHAnsi" w:hAnsiTheme="minorHAnsi" w:hint="eastAsia"/>
              </w:rPr>
              <w:t>의 메모리 주소</w:t>
            </w:r>
          </w:p>
        </w:tc>
      </w:tr>
      <w:tr w:rsidR="00826CD6" w:rsidTr="00917728">
        <w:tc>
          <w:tcPr>
            <w:tcW w:w="2977" w:type="dxa"/>
          </w:tcPr>
          <w:p w:rsidR="00826CD6" w:rsidRDefault="00826CD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C6E7E">
              <w:rPr>
                <w:rFonts w:asciiTheme="minorHAnsi" w:eastAsiaTheme="minorHAnsi" w:hAnsiTheme="minorHAnsi"/>
              </w:rPr>
              <w:t>Pageflipping</w:t>
            </w:r>
            <w:r>
              <w:rPr>
                <w:rFonts w:asciiTheme="minorHAnsi" w:eastAsiaTheme="minorHAnsi" w:hAnsiTheme="minorHAnsi"/>
              </w:rPr>
              <w:t>1</w:t>
            </w:r>
            <w:r w:rsidRPr="002C6E7E">
              <w:rPr>
                <w:rFonts w:asciiTheme="minorHAnsi" w:eastAsiaTheme="minorHAnsi" w:hAnsiTheme="minorHAnsi"/>
              </w:rPr>
              <w:t>Addr</w:t>
            </w:r>
          </w:p>
        </w:tc>
        <w:tc>
          <w:tcPr>
            <w:tcW w:w="6949" w:type="dxa"/>
          </w:tcPr>
          <w:p w:rsidR="00826CD6" w:rsidRDefault="00826CD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</w:t>
            </w:r>
            <w:r>
              <w:rPr>
                <w:rFonts w:asciiTheme="minorHAnsi" w:eastAsiaTheme="minorHAnsi" w:hAnsiTheme="minorHAnsi" w:hint="eastAsia"/>
              </w:rPr>
              <w:t>age</w:t>
            </w:r>
            <w:r>
              <w:rPr>
                <w:rFonts w:asciiTheme="minorHAnsi" w:eastAsiaTheme="minorHAnsi" w:hAnsiTheme="minorHAnsi"/>
              </w:rPr>
              <w:t>1</w:t>
            </w:r>
            <w:r>
              <w:rPr>
                <w:rFonts w:asciiTheme="minorHAnsi" w:eastAsiaTheme="minorHAnsi" w:hAnsiTheme="minorHAnsi" w:hint="eastAsia"/>
              </w:rPr>
              <w:t>의 메모리 주소</w:t>
            </w:r>
          </w:p>
        </w:tc>
      </w:tr>
    </w:tbl>
    <w:p w:rsidR="00826CD6" w:rsidRPr="002C6E7E" w:rsidRDefault="00826CD6" w:rsidP="00826CD6">
      <w:pPr>
        <w:pStyle w:val="12"/>
        <w:ind w:leftChars="0" w:left="0"/>
        <w:rPr>
          <w:rFonts w:asciiTheme="minorHAnsi" w:eastAsiaTheme="minorHAnsi" w:hAnsiTheme="minorHAnsi"/>
        </w:rPr>
      </w:pPr>
    </w:p>
    <w:p w:rsidR="00826CD6" w:rsidRDefault="00826CD6" w:rsidP="00826CD6">
      <w:pPr>
        <w:pStyle w:val="31"/>
      </w:pPr>
      <w:r>
        <w:t>[Return]</w:t>
      </w:r>
    </w:p>
    <w:p w:rsidR="00826CD6" w:rsidRDefault="00826CD6" w:rsidP="00826CD6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826CD6" w:rsidRDefault="00826CD6" w:rsidP="00243167">
      <w:pPr>
        <w:pStyle w:val="22"/>
        <w:ind w:left="0"/>
      </w:pPr>
    </w:p>
    <w:p w:rsidR="006D65BA" w:rsidRPr="009F79D9" w:rsidRDefault="006D65BA" w:rsidP="006D65BA">
      <w:pPr>
        <w:pStyle w:val="3"/>
      </w:pPr>
      <w:bookmarkStart w:id="185" w:name="_Toc477871037"/>
      <w:r w:rsidRPr="006D65BA">
        <w:t>SVMAPI_setBCLUTAddr</w:t>
      </w:r>
      <w:bookmarkEnd w:id="185"/>
    </w:p>
    <w:p w:rsidR="006D65BA" w:rsidRDefault="006D65BA" w:rsidP="006D65BA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6D65BA" w:rsidTr="00917728">
        <w:tc>
          <w:tcPr>
            <w:tcW w:w="9912" w:type="dxa"/>
          </w:tcPr>
          <w:p w:rsidR="006D65BA" w:rsidRDefault="006F183E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6D65BA" w:rsidRPr="006D65BA">
              <w:rPr>
                <w:rFonts w:asciiTheme="minorHAnsi" w:eastAsiaTheme="minorHAnsi" w:hAnsiTheme="minorHAnsi"/>
              </w:rPr>
              <w:t xml:space="preserve"> APIENTRY SVMAPI_setBCLUTAddr(uint8 IN viewMode, uint32 IN addr);</w:t>
            </w:r>
          </w:p>
        </w:tc>
      </w:tr>
    </w:tbl>
    <w:p w:rsidR="006D65BA" w:rsidRDefault="006D65BA" w:rsidP="006D65BA">
      <w:pPr>
        <w:pStyle w:val="12"/>
        <w:ind w:leftChars="0" w:left="0"/>
        <w:rPr>
          <w:rFonts w:asciiTheme="minorHAnsi" w:eastAsiaTheme="minorHAnsi" w:hAnsiTheme="minorHAnsi"/>
        </w:rPr>
      </w:pPr>
    </w:p>
    <w:p w:rsidR="006D65BA" w:rsidRDefault="006D65BA" w:rsidP="006D65BA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6D65BA" w:rsidRPr="00826CD6" w:rsidRDefault="006D65BA" w:rsidP="006D65BA">
      <w:pPr>
        <w:pStyle w:val="22"/>
      </w:pPr>
      <w:r>
        <w:t>Brightness control LUT</w:t>
      </w:r>
      <w:r>
        <w:rPr>
          <w:rFonts w:hint="eastAsia"/>
        </w:rPr>
        <w:t>의 메모리 주소를 설정한다.</w:t>
      </w:r>
      <w:r>
        <w:t xml:space="preserve"> LUT </w:t>
      </w:r>
      <w:r>
        <w:rPr>
          <w:rFonts w:hint="eastAsia"/>
        </w:rPr>
        <w:t xml:space="preserve">메모리 주소는 </w:t>
      </w:r>
      <w:r w:rsidRPr="00826CD6">
        <w:t>SVMAPI_createViewMode</w:t>
      </w:r>
      <w:r>
        <w:t xml:space="preserve">() </w:t>
      </w:r>
      <w:r>
        <w:rPr>
          <w:rFonts w:hint="eastAsia"/>
        </w:rPr>
        <w:t>수행 시 자동으로 만들어 지므로 강제적으로 변경이 필요할 때만 사용해야 한다.</w:t>
      </w:r>
    </w:p>
    <w:p w:rsidR="006D65BA" w:rsidRPr="006D65BA" w:rsidRDefault="006D65BA" w:rsidP="006D65BA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6D65BA" w:rsidRDefault="006D65BA" w:rsidP="006D65BA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6D65BA" w:rsidTr="00917728">
        <w:tc>
          <w:tcPr>
            <w:tcW w:w="2977" w:type="dxa"/>
            <w:shd w:val="clear" w:color="auto" w:fill="D9D9D9" w:themeFill="background1" w:themeFillShade="D9"/>
          </w:tcPr>
          <w:p w:rsidR="006D65BA" w:rsidRDefault="006D65BA" w:rsidP="0091772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6D65BA" w:rsidRDefault="006D65BA" w:rsidP="0091772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6D65BA" w:rsidTr="00917728">
        <w:tc>
          <w:tcPr>
            <w:tcW w:w="2977" w:type="dxa"/>
          </w:tcPr>
          <w:p w:rsidR="006D65BA" w:rsidRDefault="006D65BA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6D65BA" w:rsidRDefault="006D65BA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6D65BA" w:rsidTr="00917728">
        <w:tc>
          <w:tcPr>
            <w:tcW w:w="2977" w:type="dxa"/>
          </w:tcPr>
          <w:p w:rsidR="006D65BA" w:rsidRDefault="006D65BA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addr</w:t>
            </w:r>
          </w:p>
        </w:tc>
        <w:tc>
          <w:tcPr>
            <w:tcW w:w="6949" w:type="dxa"/>
          </w:tcPr>
          <w:p w:rsidR="006D65BA" w:rsidRDefault="006D65BA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메모리 주소</w:t>
            </w:r>
          </w:p>
        </w:tc>
      </w:tr>
    </w:tbl>
    <w:p w:rsidR="006D65BA" w:rsidRPr="002C6E7E" w:rsidRDefault="006D65BA" w:rsidP="006D65BA">
      <w:pPr>
        <w:pStyle w:val="12"/>
        <w:ind w:leftChars="0" w:left="0"/>
        <w:rPr>
          <w:rFonts w:asciiTheme="minorHAnsi" w:eastAsiaTheme="minorHAnsi" w:hAnsiTheme="minorHAnsi"/>
        </w:rPr>
      </w:pPr>
    </w:p>
    <w:p w:rsidR="006D65BA" w:rsidRDefault="006D65BA" w:rsidP="006D65BA">
      <w:pPr>
        <w:pStyle w:val="31"/>
      </w:pPr>
      <w:r>
        <w:t>[Return]</w:t>
      </w:r>
    </w:p>
    <w:p w:rsidR="006D65BA" w:rsidRDefault="006D65BA" w:rsidP="006D65BA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6D65BA" w:rsidRDefault="006D65BA" w:rsidP="00243167">
      <w:pPr>
        <w:pStyle w:val="22"/>
        <w:ind w:left="0"/>
      </w:pPr>
    </w:p>
    <w:p w:rsidR="00C47AF4" w:rsidRPr="009F79D9" w:rsidRDefault="00C47AF4" w:rsidP="00C47AF4">
      <w:pPr>
        <w:pStyle w:val="3"/>
      </w:pPr>
      <w:bookmarkStart w:id="186" w:name="_Toc477871038"/>
      <w:r w:rsidRPr="00C47AF4">
        <w:t>SVMAPI_getFBLUTAddr</w:t>
      </w:r>
      <w:bookmarkEnd w:id="186"/>
    </w:p>
    <w:p w:rsidR="00C47AF4" w:rsidRDefault="00C47AF4" w:rsidP="00C47AF4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C47AF4" w:rsidTr="00917728">
        <w:tc>
          <w:tcPr>
            <w:tcW w:w="9912" w:type="dxa"/>
          </w:tcPr>
          <w:p w:rsidR="00C47AF4" w:rsidRDefault="006F183E" w:rsidP="00C47AF4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C47AF4" w:rsidRPr="00C47AF4">
              <w:rPr>
                <w:rFonts w:asciiTheme="minorHAnsi" w:eastAsiaTheme="minorHAnsi" w:hAnsiTheme="minorHAnsi"/>
              </w:rPr>
              <w:t xml:space="preserve"> APIENTRY SVMAPI_getFBLUTAddr(uint8 IN viewMode, uint32 OUT *pageflipping0Addr,</w:t>
            </w:r>
          </w:p>
          <w:p w:rsidR="00C47AF4" w:rsidRDefault="00C47AF4" w:rsidP="00C47AF4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 w:rsidRPr="00C47AF4">
              <w:rPr>
                <w:rFonts w:asciiTheme="minorHAnsi" w:eastAsiaTheme="minorHAnsi" w:hAnsiTheme="minorHAnsi"/>
              </w:rPr>
              <w:t>uint32 OUT *pageflipping1Addr);</w:t>
            </w:r>
          </w:p>
        </w:tc>
      </w:tr>
    </w:tbl>
    <w:p w:rsidR="00C47AF4" w:rsidRDefault="00C47AF4" w:rsidP="00C47AF4">
      <w:pPr>
        <w:pStyle w:val="12"/>
        <w:ind w:leftChars="0" w:left="0"/>
        <w:rPr>
          <w:rFonts w:asciiTheme="minorHAnsi" w:eastAsiaTheme="minorHAnsi" w:hAnsiTheme="minorHAnsi"/>
        </w:rPr>
      </w:pPr>
    </w:p>
    <w:p w:rsidR="00C47AF4" w:rsidRDefault="00C47AF4" w:rsidP="00C47AF4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C47AF4" w:rsidRPr="00826CD6" w:rsidRDefault="00BC5766" w:rsidP="00C47AF4">
      <w:pPr>
        <w:pStyle w:val="22"/>
      </w:pPr>
      <w:r>
        <w:rPr>
          <w:rFonts w:hint="eastAsia"/>
        </w:rPr>
        <w:t>Front</w:t>
      </w:r>
      <w:r w:rsidR="00C47AF4">
        <w:rPr>
          <w:rFonts w:hint="eastAsia"/>
        </w:rPr>
        <w:t>/</w:t>
      </w:r>
      <w:r>
        <w:t>Back</w:t>
      </w:r>
      <w:r w:rsidR="00C47AF4">
        <w:t xml:space="preserve"> LUT</w:t>
      </w:r>
      <w:r w:rsidR="00C47AF4">
        <w:rPr>
          <w:rFonts w:hint="eastAsia"/>
        </w:rPr>
        <w:t>의 메모리 주소를 얻는다.</w:t>
      </w:r>
      <w:r w:rsidR="00C47AF4">
        <w:t xml:space="preserve"> </w:t>
      </w:r>
      <w:r w:rsidR="00C47AF4">
        <w:rPr>
          <w:rFonts w:hint="eastAsia"/>
        </w:rPr>
        <w:t xml:space="preserve">메모리 주소는 </w:t>
      </w:r>
      <w:r w:rsidR="00C47AF4">
        <w:t>page flipping</w:t>
      </w:r>
      <w:r w:rsidR="00C47AF4">
        <w:rPr>
          <w:rFonts w:hint="eastAsia"/>
        </w:rPr>
        <w:t>을 위해 두 개의 메모리 주소가 있다.</w:t>
      </w:r>
    </w:p>
    <w:p w:rsidR="00C47AF4" w:rsidRPr="00F07AC2" w:rsidRDefault="00C47AF4" w:rsidP="00C47AF4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C47AF4" w:rsidRDefault="00C47AF4" w:rsidP="00C47AF4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C47AF4" w:rsidTr="00917728">
        <w:tc>
          <w:tcPr>
            <w:tcW w:w="2977" w:type="dxa"/>
            <w:shd w:val="clear" w:color="auto" w:fill="D9D9D9" w:themeFill="background1" w:themeFillShade="D9"/>
          </w:tcPr>
          <w:p w:rsidR="00C47AF4" w:rsidRDefault="00C47AF4" w:rsidP="0091772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C47AF4" w:rsidRDefault="00C47AF4" w:rsidP="0091772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C47AF4" w:rsidTr="00917728">
        <w:tc>
          <w:tcPr>
            <w:tcW w:w="2977" w:type="dxa"/>
          </w:tcPr>
          <w:p w:rsidR="00C47AF4" w:rsidRDefault="00C47AF4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C47AF4" w:rsidRDefault="00C47AF4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C47AF4" w:rsidTr="00917728">
        <w:tc>
          <w:tcPr>
            <w:tcW w:w="2977" w:type="dxa"/>
          </w:tcPr>
          <w:p w:rsidR="00C47AF4" w:rsidRDefault="00C47AF4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*</w:t>
            </w:r>
            <w:r w:rsidRPr="002C6E7E">
              <w:rPr>
                <w:rFonts w:asciiTheme="minorHAnsi" w:eastAsiaTheme="minorHAnsi" w:hAnsiTheme="minorHAnsi"/>
              </w:rPr>
              <w:t>pageflipping0Addr</w:t>
            </w:r>
          </w:p>
        </w:tc>
        <w:tc>
          <w:tcPr>
            <w:tcW w:w="6949" w:type="dxa"/>
          </w:tcPr>
          <w:p w:rsidR="00C47AF4" w:rsidRDefault="00C47AF4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</w:t>
            </w:r>
            <w:r>
              <w:rPr>
                <w:rFonts w:asciiTheme="minorHAnsi" w:eastAsiaTheme="minorHAnsi" w:hAnsiTheme="minorHAnsi" w:hint="eastAsia"/>
              </w:rPr>
              <w:t>age</w:t>
            </w:r>
            <w:r>
              <w:rPr>
                <w:rFonts w:asciiTheme="minorHAnsi" w:eastAsiaTheme="minorHAnsi" w:hAnsiTheme="minorHAnsi"/>
              </w:rPr>
              <w:t>0</w:t>
            </w:r>
            <w:r>
              <w:rPr>
                <w:rFonts w:asciiTheme="minorHAnsi" w:eastAsiaTheme="minorHAnsi" w:hAnsiTheme="minorHAnsi" w:hint="eastAsia"/>
              </w:rPr>
              <w:t>의 메모리 주소</w:t>
            </w:r>
          </w:p>
        </w:tc>
      </w:tr>
      <w:tr w:rsidR="00C47AF4" w:rsidTr="00917728">
        <w:tc>
          <w:tcPr>
            <w:tcW w:w="2977" w:type="dxa"/>
          </w:tcPr>
          <w:p w:rsidR="00C47AF4" w:rsidRDefault="00C47AF4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*</w:t>
            </w:r>
            <w:r w:rsidRPr="002C6E7E">
              <w:rPr>
                <w:rFonts w:asciiTheme="minorHAnsi" w:eastAsiaTheme="minorHAnsi" w:hAnsiTheme="minorHAnsi"/>
              </w:rPr>
              <w:t>Pageflipping</w:t>
            </w:r>
            <w:r>
              <w:rPr>
                <w:rFonts w:asciiTheme="minorHAnsi" w:eastAsiaTheme="minorHAnsi" w:hAnsiTheme="minorHAnsi"/>
              </w:rPr>
              <w:t>1</w:t>
            </w:r>
            <w:r w:rsidRPr="002C6E7E">
              <w:rPr>
                <w:rFonts w:asciiTheme="minorHAnsi" w:eastAsiaTheme="minorHAnsi" w:hAnsiTheme="minorHAnsi"/>
              </w:rPr>
              <w:t>Addr</w:t>
            </w:r>
          </w:p>
        </w:tc>
        <w:tc>
          <w:tcPr>
            <w:tcW w:w="6949" w:type="dxa"/>
          </w:tcPr>
          <w:p w:rsidR="00C47AF4" w:rsidRDefault="00C47AF4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</w:t>
            </w:r>
            <w:r>
              <w:rPr>
                <w:rFonts w:asciiTheme="minorHAnsi" w:eastAsiaTheme="minorHAnsi" w:hAnsiTheme="minorHAnsi" w:hint="eastAsia"/>
              </w:rPr>
              <w:t>age</w:t>
            </w:r>
            <w:r>
              <w:rPr>
                <w:rFonts w:asciiTheme="minorHAnsi" w:eastAsiaTheme="minorHAnsi" w:hAnsiTheme="minorHAnsi"/>
              </w:rPr>
              <w:t>1</w:t>
            </w:r>
            <w:r>
              <w:rPr>
                <w:rFonts w:asciiTheme="minorHAnsi" w:eastAsiaTheme="minorHAnsi" w:hAnsiTheme="minorHAnsi" w:hint="eastAsia"/>
              </w:rPr>
              <w:t>의 메모리 주소</w:t>
            </w:r>
          </w:p>
        </w:tc>
      </w:tr>
    </w:tbl>
    <w:p w:rsidR="00C47AF4" w:rsidRPr="002C6E7E" w:rsidRDefault="00C47AF4" w:rsidP="00C47AF4">
      <w:pPr>
        <w:pStyle w:val="12"/>
        <w:ind w:leftChars="0" w:left="0"/>
        <w:rPr>
          <w:rFonts w:asciiTheme="minorHAnsi" w:eastAsiaTheme="minorHAnsi" w:hAnsiTheme="minorHAnsi"/>
        </w:rPr>
      </w:pPr>
    </w:p>
    <w:p w:rsidR="00C47AF4" w:rsidRDefault="00C47AF4" w:rsidP="00C47AF4">
      <w:pPr>
        <w:pStyle w:val="31"/>
      </w:pPr>
      <w:r>
        <w:t>[Return]</w:t>
      </w:r>
    </w:p>
    <w:p w:rsidR="00C47AF4" w:rsidRDefault="00C47AF4" w:rsidP="00C47AF4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C47AF4" w:rsidRDefault="00C47AF4" w:rsidP="00243167">
      <w:pPr>
        <w:pStyle w:val="22"/>
        <w:ind w:left="0"/>
      </w:pPr>
    </w:p>
    <w:p w:rsidR="00BC5766" w:rsidRPr="009F79D9" w:rsidRDefault="00BC5766" w:rsidP="00BC5766">
      <w:pPr>
        <w:pStyle w:val="3"/>
      </w:pPr>
      <w:bookmarkStart w:id="187" w:name="_Toc477871039"/>
      <w:r w:rsidRPr="00BC5766">
        <w:t>SVMAPI_getLRLUTAddr</w:t>
      </w:r>
      <w:bookmarkEnd w:id="187"/>
    </w:p>
    <w:p w:rsidR="00BC5766" w:rsidRDefault="00BC5766" w:rsidP="00BC5766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BC5766" w:rsidTr="00917728">
        <w:tc>
          <w:tcPr>
            <w:tcW w:w="9912" w:type="dxa"/>
          </w:tcPr>
          <w:p w:rsidR="00BC5766" w:rsidRDefault="006F183E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BC5766" w:rsidRPr="00C47AF4">
              <w:rPr>
                <w:rFonts w:asciiTheme="minorHAnsi" w:eastAsiaTheme="minorHAnsi" w:hAnsiTheme="minorHAnsi"/>
              </w:rPr>
              <w:t xml:space="preserve"> APIENTRY SVMAPI_get</w:t>
            </w:r>
            <w:r w:rsidR="00BC5766">
              <w:rPr>
                <w:rFonts w:asciiTheme="minorHAnsi" w:eastAsiaTheme="minorHAnsi" w:hAnsiTheme="minorHAnsi" w:hint="eastAsia"/>
              </w:rPr>
              <w:t>LR</w:t>
            </w:r>
            <w:r w:rsidR="00BC5766" w:rsidRPr="00C47AF4">
              <w:rPr>
                <w:rFonts w:asciiTheme="minorHAnsi" w:eastAsiaTheme="minorHAnsi" w:hAnsiTheme="minorHAnsi"/>
              </w:rPr>
              <w:t>LUTAddr(uint8 IN viewMode, uint32 OUT *pageflipping0Addr,</w:t>
            </w:r>
          </w:p>
          <w:p w:rsidR="00BC5766" w:rsidRDefault="00BC576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 w:rsidRPr="00C47AF4">
              <w:rPr>
                <w:rFonts w:asciiTheme="minorHAnsi" w:eastAsiaTheme="minorHAnsi" w:hAnsiTheme="minorHAnsi"/>
              </w:rPr>
              <w:t>uint32 OUT *pageflipping1Addr);</w:t>
            </w:r>
          </w:p>
        </w:tc>
      </w:tr>
    </w:tbl>
    <w:p w:rsidR="00BC5766" w:rsidRDefault="00BC5766" w:rsidP="00BC5766">
      <w:pPr>
        <w:pStyle w:val="12"/>
        <w:ind w:leftChars="0" w:left="0"/>
        <w:rPr>
          <w:rFonts w:asciiTheme="minorHAnsi" w:eastAsiaTheme="minorHAnsi" w:hAnsiTheme="minorHAnsi"/>
        </w:rPr>
      </w:pPr>
    </w:p>
    <w:p w:rsidR="00BC5766" w:rsidRDefault="00BC5766" w:rsidP="00BC5766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BC5766" w:rsidRPr="00826CD6" w:rsidRDefault="00BC5766" w:rsidP="00BC5766">
      <w:pPr>
        <w:pStyle w:val="22"/>
      </w:pPr>
      <w:r>
        <w:lastRenderedPageBreak/>
        <w:t>Left</w:t>
      </w:r>
      <w:r>
        <w:rPr>
          <w:rFonts w:hint="eastAsia"/>
        </w:rPr>
        <w:t>/</w:t>
      </w:r>
      <w:r>
        <w:t>Right LUT</w:t>
      </w:r>
      <w:r>
        <w:rPr>
          <w:rFonts w:hint="eastAsia"/>
        </w:rPr>
        <w:t>의 메모리 주소를 얻는다.</w:t>
      </w:r>
      <w:r>
        <w:t xml:space="preserve"> </w:t>
      </w:r>
      <w:r>
        <w:rPr>
          <w:rFonts w:hint="eastAsia"/>
        </w:rPr>
        <w:t xml:space="preserve">메모리 주소는 </w:t>
      </w:r>
      <w:r>
        <w:t>page flipping</w:t>
      </w:r>
      <w:r>
        <w:rPr>
          <w:rFonts w:hint="eastAsia"/>
        </w:rPr>
        <w:t>을 위해 두 개의 메모리 주소가 있다.</w:t>
      </w:r>
    </w:p>
    <w:p w:rsidR="00BC5766" w:rsidRPr="00F07AC2" w:rsidRDefault="00BC5766" w:rsidP="00BC5766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BC5766" w:rsidRDefault="00BC5766" w:rsidP="00BC5766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BC5766" w:rsidTr="00917728">
        <w:tc>
          <w:tcPr>
            <w:tcW w:w="2977" w:type="dxa"/>
            <w:shd w:val="clear" w:color="auto" w:fill="D9D9D9" w:themeFill="background1" w:themeFillShade="D9"/>
          </w:tcPr>
          <w:p w:rsidR="00BC5766" w:rsidRDefault="00BC5766" w:rsidP="0091772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BC5766" w:rsidRDefault="00BC5766" w:rsidP="0091772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BC5766" w:rsidTr="00917728">
        <w:tc>
          <w:tcPr>
            <w:tcW w:w="2977" w:type="dxa"/>
          </w:tcPr>
          <w:p w:rsidR="00BC5766" w:rsidRDefault="00BC576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BC5766" w:rsidRDefault="00BC576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BC5766" w:rsidTr="00917728">
        <w:tc>
          <w:tcPr>
            <w:tcW w:w="2977" w:type="dxa"/>
          </w:tcPr>
          <w:p w:rsidR="00BC5766" w:rsidRDefault="00BC576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*</w:t>
            </w:r>
            <w:r w:rsidRPr="002C6E7E">
              <w:rPr>
                <w:rFonts w:asciiTheme="minorHAnsi" w:eastAsiaTheme="minorHAnsi" w:hAnsiTheme="minorHAnsi"/>
              </w:rPr>
              <w:t>pageflipping0Addr</w:t>
            </w:r>
          </w:p>
        </w:tc>
        <w:tc>
          <w:tcPr>
            <w:tcW w:w="6949" w:type="dxa"/>
          </w:tcPr>
          <w:p w:rsidR="00BC5766" w:rsidRDefault="00BC576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</w:t>
            </w:r>
            <w:r>
              <w:rPr>
                <w:rFonts w:asciiTheme="minorHAnsi" w:eastAsiaTheme="minorHAnsi" w:hAnsiTheme="minorHAnsi" w:hint="eastAsia"/>
              </w:rPr>
              <w:t>age</w:t>
            </w:r>
            <w:r>
              <w:rPr>
                <w:rFonts w:asciiTheme="minorHAnsi" w:eastAsiaTheme="minorHAnsi" w:hAnsiTheme="minorHAnsi"/>
              </w:rPr>
              <w:t>0</w:t>
            </w:r>
            <w:r>
              <w:rPr>
                <w:rFonts w:asciiTheme="minorHAnsi" w:eastAsiaTheme="minorHAnsi" w:hAnsiTheme="minorHAnsi" w:hint="eastAsia"/>
              </w:rPr>
              <w:t>의 메모리 주소</w:t>
            </w:r>
          </w:p>
        </w:tc>
      </w:tr>
      <w:tr w:rsidR="00BC5766" w:rsidTr="00917728">
        <w:tc>
          <w:tcPr>
            <w:tcW w:w="2977" w:type="dxa"/>
          </w:tcPr>
          <w:p w:rsidR="00BC5766" w:rsidRDefault="00BC576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*</w:t>
            </w:r>
            <w:r w:rsidRPr="002C6E7E">
              <w:rPr>
                <w:rFonts w:asciiTheme="minorHAnsi" w:eastAsiaTheme="minorHAnsi" w:hAnsiTheme="minorHAnsi"/>
              </w:rPr>
              <w:t>Pageflipping</w:t>
            </w:r>
            <w:r>
              <w:rPr>
                <w:rFonts w:asciiTheme="minorHAnsi" w:eastAsiaTheme="minorHAnsi" w:hAnsiTheme="minorHAnsi"/>
              </w:rPr>
              <w:t>1</w:t>
            </w:r>
            <w:r w:rsidRPr="002C6E7E">
              <w:rPr>
                <w:rFonts w:asciiTheme="minorHAnsi" w:eastAsiaTheme="minorHAnsi" w:hAnsiTheme="minorHAnsi"/>
              </w:rPr>
              <w:t>Addr</w:t>
            </w:r>
          </w:p>
        </w:tc>
        <w:tc>
          <w:tcPr>
            <w:tcW w:w="6949" w:type="dxa"/>
          </w:tcPr>
          <w:p w:rsidR="00BC5766" w:rsidRDefault="00BC576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</w:t>
            </w:r>
            <w:r>
              <w:rPr>
                <w:rFonts w:asciiTheme="minorHAnsi" w:eastAsiaTheme="minorHAnsi" w:hAnsiTheme="minorHAnsi" w:hint="eastAsia"/>
              </w:rPr>
              <w:t>age</w:t>
            </w:r>
            <w:r>
              <w:rPr>
                <w:rFonts w:asciiTheme="minorHAnsi" w:eastAsiaTheme="minorHAnsi" w:hAnsiTheme="minorHAnsi"/>
              </w:rPr>
              <w:t>1</w:t>
            </w:r>
            <w:r>
              <w:rPr>
                <w:rFonts w:asciiTheme="minorHAnsi" w:eastAsiaTheme="minorHAnsi" w:hAnsiTheme="minorHAnsi" w:hint="eastAsia"/>
              </w:rPr>
              <w:t>의 메모리 주소</w:t>
            </w:r>
          </w:p>
        </w:tc>
      </w:tr>
    </w:tbl>
    <w:p w:rsidR="00BC5766" w:rsidRPr="002C6E7E" w:rsidRDefault="00BC5766" w:rsidP="00BC5766">
      <w:pPr>
        <w:pStyle w:val="12"/>
        <w:ind w:leftChars="0" w:left="0"/>
        <w:rPr>
          <w:rFonts w:asciiTheme="minorHAnsi" w:eastAsiaTheme="minorHAnsi" w:hAnsiTheme="minorHAnsi"/>
        </w:rPr>
      </w:pPr>
    </w:p>
    <w:p w:rsidR="00BC5766" w:rsidRDefault="00BC5766" w:rsidP="00BC5766">
      <w:pPr>
        <w:pStyle w:val="31"/>
      </w:pPr>
      <w:r>
        <w:t>[Return]</w:t>
      </w:r>
    </w:p>
    <w:p w:rsidR="00BC5766" w:rsidRDefault="00BC5766" w:rsidP="00BC5766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BC5766" w:rsidRDefault="00BC5766" w:rsidP="00243167">
      <w:pPr>
        <w:pStyle w:val="22"/>
        <w:ind w:left="0"/>
      </w:pPr>
    </w:p>
    <w:p w:rsidR="00BC5766" w:rsidRPr="009F79D9" w:rsidRDefault="00BC5766" w:rsidP="00BC5766">
      <w:pPr>
        <w:pStyle w:val="3"/>
      </w:pPr>
      <w:bookmarkStart w:id="188" w:name="_Toc477871040"/>
      <w:r w:rsidRPr="00BC5766">
        <w:t>SVMAPI_getBCLUTAddr</w:t>
      </w:r>
      <w:bookmarkEnd w:id="188"/>
    </w:p>
    <w:p w:rsidR="00BC5766" w:rsidRDefault="00BC5766" w:rsidP="00BC5766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BC5766" w:rsidTr="00917728">
        <w:tc>
          <w:tcPr>
            <w:tcW w:w="9912" w:type="dxa"/>
          </w:tcPr>
          <w:p w:rsidR="00BC5766" w:rsidRDefault="006F183E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BC5766" w:rsidRPr="00BC5766">
              <w:rPr>
                <w:rFonts w:asciiTheme="minorHAnsi" w:eastAsiaTheme="minorHAnsi" w:hAnsiTheme="minorHAnsi"/>
              </w:rPr>
              <w:t xml:space="preserve"> APIENTRY SVMAPI_getBCLUTAddr(uint8 IN viewMode, uint32 OUT *addr);</w:t>
            </w:r>
          </w:p>
        </w:tc>
      </w:tr>
    </w:tbl>
    <w:p w:rsidR="00BC5766" w:rsidRDefault="00BC5766" w:rsidP="00BC5766">
      <w:pPr>
        <w:pStyle w:val="12"/>
        <w:ind w:leftChars="0" w:left="0"/>
        <w:rPr>
          <w:rFonts w:asciiTheme="minorHAnsi" w:eastAsiaTheme="minorHAnsi" w:hAnsiTheme="minorHAnsi"/>
        </w:rPr>
      </w:pPr>
    </w:p>
    <w:p w:rsidR="00BC5766" w:rsidRDefault="00BC5766" w:rsidP="00BC5766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BC5766" w:rsidRPr="00826CD6" w:rsidRDefault="00BC5766" w:rsidP="00BC5766">
      <w:pPr>
        <w:pStyle w:val="22"/>
      </w:pPr>
      <w:r>
        <w:rPr>
          <w:rFonts w:hint="eastAsia"/>
        </w:rPr>
        <w:t>Brightness control</w:t>
      </w:r>
      <w:r>
        <w:t xml:space="preserve"> LUT</w:t>
      </w:r>
      <w:r>
        <w:rPr>
          <w:rFonts w:hint="eastAsia"/>
        </w:rPr>
        <w:t>의 메모리 주소를 얻는다.</w:t>
      </w:r>
    </w:p>
    <w:p w:rsidR="00BC5766" w:rsidRPr="00F07AC2" w:rsidRDefault="00BC5766" w:rsidP="00BC5766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BC5766" w:rsidRDefault="00BC5766" w:rsidP="00BC5766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BC5766" w:rsidTr="00917728">
        <w:tc>
          <w:tcPr>
            <w:tcW w:w="2977" w:type="dxa"/>
            <w:shd w:val="clear" w:color="auto" w:fill="D9D9D9" w:themeFill="background1" w:themeFillShade="D9"/>
          </w:tcPr>
          <w:p w:rsidR="00BC5766" w:rsidRDefault="00BC5766" w:rsidP="0091772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BC5766" w:rsidRDefault="00BC5766" w:rsidP="00917728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BC5766" w:rsidTr="00917728">
        <w:tc>
          <w:tcPr>
            <w:tcW w:w="2977" w:type="dxa"/>
          </w:tcPr>
          <w:p w:rsidR="00BC5766" w:rsidRDefault="00BC576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BC5766" w:rsidRDefault="00BC576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BC5766" w:rsidTr="00917728">
        <w:tc>
          <w:tcPr>
            <w:tcW w:w="2977" w:type="dxa"/>
          </w:tcPr>
          <w:p w:rsidR="00BC5766" w:rsidRDefault="00BC576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*</w:t>
            </w:r>
            <w:r>
              <w:rPr>
                <w:rFonts w:asciiTheme="minorHAnsi" w:eastAsiaTheme="minorHAnsi" w:hAnsiTheme="minorHAnsi"/>
              </w:rPr>
              <w:t>addr</w:t>
            </w:r>
          </w:p>
        </w:tc>
        <w:tc>
          <w:tcPr>
            <w:tcW w:w="6949" w:type="dxa"/>
          </w:tcPr>
          <w:p w:rsidR="00BC5766" w:rsidRDefault="00BC5766" w:rsidP="00917728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메모리 주소</w:t>
            </w:r>
          </w:p>
        </w:tc>
      </w:tr>
    </w:tbl>
    <w:p w:rsidR="00BC5766" w:rsidRPr="002C6E7E" w:rsidRDefault="00BC5766" w:rsidP="00BC5766">
      <w:pPr>
        <w:pStyle w:val="12"/>
        <w:ind w:leftChars="0" w:left="0"/>
        <w:rPr>
          <w:rFonts w:asciiTheme="minorHAnsi" w:eastAsiaTheme="minorHAnsi" w:hAnsiTheme="minorHAnsi"/>
        </w:rPr>
      </w:pPr>
    </w:p>
    <w:p w:rsidR="00BC5766" w:rsidRDefault="00BC5766" w:rsidP="00BC5766">
      <w:pPr>
        <w:pStyle w:val="31"/>
      </w:pPr>
      <w:r>
        <w:t>[Return]</w:t>
      </w:r>
    </w:p>
    <w:p w:rsidR="00BC5766" w:rsidRDefault="00BC5766" w:rsidP="00BC5766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BC5766" w:rsidRDefault="00BC5766" w:rsidP="00243167">
      <w:pPr>
        <w:pStyle w:val="22"/>
        <w:ind w:left="0"/>
      </w:pPr>
    </w:p>
    <w:p w:rsidR="00592965" w:rsidRPr="009F79D9" w:rsidRDefault="001A1ED4" w:rsidP="001A1ED4">
      <w:pPr>
        <w:pStyle w:val="3"/>
      </w:pPr>
      <w:bookmarkStart w:id="189" w:name="_Toc477871041"/>
      <w:r w:rsidRPr="001A1ED4">
        <w:t>SVMAPI_getRGBStatistics</w:t>
      </w:r>
      <w:bookmarkEnd w:id="189"/>
    </w:p>
    <w:p w:rsidR="00592965" w:rsidRDefault="00592965" w:rsidP="00592965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592965" w:rsidTr="00E06AB1">
        <w:tc>
          <w:tcPr>
            <w:tcW w:w="9912" w:type="dxa"/>
          </w:tcPr>
          <w:p w:rsidR="00592965" w:rsidRDefault="001A1ED4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1A1ED4">
              <w:rPr>
                <w:rFonts w:asciiTheme="minorHAnsi" w:eastAsiaTheme="minorHAnsi" w:hAnsiTheme="minorHAnsi"/>
              </w:rPr>
              <w:t>void APIENTRY SVMAPI_getRGBStatistics(pSVM_RGB_STATISTICS_T OUT stats);</w:t>
            </w:r>
          </w:p>
        </w:tc>
      </w:tr>
    </w:tbl>
    <w:p w:rsidR="00592965" w:rsidRDefault="00592965" w:rsidP="00592965">
      <w:pPr>
        <w:pStyle w:val="12"/>
        <w:ind w:leftChars="0" w:left="0"/>
        <w:rPr>
          <w:rFonts w:asciiTheme="minorHAnsi" w:eastAsiaTheme="minorHAnsi" w:hAnsiTheme="minorHAnsi"/>
        </w:rPr>
      </w:pPr>
    </w:p>
    <w:p w:rsidR="00592965" w:rsidRDefault="00592965" w:rsidP="00592965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592965" w:rsidRPr="00826CD6" w:rsidRDefault="003B1477" w:rsidP="00592965">
      <w:pPr>
        <w:pStyle w:val="22"/>
      </w:pPr>
      <w:r>
        <w:rPr>
          <w:rFonts w:hint="eastAsia"/>
        </w:rPr>
        <w:t>Auto brightness contro</w:t>
      </w:r>
      <w:r>
        <w:t>l</w:t>
      </w:r>
      <w:r>
        <w:rPr>
          <w:rFonts w:hint="eastAsia"/>
        </w:rPr>
        <w:t xml:space="preserve">을 </w:t>
      </w:r>
      <w:r>
        <w:t xml:space="preserve">dnlgo </w:t>
      </w:r>
      <w:r>
        <w:rPr>
          <w:rFonts w:hint="eastAsia"/>
        </w:rPr>
        <w:t xml:space="preserve">Front/Back이미지와 </w:t>
      </w:r>
      <w:r>
        <w:t xml:space="preserve">Left/Right </w:t>
      </w:r>
      <w:r>
        <w:rPr>
          <w:rFonts w:hint="eastAsia"/>
        </w:rPr>
        <w:t xml:space="preserve">이미지간의 서로 섞이게 되는 영역의 </w:t>
      </w:r>
      <w:r>
        <w:t>RGB</w:t>
      </w:r>
      <w:r>
        <w:rPr>
          <w:rFonts w:hint="eastAsia"/>
        </w:rPr>
        <w:t>색의 통계 값을 구한다.</w:t>
      </w:r>
    </w:p>
    <w:p w:rsidR="00592965" w:rsidRPr="00F07AC2" w:rsidRDefault="00592965" w:rsidP="00592965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592965" w:rsidRDefault="00592965" w:rsidP="00592965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592965" w:rsidTr="00E06AB1">
        <w:tc>
          <w:tcPr>
            <w:tcW w:w="2977" w:type="dxa"/>
            <w:shd w:val="clear" w:color="auto" w:fill="D9D9D9" w:themeFill="background1" w:themeFillShade="D9"/>
          </w:tcPr>
          <w:p w:rsidR="00592965" w:rsidRDefault="00592965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592965" w:rsidRDefault="00592965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592965" w:rsidTr="00E06AB1">
        <w:tc>
          <w:tcPr>
            <w:tcW w:w="2977" w:type="dxa"/>
          </w:tcPr>
          <w:p w:rsidR="00592965" w:rsidRDefault="00726EA0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*</w:t>
            </w:r>
            <w:r w:rsidRPr="001A1ED4">
              <w:rPr>
                <w:rFonts w:asciiTheme="minorHAnsi" w:eastAsiaTheme="minorHAnsi" w:hAnsiTheme="minorHAnsi"/>
              </w:rPr>
              <w:t>stats</w:t>
            </w:r>
          </w:p>
        </w:tc>
        <w:tc>
          <w:tcPr>
            <w:tcW w:w="6949" w:type="dxa"/>
          </w:tcPr>
          <w:p w:rsidR="00592965" w:rsidRDefault="00726EA0" w:rsidP="005908B4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RGB색 통계 값을 저장할 구조체의 포인터</w:t>
            </w:r>
            <w:r w:rsidR="005908B4">
              <w:rPr>
                <w:rFonts w:asciiTheme="minorHAnsi" w:eastAsiaTheme="minorHAnsi" w:hAnsiTheme="minorHAnsi"/>
              </w:rPr>
              <w:t>(</w:t>
            </w:r>
            <w:r w:rsidR="005908B4" w:rsidRPr="001A1ED4">
              <w:rPr>
                <w:rFonts w:asciiTheme="minorHAnsi" w:eastAsiaTheme="minorHAnsi" w:hAnsiTheme="minorHAnsi"/>
              </w:rPr>
              <w:t>SVM_RGB_STATISTICS_T</w:t>
            </w:r>
            <w:r w:rsidR="005908B4">
              <w:rPr>
                <w:rFonts w:asciiTheme="minorHAnsi" w:eastAsiaTheme="minorHAnsi" w:hAnsiTheme="minorHAnsi"/>
              </w:rPr>
              <w:t xml:space="preserve"> </w:t>
            </w:r>
            <w:r w:rsidR="005908B4">
              <w:rPr>
                <w:rFonts w:asciiTheme="minorHAnsi" w:eastAsiaTheme="minorHAnsi" w:hAnsiTheme="minorHAnsi" w:hint="eastAsia"/>
              </w:rPr>
              <w:t>참조)</w:t>
            </w:r>
          </w:p>
        </w:tc>
      </w:tr>
    </w:tbl>
    <w:p w:rsidR="00592965" w:rsidRPr="002C6E7E" w:rsidRDefault="00592965" w:rsidP="00592965">
      <w:pPr>
        <w:pStyle w:val="12"/>
        <w:ind w:leftChars="0" w:left="0"/>
        <w:rPr>
          <w:rFonts w:asciiTheme="minorHAnsi" w:eastAsiaTheme="minorHAnsi" w:hAnsiTheme="minorHAnsi"/>
        </w:rPr>
      </w:pPr>
    </w:p>
    <w:p w:rsidR="00592965" w:rsidRDefault="00592965" w:rsidP="00592965">
      <w:pPr>
        <w:pStyle w:val="31"/>
      </w:pPr>
      <w:r>
        <w:t>[Return]</w:t>
      </w:r>
    </w:p>
    <w:p w:rsidR="00592965" w:rsidRDefault="00592965" w:rsidP="00243167">
      <w:pPr>
        <w:pStyle w:val="22"/>
        <w:ind w:left="0"/>
      </w:pPr>
    </w:p>
    <w:p w:rsidR="00C97215" w:rsidRPr="009F79D9" w:rsidRDefault="00C97215" w:rsidP="00C97215">
      <w:pPr>
        <w:pStyle w:val="3"/>
      </w:pPr>
      <w:bookmarkStart w:id="190" w:name="_Toc477871042"/>
      <w:r w:rsidRPr="00C97215">
        <w:t>SVMAPI_setSVMEnable</w:t>
      </w:r>
      <w:bookmarkEnd w:id="190"/>
    </w:p>
    <w:p w:rsidR="00C97215" w:rsidRDefault="00C97215" w:rsidP="00C97215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C97215" w:rsidTr="00E06AB1">
        <w:tc>
          <w:tcPr>
            <w:tcW w:w="9912" w:type="dxa"/>
          </w:tcPr>
          <w:p w:rsidR="00C97215" w:rsidRDefault="006F183E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C97215" w:rsidRPr="00C97215">
              <w:rPr>
                <w:rFonts w:asciiTheme="minorHAnsi" w:eastAsiaTheme="minorHAnsi" w:hAnsiTheme="minorHAnsi"/>
              </w:rPr>
              <w:t xml:space="preserve"> APIENTRY SVMAPI_setSVMEnable(bool IN isEnable);</w:t>
            </w:r>
          </w:p>
        </w:tc>
      </w:tr>
    </w:tbl>
    <w:p w:rsidR="00C97215" w:rsidRDefault="00C97215" w:rsidP="00C97215">
      <w:pPr>
        <w:pStyle w:val="12"/>
        <w:ind w:leftChars="0" w:left="0"/>
        <w:rPr>
          <w:rFonts w:asciiTheme="minorHAnsi" w:eastAsiaTheme="minorHAnsi" w:hAnsiTheme="minorHAnsi"/>
        </w:rPr>
      </w:pPr>
    </w:p>
    <w:p w:rsidR="00C97215" w:rsidRDefault="00C97215" w:rsidP="00C97215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C97215" w:rsidRPr="00826CD6" w:rsidRDefault="00AF1EF5" w:rsidP="00C97215">
      <w:pPr>
        <w:pStyle w:val="22"/>
      </w:pPr>
      <w:r>
        <w:rPr>
          <w:rFonts w:hint="eastAsia"/>
        </w:rPr>
        <w:t>SVM을 동작시킨다.</w:t>
      </w:r>
    </w:p>
    <w:p w:rsidR="00C97215" w:rsidRPr="00F07AC2" w:rsidRDefault="00C97215" w:rsidP="00C97215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C97215" w:rsidRDefault="00C97215" w:rsidP="00C97215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C97215" w:rsidTr="00E06AB1">
        <w:tc>
          <w:tcPr>
            <w:tcW w:w="2977" w:type="dxa"/>
            <w:shd w:val="clear" w:color="auto" w:fill="D9D9D9" w:themeFill="background1" w:themeFillShade="D9"/>
          </w:tcPr>
          <w:p w:rsidR="00C97215" w:rsidRDefault="00C97215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C97215" w:rsidRDefault="00C97215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C97215" w:rsidTr="00E06AB1">
        <w:tc>
          <w:tcPr>
            <w:tcW w:w="2977" w:type="dxa"/>
          </w:tcPr>
          <w:p w:rsidR="00C97215" w:rsidRDefault="00AF1EF5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isEnable</w:t>
            </w:r>
          </w:p>
        </w:tc>
        <w:tc>
          <w:tcPr>
            <w:tcW w:w="6949" w:type="dxa"/>
          </w:tcPr>
          <w:p w:rsidR="00C97215" w:rsidRDefault="00AF1EF5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활성 또는 비활성</w:t>
            </w:r>
          </w:p>
        </w:tc>
      </w:tr>
    </w:tbl>
    <w:p w:rsidR="00C97215" w:rsidRPr="002C6E7E" w:rsidRDefault="00C97215" w:rsidP="00C97215">
      <w:pPr>
        <w:pStyle w:val="12"/>
        <w:ind w:leftChars="0" w:left="0"/>
        <w:rPr>
          <w:rFonts w:asciiTheme="minorHAnsi" w:eastAsiaTheme="minorHAnsi" w:hAnsiTheme="minorHAnsi"/>
        </w:rPr>
      </w:pPr>
    </w:p>
    <w:p w:rsidR="00C97215" w:rsidRDefault="00C97215" w:rsidP="00C97215">
      <w:pPr>
        <w:pStyle w:val="31"/>
      </w:pPr>
      <w:r>
        <w:t>[Return]</w:t>
      </w:r>
    </w:p>
    <w:p w:rsidR="00C97215" w:rsidRDefault="00C97215" w:rsidP="00C97215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C97215" w:rsidRDefault="00C97215" w:rsidP="00243167">
      <w:pPr>
        <w:pStyle w:val="22"/>
        <w:ind w:left="0"/>
      </w:pPr>
    </w:p>
    <w:p w:rsidR="00994362" w:rsidRPr="009F79D9" w:rsidRDefault="00994362" w:rsidP="00994362">
      <w:pPr>
        <w:pStyle w:val="3"/>
      </w:pPr>
      <w:bookmarkStart w:id="191" w:name="_Toc477871043"/>
      <w:r w:rsidRPr="00994362">
        <w:t>SVMAPI_setBlank</w:t>
      </w:r>
      <w:bookmarkEnd w:id="191"/>
    </w:p>
    <w:p w:rsidR="00994362" w:rsidRDefault="00994362" w:rsidP="00994362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994362" w:rsidTr="00E06AB1">
        <w:tc>
          <w:tcPr>
            <w:tcW w:w="9912" w:type="dxa"/>
          </w:tcPr>
          <w:p w:rsidR="00994362" w:rsidRDefault="00994362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994362">
              <w:rPr>
                <w:rFonts w:asciiTheme="minorHAnsi" w:eastAsiaTheme="minorHAnsi" w:hAnsiTheme="minorHAnsi"/>
              </w:rPr>
              <w:t>void APIENTRY SVMAPI_setBlank(uint16 IN hBlank, uint16 IN vBlank);</w:t>
            </w:r>
          </w:p>
        </w:tc>
      </w:tr>
    </w:tbl>
    <w:p w:rsidR="00994362" w:rsidRDefault="00994362" w:rsidP="00994362">
      <w:pPr>
        <w:pStyle w:val="12"/>
        <w:ind w:leftChars="0" w:left="0"/>
        <w:rPr>
          <w:rFonts w:asciiTheme="minorHAnsi" w:eastAsiaTheme="minorHAnsi" w:hAnsiTheme="minorHAnsi"/>
        </w:rPr>
      </w:pPr>
    </w:p>
    <w:p w:rsidR="00994362" w:rsidRDefault="00994362" w:rsidP="00994362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994362" w:rsidRPr="00826CD6" w:rsidRDefault="00994362" w:rsidP="00994362">
      <w:pPr>
        <w:pStyle w:val="22"/>
      </w:pPr>
      <w:r>
        <w:rPr>
          <w:rFonts w:hint="eastAsia"/>
        </w:rPr>
        <w:t>출력</w:t>
      </w:r>
      <w:r>
        <w:t>의</w:t>
      </w:r>
      <w:r>
        <w:rPr>
          <w:rFonts w:hint="eastAsia"/>
        </w:rPr>
        <w:t xml:space="preserve"> </w:t>
      </w:r>
      <w:r>
        <w:t xml:space="preserve">frame rate </w:t>
      </w:r>
      <w:r>
        <w:rPr>
          <w:rFonts w:hint="eastAsia"/>
        </w:rPr>
        <w:t xml:space="preserve">생성을 위한 </w:t>
      </w:r>
      <w:r>
        <w:t>horizontal blank, vertical blank</w:t>
      </w:r>
      <w:r>
        <w:rPr>
          <w:rFonts w:hint="eastAsia"/>
        </w:rPr>
        <w:t>를 설정한다.</w:t>
      </w:r>
    </w:p>
    <w:p w:rsidR="00994362" w:rsidRPr="00F07AC2" w:rsidRDefault="00994362" w:rsidP="0099436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994362" w:rsidRDefault="00994362" w:rsidP="00994362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994362" w:rsidTr="00E06AB1">
        <w:tc>
          <w:tcPr>
            <w:tcW w:w="2977" w:type="dxa"/>
            <w:shd w:val="clear" w:color="auto" w:fill="D9D9D9" w:themeFill="background1" w:themeFillShade="D9"/>
          </w:tcPr>
          <w:p w:rsidR="00994362" w:rsidRDefault="00994362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994362" w:rsidRDefault="00994362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994362" w:rsidTr="00E06AB1">
        <w:tc>
          <w:tcPr>
            <w:tcW w:w="2977" w:type="dxa"/>
          </w:tcPr>
          <w:p w:rsidR="00994362" w:rsidRDefault="00994362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hBlank</w:t>
            </w:r>
          </w:p>
        </w:tc>
        <w:tc>
          <w:tcPr>
            <w:tcW w:w="6949" w:type="dxa"/>
          </w:tcPr>
          <w:p w:rsidR="00994362" w:rsidRDefault="00994362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H</w:t>
            </w:r>
            <w:r>
              <w:rPr>
                <w:rFonts w:asciiTheme="minorHAnsi" w:eastAsiaTheme="minorHAnsi" w:hAnsiTheme="minorHAnsi" w:hint="eastAsia"/>
              </w:rPr>
              <w:t xml:space="preserve">orizontal </w:t>
            </w:r>
            <w:r>
              <w:rPr>
                <w:rFonts w:asciiTheme="minorHAnsi" w:eastAsiaTheme="minorHAnsi" w:hAnsiTheme="minorHAnsi"/>
              </w:rPr>
              <w:t>blank</w:t>
            </w:r>
          </w:p>
        </w:tc>
      </w:tr>
      <w:tr w:rsidR="00994362" w:rsidTr="00E06AB1">
        <w:tc>
          <w:tcPr>
            <w:tcW w:w="2977" w:type="dxa"/>
          </w:tcPr>
          <w:p w:rsidR="00994362" w:rsidRDefault="00994362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vBlank</w:t>
            </w:r>
          </w:p>
        </w:tc>
        <w:tc>
          <w:tcPr>
            <w:tcW w:w="6949" w:type="dxa"/>
          </w:tcPr>
          <w:p w:rsidR="00994362" w:rsidRDefault="00994362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ertical </w:t>
            </w:r>
            <w:r>
              <w:rPr>
                <w:rFonts w:asciiTheme="minorHAnsi" w:eastAsiaTheme="minorHAnsi" w:hAnsiTheme="minorHAnsi"/>
              </w:rPr>
              <w:t>blank</w:t>
            </w:r>
          </w:p>
        </w:tc>
      </w:tr>
    </w:tbl>
    <w:p w:rsidR="00994362" w:rsidRPr="002C6E7E" w:rsidRDefault="00994362" w:rsidP="00994362">
      <w:pPr>
        <w:pStyle w:val="12"/>
        <w:ind w:leftChars="0" w:left="0"/>
        <w:rPr>
          <w:rFonts w:asciiTheme="minorHAnsi" w:eastAsiaTheme="minorHAnsi" w:hAnsiTheme="minorHAnsi"/>
        </w:rPr>
      </w:pPr>
    </w:p>
    <w:p w:rsidR="00994362" w:rsidRDefault="00994362" w:rsidP="00994362">
      <w:pPr>
        <w:pStyle w:val="31"/>
      </w:pPr>
      <w:r>
        <w:t>[Return]</w:t>
      </w:r>
    </w:p>
    <w:p w:rsidR="00994362" w:rsidRDefault="00994362" w:rsidP="00243167">
      <w:pPr>
        <w:pStyle w:val="22"/>
        <w:ind w:left="0"/>
      </w:pPr>
    </w:p>
    <w:p w:rsidR="00994362" w:rsidRPr="009F79D9" w:rsidRDefault="00994362" w:rsidP="00994362">
      <w:pPr>
        <w:pStyle w:val="3"/>
      </w:pPr>
      <w:bookmarkStart w:id="192" w:name="_Toc477871044"/>
      <w:r w:rsidRPr="00994362">
        <w:t>SVMAPI_setSection</w:t>
      </w:r>
      <w:bookmarkEnd w:id="192"/>
    </w:p>
    <w:p w:rsidR="00994362" w:rsidRDefault="00994362" w:rsidP="00994362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994362" w:rsidTr="00E06AB1">
        <w:tc>
          <w:tcPr>
            <w:tcW w:w="9912" w:type="dxa"/>
          </w:tcPr>
          <w:p w:rsidR="00994362" w:rsidRDefault="006F183E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994362" w:rsidRPr="00994362">
              <w:rPr>
                <w:rFonts w:asciiTheme="minorHAnsi" w:eastAsiaTheme="minorHAnsi" w:hAnsiTheme="minorHAnsi"/>
              </w:rPr>
              <w:t xml:space="preserve"> APIENTRY SVMAPI_setSection(uint8 IN viewMode, uint8 IN sectionNumber,</w:t>
            </w:r>
          </w:p>
          <w:p w:rsidR="00994362" w:rsidRDefault="00994362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ab/>
            </w:r>
            <w:r w:rsidRPr="00994362">
              <w:rPr>
                <w:rFonts w:asciiTheme="minorHAnsi" w:eastAsiaTheme="minorHAnsi" w:hAnsiTheme="minorHAnsi"/>
              </w:rPr>
              <w:t>SVM_RECT_T IN sectionRect);</w:t>
            </w:r>
          </w:p>
        </w:tc>
      </w:tr>
    </w:tbl>
    <w:p w:rsidR="00994362" w:rsidRDefault="00994362" w:rsidP="00994362">
      <w:pPr>
        <w:pStyle w:val="12"/>
        <w:ind w:leftChars="0" w:left="0"/>
        <w:rPr>
          <w:rFonts w:asciiTheme="minorHAnsi" w:eastAsiaTheme="minorHAnsi" w:hAnsiTheme="minorHAnsi"/>
        </w:rPr>
      </w:pPr>
    </w:p>
    <w:p w:rsidR="00994362" w:rsidRDefault="00994362" w:rsidP="00994362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994362" w:rsidRDefault="00994362" w:rsidP="00994362">
      <w:pPr>
        <w:pStyle w:val="22"/>
      </w:pPr>
      <w:r>
        <w:t xml:space="preserve">Section </w:t>
      </w:r>
      <w:r>
        <w:rPr>
          <w:rFonts w:hint="eastAsia"/>
        </w:rPr>
        <w:t>영역을 설정한다.</w:t>
      </w:r>
      <w:r>
        <w:t xml:space="preserve"> Section</w:t>
      </w:r>
      <w:r>
        <w:rPr>
          <w:rFonts w:hint="eastAsia"/>
        </w:rPr>
        <w:t>은 사각 영역을 설정하여 그 부분에 대해서만 출력하도록 한다.</w:t>
      </w:r>
    </w:p>
    <w:p w:rsidR="00994362" w:rsidRDefault="00994362" w:rsidP="00994362">
      <w:pPr>
        <w:pStyle w:val="22"/>
      </w:pPr>
      <w:r>
        <w:t>2</w:t>
      </w:r>
      <w:r>
        <w:rPr>
          <w:rFonts w:hint="eastAsia"/>
        </w:rPr>
        <w:t xml:space="preserve">개의 </w:t>
      </w:r>
      <w:r>
        <w:t>section</w:t>
      </w:r>
      <w:r>
        <w:rPr>
          <w:rFonts w:hint="eastAsia"/>
        </w:rPr>
        <w:t>을 지원한다.</w:t>
      </w:r>
    </w:p>
    <w:p w:rsidR="00A80FE3" w:rsidRPr="00826CD6" w:rsidRDefault="00A80FE3" w:rsidP="00994362">
      <w:pPr>
        <w:pStyle w:val="22"/>
      </w:pPr>
      <w:r w:rsidRPr="00632D60">
        <w:rPr>
          <w:noProof/>
        </w:rPr>
        <w:drawing>
          <wp:inline distT="0" distB="0" distL="0" distR="0" wp14:anchorId="088C3CAD" wp14:editId="07006429">
            <wp:extent cx="5375081" cy="329227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5081" cy="329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62" w:rsidRPr="00F07AC2" w:rsidRDefault="00994362" w:rsidP="00994362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994362" w:rsidRDefault="00994362" w:rsidP="00994362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994362" w:rsidTr="00E06AB1">
        <w:tc>
          <w:tcPr>
            <w:tcW w:w="2977" w:type="dxa"/>
            <w:shd w:val="clear" w:color="auto" w:fill="D9D9D9" w:themeFill="background1" w:themeFillShade="D9"/>
          </w:tcPr>
          <w:p w:rsidR="00994362" w:rsidRDefault="00994362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994362" w:rsidRDefault="00994362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994362" w:rsidTr="00E06AB1">
        <w:tc>
          <w:tcPr>
            <w:tcW w:w="2977" w:type="dxa"/>
          </w:tcPr>
          <w:p w:rsidR="00994362" w:rsidRDefault="00994362" w:rsidP="0099436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994362" w:rsidRDefault="00994362" w:rsidP="0099436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994362" w:rsidTr="00E06AB1">
        <w:tc>
          <w:tcPr>
            <w:tcW w:w="2977" w:type="dxa"/>
          </w:tcPr>
          <w:p w:rsidR="00994362" w:rsidRDefault="00994362" w:rsidP="0099436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sectionNumber</w:t>
            </w:r>
          </w:p>
        </w:tc>
        <w:tc>
          <w:tcPr>
            <w:tcW w:w="6949" w:type="dxa"/>
          </w:tcPr>
          <w:p w:rsidR="00994362" w:rsidRDefault="00994362" w:rsidP="0099436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</w:t>
            </w:r>
            <w:r>
              <w:rPr>
                <w:rFonts w:asciiTheme="minorHAnsi" w:eastAsiaTheme="minorHAnsi" w:hAnsiTheme="minorHAnsi" w:hint="eastAsia"/>
              </w:rPr>
              <w:t>ection 번호 (</w:t>
            </w:r>
            <w:r w:rsidRPr="00994362">
              <w:rPr>
                <w:rFonts w:asciiTheme="minorHAnsi" w:eastAsiaTheme="minorHAnsi" w:hAnsiTheme="minorHAnsi"/>
              </w:rPr>
              <w:t>SVM_SECTION_NUMBER_</w:t>
            </w:r>
            <w:r>
              <w:rPr>
                <w:rFonts w:asciiTheme="minorHAnsi" w:eastAsiaTheme="minorHAnsi" w:hAnsiTheme="minorHAnsi" w:hint="eastAsia"/>
              </w:rPr>
              <w:t>E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  <w:tr w:rsidR="00994362" w:rsidTr="00E06AB1">
        <w:tc>
          <w:tcPr>
            <w:tcW w:w="2977" w:type="dxa"/>
          </w:tcPr>
          <w:p w:rsidR="00994362" w:rsidRDefault="00994362" w:rsidP="0099436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sectionRect</w:t>
            </w:r>
          </w:p>
        </w:tc>
        <w:tc>
          <w:tcPr>
            <w:tcW w:w="6949" w:type="dxa"/>
          </w:tcPr>
          <w:p w:rsidR="00994362" w:rsidRDefault="00994362" w:rsidP="0099436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Section 사각 영역 (</w:t>
            </w:r>
            <w:r w:rsidRPr="00994362">
              <w:rPr>
                <w:rFonts w:asciiTheme="minorHAnsi" w:eastAsiaTheme="minorHAnsi" w:hAnsiTheme="minorHAnsi"/>
              </w:rPr>
              <w:t>SVM_RECT_T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</w:tbl>
    <w:p w:rsidR="00994362" w:rsidRPr="002C6E7E" w:rsidRDefault="00994362" w:rsidP="00994362">
      <w:pPr>
        <w:pStyle w:val="12"/>
        <w:ind w:leftChars="0" w:left="0"/>
        <w:rPr>
          <w:rFonts w:asciiTheme="minorHAnsi" w:eastAsiaTheme="minorHAnsi" w:hAnsiTheme="minorHAnsi"/>
        </w:rPr>
      </w:pPr>
    </w:p>
    <w:p w:rsidR="0096356E" w:rsidRDefault="0096356E" w:rsidP="0096356E">
      <w:pPr>
        <w:pStyle w:val="31"/>
      </w:pPr>
      <w:r>
        <w:t>[Return]</w:t>
      </w:r>
    </w:p>
    <w:p w:rsidR="0096356E" w:rsidRDefault="0096356E" w:rsidP="0096356E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994362" w:rsidRDefault="00994362" w:rsidP="00243167">
      <w:pPr>
        <w:pStyle w:val="22"/>
        <w:ind w:left="0"/>
      </w:pPr>
    </w:p>
    <w:p w:rsidR="0096356E" w:rsidRPr="009F79D9" w:rsidRDefault="00470E2E" w:rsidP="00470E2E">
      <w:pPr>
        <w:pStyle w:val="3"/>
      </w:pPr>
      <w:bookmarkStart w:id="193" w:name="_Toc477871045"/>
      <w:r w:rsidRPr="00470E2E">
        <w:lastRenderedPageBreak/>
        <w:t>SVMAPI_setSectionEnable</w:t>
      </w:r>
      <w:bookmarkEnd w:id="193"/>
    </w:p>
    <w:p w:rsidR="0096356E" w:rsidRDefault="0096356E" w:rsidP="0096356E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96356E" w:rsidTr="00E06AB1">
        <w:tc>
          <w:tcPr>
            <w:tcW w:w="9912" w:type="dxa"/>
          </w:tcPr>
          <w:p w:rsidR="0096356E" w:rsidRDefault="006F183E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470E2E" w:rsidRPr="00470E2E">
              <w:rPr>
                <w:rFonts w:asciiTheme="minorHAnsi" w:eastAsiaTheme="minorHAnsi" w:hAnsiTheme="minorHAnsi"/>
              </w:rPr>
              <w:t xml:space="preserve"> APIENTRY SVMAPI_setSectionEnable(uint8 IN viewMode, uint8 IN sectionNumber, bool IN isEnable);</w:t>
            </w:r>
          </w:p>
        </w:tc>
      </w:tr>
    </w:tbl>
    <w:p w:rsidR="0096356E" w:rsidRDefault="0096356E" w:rsidP="0096356E">
      <w:pPr>
        <w:pStyle w:val="12"/>
        <w:ind w:leftChars="0" w:left="0"/>
        <w:rPr>
          <w:rFonts w:asciiTheme="minorHAnsi" w:eastAsiaTheme="minorHAnsi" w:hAnsiTheme="minorHAnsi"/>
        </w:rPr>
      </w:pPr>
    </w:p>
    <w:p w:rsidR="0096356E" w:rsidRDefault="0096356E" w:rsidP="0096356E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470E2E" w:rsidRPr="00826CD6" w:rsidRDefault="00470E2E" w:rsidP="00470E2E">
      <w:pPr>
        <w:pStyle w:val="22"/>
      </w:pPr>
      <w:r>
        <w:rPr>
          <w:rFonts w:hint="eastAsia"/>
        </w:rPr>
        <w:t xml:space="preserve">각 </w:t>
      </w:r>
      <w:r w:rsidR="0096356E">
        <w:t xml:space="preserve">Section </w:t>
      </w:r>
      <w:r w:rsidR="0096356E">
        <w:rPr>
          <w:rFonts w:hint="eastAsia"/>
        </w:rPr>
        <w:t>영역</w:t>
      </w:r>
      <w:r>
        <w:rPr>
          <w:rFonts w:hint="eastAsia"/>
        </w:rPr>
        <w:t>의 동작을 설정한다.</w:t>
      </w:r>
    </w:p>
    <w:p w:rsidR="0096356E" w:rsidRPr="00826CD6" w:rsidRDefault="0096356E" w:rsidP="0096356E">
      <w:pPr>
        <w:pStyle w:val="22"/>
      </w:pPr>
    </w:p>
    <w:p w:rsidR="0096356E" w:rsidRPr="00F07AC2" w:rsidRDefault="0096356E" w:rsidP="0096356E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96356E" w:rsidRDefault="0096356E" w:rsidP="0096356E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96356E" w:rsidTr="00E06AB1">
        <w:tc>
          <w:tcPr>
            <w:tcW w:w="2977" w:type="dxa"/>
            <w:shd w:val="clear" w:color="auto" w:fill="D9D9D9" w:themeFill="background1" w:themeFillShade="D9"/>
          </w:tcPr>
          <w:p w:rsidR="0096356E" w:rsidRDefault="0096356E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96356E" w:rsidRDefault="0096356E" w:rsidP="00E06AB1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96356E" w:rsidTr="00E06AB1">
        <w:tc>
          <w:tcPr>
            <w:tcW w:w="2977" w:type="dxa"/>
          </w:tcPr>
          <w:p w:rsidR="0096356E" w:rsidRDefault="0096356E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567841">
              <w:rPr>
                <w:rFonts w:asciiTheme="minorHAnsi" w:eastAsiaTheme="minorHAnsi" w:hAnsiTheme="minorHAnsi"/>
              </w:rPr>
              <w:t>viewMode</w:t>
            </w:r>
          </w:p>
        </w:tc>
        <w:tc>
          <w:tcPr>
            <w:tcW w:w="6949" w:type="dxa"/>
          </w:tcPr>
          <w:p w:rsidR="0096356E" w:rsidRDefault="0096356E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</w:t>
            </w:r>
            <w:r>
              <w:rPr>
                <w:rFonts w:asciiTheme="minorHAnsi" w:eastAsiaTheme="minorHAnsi" w:hAnsiTheme="minorHAnsi" w:hint="eastAsia"/>
              </w:rPr>
              <w:t xml:space="preserve">iew </w:t>
            </w:r>
            <w:r>
              <w:rPr>
                <w:rFonts w:asciiTheme="minorHAnsi" w:eastAsiaTheme="minorHAnsi" w:hAnsiTheme="minorHAnsi"/>
              </w:rPr>
              <w:t xml:space="preserve">mode </w:t>
            </w:r>
            <w:r w:rsidR="00BA2CA6">
              <w:rPr>
                <w:rFonts w:asciiTheme="minorHAnsi" w:eastAsiaTheme="minorHAnsi" w:hAnsiTheme="minorHAnsi"/>
              </w:rPr>
              <w:t>handler의 번호</w:t>
            </w:r>
          </w:p>
        </w:tc>
      </w:tr>
      <w:tr w:rsidR="0096356E" w:rsidTr="00E06AB1">
        <w:tc>
          <w:tcPr>
            <w:tcW w:w="2977" w:type="dxa"/>
          </w:tcPr>
          <w:p w:rsidR="0096356E" w:rsidRDefault="0096356E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sectionNumber</w:t>
            </w:r>
          </w:p>
        </w:tc>
        <w:tc>
          <w:tcPr>
            <w:tcW w:w="6949" w:type="dxa"/>
          </w:tcPr>
          <w:p w:rsidR="0096356E" w:rsidRDefault="0096356E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</w:t>
            </w:r>
            <w:r>
              <w:rPr>
                <w:rFonts w:asciiTheme="minorHAnsi" w:eastAsiaTheme="minorHAnsi" w:hAnsiTheme="minorHAnsi" w:hint="eastAsia"/>
              </w:rPr>
              <w:t>ection 번호 (</w:t>
            </w:r>
            <w:r w:rsidRPr="00994362">
              <w:rPr>
                <w:rFonts w:asciiTheme="minorHAnsi" w:eastAsiaTheme="minorHAnsi" w:hAnsiTheme="minorHAnsi"/>
              </w:rPr>
              <w:t>SVM_SECTION_NUMBER_</w:t>
            </w:r>
            <w:r>
              <w:rPr>
                <w:rFonts w:asciiTheme="minorHAnsi" w:eastAsiaTheme="minorHAnsi" w:hAnsiTheme="minorHAnsi" w:hint="eastAsia"/>
              </w:rPr>
              <w:t>E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참조)</w:t>
            </w:r>
          </w:p>
        </w:tc>
      </w:tr>
      <w:tr w:rsidR="0096356E" w:rsidTr="00E06AB1">
        <w:tc>
          <w:tcPr>
            <w:tcW w:w="2977" w:type="dxa"/>
          </w:tcPr>
          <w:p w:rsidR="0096356E" w:rsidRDefault="00470E2E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isEnable</w:t>
            </w:r>
          </w:p>
        </w:tc>
        <w:tc>
          <w:tcPr>
            <w:tcW w:w="6949" w:type="dxa"/>
          </w:tcPr>
          <w:p w:rsidR="0096356E" w:rsidRDefault="00470E2E" w:rsidP="00E06AB1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활성 또는 비활성</w:t>
            </w:r>
          </w:p>
        </w:tc>
      </w:tr>
    </w:tbl>
    <w:p w:rsidR="0096356E" w:rsidRPr="002C6E7E" w:rsidRDefault="0096356E" w:rsidP="0096356E">
      <w:pPr>
        <w:pStyle w:val="12"/>
        <w:ind w:leftChars="0" w:left="0"/>
        <w:rPr>
          <w:rFonts w:asciiTheme="minorHAnsi" w:eastAsiaTheme="minorHAnsi" w:hAnsiTheme="minorHAnsi"/>
        </w:rPr>
      </w:pPr>
    </w:p>
    <w:p w:rsidR="0096356E" w:rsidRDefault="0096356E" w:rsidP="0096356E">
      <w:pPr>
        <w:pStyle w:val="31"/>
      </w:pPr>
      <w:r>
        <w:t>[Return]</w:t>
      </w:r>
    </w:p>
    <w:p w:rsidR="0096356E" w:rsidRDefault="0096356E" w:rsidP="0096356E">
      <w:pPr>
        <w:pStyle w:val="22"/>
      </w:pPr>
      <w:r>
        <w:t>E</w:t>
      </w:r>
      <w:r>
        <w:rPr>
          <w:rFonts w:hint="eastAsia"/>
        </w:rPr>
        <w:t xml:space="preserve">rror </w:t>
      </w:r>
      <w:r>
        <w:t>code</w:t>
      </w:r>
    </w:p>
    <w:p w:rsidR="0096356E" w:rsidRDefault="0096356E" w:rsidP="00243167">
      <w:pPr>
        <w:pStyle w:val="22"/>
        <w:ind w:left="0"/>
      </w:pPr>
    </w:p>
    <w:p w:rsidR="00DC2829" w:rsidRPr="009F79D9" w:rsidRDefault="00DC2829" w:rsidP="00DC2829">
      <w:pPr>
        <w:pStyle w:val="3"/>
      </w:pPr>
      <w:bookmarkStart w:id="194" w:name="_Toc477871046"/>
      <w:r w:rsidRPr="00DC2829">
        <w:t>SVMAPI_setOutputBurstLength</w:t>
      </w:r>
      <w:bookmarkEnd w:id="194"/>
    </w:p>
    <w:p w:rsidR="00DC2829" w:rsidRDefault="00DC2829" w:rsidP="00DC2829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DC2829" w:rsidTr="001B1A12">
        <w:tc>
          <w:tcPr>
            <w:tcW w:w="9912" w:type="dxa"/>
          </w:tcPr>
          <w:p w:rsidR="00DC2829" w:rsidRDefault="006F183E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DC2829" w:rsidRPr="00DC2829">
              <w:rPr>
                <w:rFonts w:asciiTheme="minorHAnsi" w:eastAsiaTheme="minorHAnsi" w:hAnsiTheme="minorHAnsi"/>
              </w:rPr>
              <w:t xml:space="preserve"> APIENTRY SVMAPI_setOutputBurstLength(uint8 IN burstLength);</w:t>
            </w:r>
          </w:p>
        </w:tc>
      </w:tr>
    </w:tbl>
    <w:p w:rsidR="00DC2829" w:rsidRDefault="00DC2829" w:rsidP="00DC2829">
      <w:pPr>
        <w:pStyle w:val="12"/>
        <w:ind w:leftChars="0" w:left="0"/>
        <w:rPr>
          <w:rFonts w:asciiTheme="minorHAnsi" w:eastAsiaTheme="minorHAnsi" w:hAnsiTheme="minorHAnsi"/>
        </w:rPr>
      </w:pPr>
    </w:p>
    <w:p w:rsidR="00DC2829" w:rsidRDefault="00DC2829" w:rsidP="00DC2829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DC2829" w:rsidRDefault="00DD2F1B" w:rsidP="00DC2829">
      <w:pPr>
        <w:pStyle w:val="22"/>
      </w:pPr>
      <w:r>
        <w:rPr>
          <w:rFonts w:hint="eastAsia"/>
        </w:rPr>
        <w:t>출력</w:t>
      </w:r>
      <w:r w:rsidR="00DC2829">
        <w:rPr>
          <w:rFonts w:hint="eastAsia"/>
        </w:rPr>
        <w:t xml:space="preserve"> 이미지의 </w:t>
      </w:r>
      <w:r>
        <w:t>read</w:t>
      </w:r>
      <w:r w:rsidR="00DC2829">
        <w:rPr>
          <w:rFonts w:hint="eastAsia"/>
        </w:rPr>
        <w:t xml:space="preserve">에 대한 </w:t>
      </w:r>
      <w:r w:rsidR="00DC2829">
        <w:t>burst length</w:t>
      </w:r>
      <w:r w:rsidR="00DC2829">
        <w:rPr>
          <w:rFonts w:hint="eastAsia"/>
        </w:rPr>
        <w:t>를 설정한다.</w:t>
      </w:r>
    </w:p>
    <w:p w:rsidR="00DC2829" w:rsidRDefault="00073154" w:rsidP="00DC2829">
      <w:pPr>
        <w:pStyle w:val="22"/>
      </w:pPr>
      <w:r>
        <w:rPr>
          <w:rFonts w:hint="eastAsia"/>
        </w:rPr>
        <w:t>출력</w:t>
      </w:r>
      <w:r w:rsidR="00DC2829" w:rsidRPr="000E3C2E">
        <w:rPr>
          <w:rFonts w:hint="eastAsia"/>
        </w:rPr>
        <w:t xml:space="preserve"> 이미지를 </w:t>
      </w:r>
      <w:r w:rsidR="00DC2829" w:rsidRPr="000E3C2E">
        <w:t>system memory</w:t>
      </w:r>
      <w:r w:rsidR="00DC2829" w:rsidRPr="000E3C2E">
        <w:rPr>
          <w:rFonts w:hint="eastAsia"/>
        </w:rPr>
        <w:t xml:space="preserve">에 </w:t>
      </w:r>
      <w:r>
        <w:t>read</w:t>
      </w:r>
      <w:r w:rsidR="00DC2829" w:rsidRPr="000E3C2E">
        <w:rPr>
          <w:rFonts w:hint="eastAsia"/>
        </w:rPr>
        <w:t xml:space="preserve">하는 방식은 한 번의 </w:t>
      </w:r>
      <w:r w:rsidR="00DC2829" w:rsidRPr="000E3C2E">
        <w:t>request</w:t>
      </w:r>
      <w:r w:rsidR="00DC2829" w:rsidRPr="000E3C2E">
        <w:rPr>
          <w:rFonts w:hint="eastAsia"/>
        </w:rPr>
        <w:t xml:space="preserve">로 한 라인을 모두 </w:t>
      </w:r>
      <w:r>
        <w:t>read</w:t>
      </w:r>
      <w:r w:rsidR="00DC2829" w:rsidRPr="000E3C2E">
        <w:rPr>
          <w:rFonts w:hint="eastAsia"/>
        </w:rPr>
        <w:t xml:space="preserve">하는 것이 아니라 </w:t>
      </w:r>
      <w:r w:rsidR="00DC2829" w:rsidRPr="000E3C2E">
        <w:t xml:space="preserve">burst ctrl </w:t>
      </w:r>
      <w:r w:rsidR="00DC2829" w:rsidRPr="000E3C2E">
        <w:rPr>
          <w:rFonts w:hint="eastAsia"/>
        </w:rPr>
        <w:t xml:space="preserve">값에서 설정된 단위로 나누어서 여러 번 </w:t>
      </w:r>
      <w:r w:rsidR="00DC2829" w:rsidRPr="000E3C2E">
        <w:t>request</w:t>
      </w:r>
      <w:r w:rsidR="00DC2829" w:rsidRPr="000E3C2E">
        <w:rPr>
          <w:rFonts w:hint="eastAsia"/>
        </w:rPr>
        <w:t>하도록 한다.</w:t>
      </w:r>
    </w:p>
    <w:p w:rsidR="00DC2829" w:rsidRPr="005E05D6" w:rsidRDefault="00DC2829" w:rsidP="00DC2829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DC2829" w:rsidRDefault="00DC2829" w:rsidP="00DC2829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DC2829" w:rsidTr="001B1A12">
        <w:tc>
          <w:tcPr>
            <w:tcW w:w="2977" w:type="dxa"/>
            <w:shd w:val="clear" w:color="auto" w:fill="D9D9D9" w:themeFill="background1" w:themeFillShade="D9"/>
          </w:tcPr>
          <w:p w:rsidR="00DC2829" w:rsidRDefault="00DC2829" w:rsidP="001B1A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DC2829" w:rsidRDefault="00DC2829" w:rsidP="001B1A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DC2829" w:rsidTr="001B1A12">
        <w:tc>
          <w:tcPr>
            <w:tcW w:w="2977" w:type="dxa"/>
          </w:tcPr>
          <w:p w:rsidR="00DC2829" w:rsidRDefault="00DC2829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0E3C2E">
              <w:rPr>
                <w:rFonts w:asciiTheme="minorHAnsi" w:eastAsiaTheme="minorHAnsi" w:hAnsiTheme="minorHAnsi"/>
              </w:rPr>
              <w:t>burstLength</w:t>
            </w:r>
          </w:p>
        </w:tc>
        <w:tc>
          <w:tcPr>
            <w:tcW w:w="6949" w:type="dxa"/>
          </w:tcPr>
          <w:p w:rsidR="00DD2F1B" w:rsidRDefault="00DD2F1B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2C7CF1">
              <w:t>eSVM_BURST_LENGTH_</w:t>
            </w:r>
            <w:r>
              <w:t>8 ~ eSVM_BURST_LENGTH_128</w:t>
            </w:r>
          </w:p>
          <w:p w:rsidR="00DC2829" w:rsidRDefault="00DD2F1B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(</w:t>
            </w:r>
            <w:r w:rsidR="00DC2829" w:rsidRPr="000E3C2E">
              <w:rPr>
                <w:rFonts w:asciiTheme="minorHAnsi" w:eastAsiaTheme="minorHAnsi" w:hAnsiTheme="minorHAnsi"/>
              </w:rPr>
              <w:t>SVM_BURST_LENGTH_E</w:t>
            </w:r>
            <w:r w:rsidR="00DC2829">
              <w:rPr>
                <w:rFonts w:asciiTheme="minorHAnsi" w:eastAsiaTheme="minorHAnsi" w:hAnsiTheme="minorHAnsi"/>
              </w:rPr>
              <w:t xml:space="preserve"> </w:t>
            </w:r>
            <w:r w:rsidR="00DC2829">
              <w:rPr>
                <w:rFonts w:asciiTheme="minorHAnsi" w:eastAsiaTheme="minorHAnsi" w:hAnsiTheme="minorHAnsi" w:hint="eastAsia"/>
              </w:rPr>
              <w:t>참조</w:t>
            </w:r>
            <w:r>
              <w:rPr>
                <w:rFonts w:asciiTheme="minorHAnsi" w:eastAsiaTheme="minorHAnsi" w:hAnsiTheme="minorHAnsi" w:hint="eastAsia"/>
              </w:rPr>
              <w:t>)</w:t>
            </w:r>
          </w:p>
        </w:tc>
      </w:tr>
    </w:tbl>
    <w:p w:rsidR="00DC2829" w:rsidRDefault="00DC2829" w:rsidP="00DC2829">
      <w:pPr>
        <w:pStyle w:val="12"/>
        <w:ind w:leftChars="0" w:left="0"/>
        <w:rPr>
          <w:rFonts w:asciiTheme="minorHAnsi" w:eastAsiaTheme="minorHAnsi" w:hAnsiTheme="minorHAnsi"/>
        </w:rPr>
      </w:pPr>
    </w:p>
    <w:p w:rsidR="00DC2829" w:rsidRDefault="00DC2829" w:rsidP="00DC2829">
      <w:pPr>
        <w:pStyle w:val="31"/>
      </w:pPr>
      <w:r>
        <w:t xml:space="preserve">[Return] </w:t>
      </w:r>
    </w:p>
    <w:p w:rsidR="00DC2829" w:rsidRDefault="00DC2829" w:rsidP="00DC2829">
      <w:pPr>
        <w:pStyle w:val="22"/>
      </w:pPr>
      <w:r>
        <w:rPr>
          <w:rFonts w:hint="eastAsia"/>
        </w:rPr>
        <w:t>E</w:t>
      </w:r>
      <w:r>
        <w:t>rror code</w:t>
      </w:r>
    </w:p>
    <w:p w:rsidR="00223B15" w:rsidRDefault="00223B15" w:rsidP="00243167">
      <w:pPr>
        <w:pStyle w:val="22"/>
        <w:ind w:left="0"/>
      </w:pPr>
    </w:p>
    <w:p w:rsidR="00B42120" w:rsidRPr="009F79D9" w:rsidRDefault="00B42120" w:rsidP="00B42120">
      <w:pPr>
        <w:pStyle w:val="3"/>
      </w:pPr>
      <w:bookmarkStart w:id="195" w:name="_Toc477871047"/>
      <w:r w:rsidRPr="00B42120">
        <w:lastRenderedPageBreak/>
        <w:t>SVMAPI_setInvalidLUTEnable</w:t>
      </w:r>
      <w:bookmarkEnd w:id="195"/>
    </w:p>
    <w:p w:rsidR="00B42120" w:rsidRDefault="00B42120" w:rsidP="00B42120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B42120" w:rsidTr="001B1A12">
        <w:tc>
          <w:tcPr>
            <w:tcW w:w="9912" w:type="dxa"/>
          </w:tcPr>
          <w:p w:rsidR="00B42120" w:rsidRDefault="000A7655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0A7655">
              <w:rPr>
                <w:rFonts w:asciiTheme="minorHAnsi" w:eastAsiaTheme="minorHAnsi" w:hAnsiTheme="minorHAnsi"/>
              </w:rPr>
              <w:t>void APIENTRY SVMAPI_setInvalidLUTEnable(uint8 IN isEnable);</w:t>
            </w:r>
          </w:p>
        </w:tc>
      </w:tr>
    </w:tbl>
    <w:p w:rsidR="00B42120" w:rsidRDefault="00B42120" w:rsidP="00B42120">
      <w:pPr>
        <w:pStyle w:val="12"/>
        <w:ind w:leftChars="0" w:left="0"/>
        <w:rPr>
          <w:rFonts w:asciiTheme="minorHAnsi" w:eastAsiaTheme="minorHAnsi" w:hAnsiTheme="minorHAnsi"/>
        </w:rPr>
      </w:pPr>
    </w:p>
    <w:p w:rsidR="00B42120" w:rsidRDefault="00B42120" w:rsidP="00B42120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B42120" w:rsidRDefault="00FC6E54" w:rsidP="00B42120">
      <w:pPr>
        <w:pStyle w:val="22"/>
      </w:pPr>
      <w:r>
        <w:t>Brightness control LUT</w:t>
      </w:r>
      <w:r>
        <w:rPr>
          <w:rFonts w:hint="eastAsia"/>
        </w:rPr>
        <w:t xml:space="preserve">의 Alpha값을 이용하여 불필요한 </w:t>
      </w:r>
      <w:r>
        <w:t xml:space="preserve">LUT </w:t>
      </w:r>
      <w:r>
        <w:rPr>
          <w:rFonts w:hint="eastAsia"/>
        </w:rPr>
        <w:t xml:space="preserve">영역을 </w:t>
      </w:r>
      <w:r>
        <w:t xml:space="preserve">Invalid </w:t>
      </w:r>
      <w:r>
        <w:rPr>
          <w:rFonts w:hint="eastAsia"/>
        </w:rPr>
        <w:t>LUT</w:t>
      </w:r>
      <w:r>
        <w:t xml:space="preserve"> </w:t>
      </w:r>
      <w:r>
        <w:rPr>
          <w:rFonts w:hint="eastAsia"/>
        </w:rPr>
        <w:t>영역으로 변경하여 사용하도록 설정한다.</w:t>
      </w:r>
    </w:p>
    <w:p w:rsidR="00B42120" w:rsidRPr="005E05D6" w:rsidRDefault="00B42120" w:rsidP="00B42120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B42120" w:rsidRDefault="00B42120" w:rsidP="00B42120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B42120" w:rsidTr="001B1A12">
        <w:tc>
          <w:tcPr>
            <w:tcW w:w="2977" w:type="dxa"/>
            <w:shd w:val="clear" w:color="auto" w:fill="D9D9D9" w:themeFill="background1" w:themeFillShade="D9"/>
          </w:tcPr>
          <w:p w:rsidR="00B42120" w:rsidRDefault="00B42120" w:rsidP="001B1A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B42120" w:rsidRDefault="00B42120" w:rsidP="001B1A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B42120" w:rsidTr="001B1A12">
        <w:tc>
          <w:tcPr>
            <w:tcW w:w="2977" w:type="dxa"/>
          </w:tcPr>
          <w:p w:rsidR="00B42120" w:rsidRDefault="00FC6E54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isEnable</w:t>
            </w:r>
          </w:p>
        </w:tc>
        <w:tc>
          <w:tcPr>
            <w:tcW w:w="6949" w:type="dxa"/>
          </w:tcPr>
          <w:p w:rsidR="00B42120" w:rsidRDefault="00FC6E54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활성 또는 비활성</w:t>
            </w:r>
          </w:p>
        </w:tc>
      </w:tr>
    </w:tbl>
    <w:p w:rsidR="00B42120" w:rsidRDefault="00B42120" w:rsidP="00B42120">
      <w:pPr>
        <w:pStyle w:val="12"/>
        <w:ind w:leftChars="0" w:left="0"/>
        <w:rPr>
          <w:rFonts w:asciiTheme="minorHAnsi" w:eastAsiaTheme="minorHAnsi" w:hAnsiTheme="minorHAnsi"/>
        </w:rPr>
      </w:pPr>
    </w:p>
    <w:p w:rsidR="00B42120" w:rsidRDefault="00FC6E54" w:rsidP="00FC6E54">
      <w:pPr>
        <w:pStyle w:val="31"/>
      </w:pPr>
      <w:r>
        <w:t xml:space="preserve">[Return] </w:t>
      </w:r>
    </w:p>
    <w:p w:rsidR="00B42120" w:rsidRDefault="00B42120" w:rsidP="00243167">
      <w:pPr>
        <w:pStyle w:val="22"/>
        <w:ind w:left="0"/>
      </w:pPr>
    </w:p>
    <w:p w:rsidR="00C83DF3" w:rsidRPr="009F79D9" w:rsidRDefault="00C83DF3" w:rsidP="00C83DF3">
      <w:pPr>
        <w:pStyle w:val="3"/>
      </w:pPr>
      <w:bookmarkStart w:id="196" w:name="_Toc477871048"/>
      <w:r w:rsidRPr="00C83DF3">
        <w:t>SVMAPI_setOutputEnable</w:t>
      </w:r>
      <w:bookmarkEnd w:id="196"/>
    </w:p>
    <w:p w:rsidR="00C83DF3" w:rsidRDefault="00C83DF3" w:rsidP="00C83DF3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C83DF3" w:rsidTr="001B1A12">
        <w:tc>
          <w:tcPr>
            <w:tcW w:w="9912" w:type="dxa"/>
          </w:tcPr>
          <w:p w:rsidR="00C83DF3" w:rsidRDefault="006F183E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int32</w:t>
            </w:r>
            <w:r w:rsidR="00C83DF3" w:rsidRPr="00C83DF3">
              <w:rPr>
                <w:rFonts w:asciiTheme="minorHAnsi" w:eastAsiaTheme="minorHAnsi" w:hAnsiTheme="minorHAnsi"/>
              </w:rPr>
              <w:t xml:space="preserve"> APIENTRY SVMAPI_setOutputEnable(bool IN isFBEnable, bool IN isLREnable);</w:t>
            </w:r>
          </w:p>
        </w:tc>
      </w:tr>
    </w:tbl>
    <w:p w:rsidR="00C83DF3" w:rsidRDefault="00C83DF3" w:rsidP="00C83DF3">
      <w:pPr>
        <w:pStyle w:val="12"/>
        <w:ind w:leftChars="0" w:left="0"/>
        <w:rPr>
          <w:rFonts w:asciiTheme="minorHAnsi" w:eastAsiaTheme="minorHAnsi" w:hAnsiTheme="minorHAnsi"/>
        </w:rPr>
      </w:pPr>
    </w:p>
    <w:p w:rsidR="00C83DF3" w:rsidRDefault="00C83DF3" w:rsidP="00C83DF3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C83DF3" w:rsidRDefault="00C83DF3" w:rsidP="00C83DF3">
      <w:pPr>
        <w:pStyle w:val="22"/>
      </w:pPr>
      <w:r>
        <w:rPr>
          <w:rFonts w:hint="eastAsia"/>
        </w:rPr>
        <w:t xml:space="preserve">Front/Back 또는 </w:t>
      </w:r>
      <w:r>
        <w:t>Left/Right</w:t>
      </w:r>
      <w:r>
        <w:rPr>
          <w:rFonts w:hint="eastAsia"/>
        </w:rPr>
        <w:t>의 출력을 각각 사용할 것인지 설정한다.</w:t>
      </w:r>
    </w:p>
    <w:p w:rsidR="00C83DF3" w:rsidRPr="00C83DF3" w:rsidRDefault="00C83DF3" w:rsidP="00C83DF3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C83DF3" w:rsidRDefault="00C83DF3" w:rsidP="00C83DF3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C83DF3" w:rsidTr="001B1A12">
        <w:tc>
          <w:tcPr>
            <w:tcW w:w="2977" w:type="dxa"/>
            <w:shd w:val="clear" w:color="auto" w:fill="D9D9D9" w:themeFill="background1" w:themeFillShade="D9"/>
          </w:tcPr>
          <w:p w:rsidR="00C83DF3" w:rsidRDefault="00C83DF3" w:rsidP="001B1A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C83DF3" w:rsidRDefault="00C83DF3" w:rsidP="001B1A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C83DF3" w:rsidTr="001B1A12">
        <w:tc>
          <w:tcPr>
            <w:tcW w:w="2977" w:type="dxa"/>
          </w:tcPr>
          <w:p w:rsidR="00C83DF3" w:rsidRDefault="00C83DF3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C83DF3">
              <w:rPr>
                <w:rFonts w:asciiTheme="minorHAnsi" w:eastAsiaTheme="minorHAnsi" w:hAnsiTheme="minorHAnsi"/>
              </w:rPr>
              <w:t>isFBEnable</w:t>
            </w:r>
          </w:p>
        </w:tc>
        <w:tc>
          <w:tcPr>
            <w:tcW w:w="6949" w:type="dxa"/>
          </w:tcPr>
          <w:p w:rsidR="00C83DF3" w:rsidRDefault="00C83DF3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Front</w:t>
            </w:r>
            <w:r>
              <w:rPr>
                <w:rFonts w:asciiTheme="minorHAnsi" w:eastAsiaTheme="minorHAnsi" w:hAnsiTheme="minorHAnsi"/>
              </w:rPr>
              <w:t>/</w:t>
            </w:r>
            <w:r>
              <w:rPr>
                <w:rFonts w:asciiTheme="minorHAnsi" w:eastAsiaTheme="minorHAnsi" w:hAnsiTheme="minorHAnsi" w:hint="eastAsia"/>
              </w:rPr>
              <w:t>Back의 활성 또는 비활성</w:t>
            </w:r>
          </w:p>
        </w:tc>
      </w:tr>
      <w:tr w:rsidR="00C83DF3" w:rsidTr="001B1A12">
        <w:tc>
          <w:tcPr>
            <w:tcW w:w="2977" w:type="dxa"/>
          </w:tcPr>
          <w:p w:rsidR="00C83DF3" w:rsidRPr="00243167" w:rsidRDefault="00C83DF3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C83DF3">
              <w:rPr>
                <w:rFonts w:asciiTheme="minorHAnsi" w:eastAsiaTheme="minorHAnsi" w:hAnsiTheme="minorHAnsi"/>
              </w:rPr>
              <w:t>isLREnable</w:t>
            </w:r>
          </w:p>
        </w:tc>
        <w:tc>
          <w:tcPr>
            <w:tcW w:w="6949" w:type="dxa"/>
          </w:tcPr>
          <w:p w:rsidR="00C83DF3" w:rsidRDefault="00C83DF3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L</w:t>
            </w:r>
            <w:r>
              <w:rPr>
                <w:rFonts w:asciiTheme="minorHAnsi" w:eastAsiaTheme="minorHAnsi" w:hAnsiTheme="minorHAnsi" w:hint="eastAsia"/>
              </w:rPr>
              <w:t>eft</w:t>
            </w:r>
            <w:r>
              <w:rPr>
                <w:rFonts w:asciiTheme="minorHAnsi" w:eastAsiaTheme="minorHAnsi" w:hAnsiTheme="minorHAnsi"/>
              </w:rPr>
              <w:t>/Right</w:t>
            </w:r>
            <w:r>
              <w:rPr>
                <w:rFonts w:asciiTheme="minorHAnsi" w:eastAsiaTheme="minorHAnsi" w:hAnsiTheme="minorHAnsi" w:hint="eastAsia"/>
              </w:rPr>
              <w:t>의 활성 또는 비활성</w:t>
            </w:r>
          </w:p>
        </w:tc>
      </w:tr>
    </w:tbl>
    <w:p w:rsidR="00C83DF3" w:rsidRDefault="00C83DF3" w:rsidP="00C83DF3">
      <w:pPr>
        <w:pStyle w:val="12"/>
        <w:ind w:leftChars="0" w:left="0"/>
        <w:rPr>
          <w:rFonts w:asciiTheme="minorHAnsi" w:eastAsiaTheme="minorHAnsi" w:hAnsiTheme="minorHAnsi"/>
        </w:rPr>
      </w:pPr>
    </w:p>
    <w:p w:rsidR="00C83DF3" w:rsidRDefault="00C83DF3" w:rsidP="00C83DF3">
      <w:pPr>
        <w:pStyle w:val="31"/>
      </w:pPr>
      <w:r>
        <w:t>[Return]</w:t>
      </w:r>
    </w:p>
    <w:p w:rsidR="00C83DF3" w:rsidRDefault="00C83DF3" w:rsidP="00C83DF3">
      <w:pPr>
        <w:pStyle w:val="22"/>
      </w:pPr>
      <w:r>
        <w:rPr>
          <w:rFonts w:hint="eastAsia"/>
        </w:rPr>
        <w:t>E</w:t>
      </w:r>
      <w:r>
        <w:t>rror code</w:t>
      </w:r>
    </w:p>
    <w:p w:rsidR="00E50538" w:rsidRDefault="00E50538" w:rsidP="00243167">
      <w:pPr>
        <w:pStyle w:val="22"/>
        <w:ind w:left="0"/>
      </w:pPr>
    </w:p>
    <w:p w:rsidR="007B2A9B" w:rsidRPr="009F79D9" w:rsidRDefault="007B2A9B" w:rsidP="007B2A9B">
      <w:pPr>
        <w:pStyle w:val="3"/>
      </w:pPr>
      <w:bookmarkStart w:id="197" w:name="_Toc477871049"/>
      <w:r w:rsidRPr="007B2A9B">
        <w:t>SVMAPI_setCBOutputVsync</w:t>
      </w:r>
      <w:bookmarkEnd w:id="197"/>
    </w:p>
    <w:p w:rsidR="007B2A9B" w:rsidRDefault="007B2A9B" w:rsidP="007B2A9B">
      <w:pPr>
        <w:pStyle w:val="31"/>
      </w:pPr>
      <w:r>
        <w:rPr>
          <w:rFonts w:hint="eastAsia"/>
        </w:rPr>
        <w:t>[Syntax]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9912"/>
      </w:tblGrid>
      <w:tr w:rsidR="007B2A9B" w:rsidTr="001B1A12">
        <w:tc>
          <w:tcPr>
            <w:tcW w:w="9912" w:type="dxa"/>
          </w:tcPr>
          <w:p w:rsidR="007B2A9B" w:rsidRDefault="007B2A9B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7B2A9B">
              <w:rPr>
                <w:rFonts w:asciiTheme="minorHAnsi" w:eastAsiaTheme="minorHAnsi" w:hAnsiTheme="minorHAnsi"/>
              </w:rPr>
              <w:t>void APIENTRY SVMAPI_setCBOutputVsync(SVM_CALLBACK IN callback);</w:t>
            </w:r>
          </w:p>
        </w:tc>
      </w:tr>
    </w:tbl>
    <w:p w:rsidR="007B2A9B" w:rsidRDefault="007B2A9B" w:rsidP="007B2A9B">
      <w:pPr>
        <w:pStyle w:val="12"/>
        <w:ind w:leftChars="0" w:left="0"/>
        <w:rPr>
          <w:rFonts w:asciiTheme="minorHAnsi" w:eastAsiaTheme="minorHAnsi" w:hAnsiTheme="minorHAnsi"/>
        </w:rPr>
      </w:pPr>
    </w:p>
    <w:p w:rsidR="007B2A9B" w:rsidRDefault="007B2A9B" w:rsidP="007B2A9B">
      <w:pPr>
        <w:pStyle w:val="31"/>
      </w:pPr>
      <w:r>
        <w:rPr>
          <w:rFonts w:hint="eastAsia"/>
        </w:rPr>
        <w:t>[</w:t>
      </w:r>
      <w:r w:rsidRPr="009F79D9">
        <w:rPr>
          <w:rFonts w:hint="eastAsia"/>
        </w:rPr>
        <w:t xml:space="preserve">Description] </w:t>
      </w:r>
    </w:p>
    <w:p w:rsidR="007B2A9B" w:rsidRDefault="007B2A9B" w:rsidP="007B2A9B">
      <w:pPr>
        <w:pStyle w:val="22"/>
      </w:pPr>
      <w:r>
        <w:rPr>
          <w:rFonts w:hint="eastAsia"/>
        </w:rPr>
        <w:lastRenderedPageBreak/>
        <w:t xml:space="preserve">출력 </w:t>
      </w:r>
      <w:r>
        <w:t>VSYMC</w:t>
      </w:r>
      <w:r>
        <w:rPr>
          <w:rFonts w:hint="eastAsia"/>
        </w:rPr>
        <w:t xml:space="preserve"> 인터럽트의 </w:t>
      </w:r>
      <w:r>
        <w:t xml:space="preserve">callback </w:t>
      </w:r>
      <w:r>
        <w:rPr>
          <w:rFonts w:hint="eastAsia"/>
        </w:rPr>
        <w:t>함수를 설정한다.</w:t>
      </w:r>
    </w:p>
    <w:p w:rsidR="007B2A9B" w:rsidRDefault="007B2A9B" w:rsidP="007B2A9B">
      <w:pPr>
        <w:pStyle w:val="22"/>
      </w:pPr>
      <w:r w:rsidRPr="007B2A9B">
        <w:t>typedef void (*SVM_CALLBACK) (void);</w:t>
      </w:r>
    </w:p>
    <w:p w:rsidR="007B2A9B" w:rsidRPr="00C83DF3" w:rsidRDefault="007B2A9B" w:rsidP="007B2A9B">
      <w:pPr>
        <w:pStyle w:val="12"/>
        <w:ind w:leftChars="0" w:left="0" w:firstLine="195"/>
        <w:rPr>
          <w:rFonts w:asciiTheme="minorHAnsi" w:eastAsiaTheme="minorHAnsi" w:hAnsiTheme="minorHAnsi"/>
        </w:rPr>
      </w:pPr>
    </w:p>
    <w:p w:rsidR="007B2A9B" w:rsidRDefault="007B2A9B" w:rsidP="007B2A9B">
      <w:pPr>
        <w:pStyle w:val="31"/>
      </w:pPr>
      <w:r>
        <w:t>[</w:t>
      </w:r>
      <w:r>
        <w:rPr>
          <w:rFonts w:hint="eastAsia"/>
        </w:rPr>
        <w:t>Parameter</w:t>
      </w:r>
      <w:r>
        <w:t>]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949"/>
      </w:tblGrid>
      <w:tr w:rsidR="007B2A9B" w:rsidTr="001B1A12">
        <w:tc>
          <w:tcPr>
            <w:tcW w:w="2977" w:type="dxa"/>
            <w:shd w:val="clear" w:color="auto" w:fill="D9D9D9" w:themeFill="background1" w:themeFillShade="D9"/>
          </w:tcPr>
          <w:p w:rsidR="007B2A9B" w:rsidRDefault="007B2A9B" w:rsidP="001B1A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Member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:rsidR="007B2A9B" w:rsidRDefault="007B2A9B" w:rsidP="001B1A12">
            <w:pPr>
              <w:pStyle w:val="12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Description</w:t>
            </w:r>
          </w:p>
        </w:tc>
      </w:tr>
      <w:tr w:rsidR="007B2A9B" w:rsidTr="001B1A12">
        <w:tc>
          <w:tcPr>
            <w:tcW w:w="2977" w:type="dxa"/>
          </w:tcPr>
          <w:p w:rsidR="007B2A9B" w:rsidRDefault="007B2A9B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 w:rsidRPr="007B2A9B">
              <w:rPr>
                <w:rFonts w:asciiTheme="minorHAnsi" w:eastAsiaTheme="minorHAnsi" w:hAnsiTheme="minorHAnsi"/>
              </w:rPr>
              <w:t>callback</w:t>
            </w:r>
          </w:p>
        </w:tc>
        <w:tc>
          <w:tcPr>
            <w:tcW w:w="6949" w:type="dxa"/>
          </w:tcPr>
          <w:p w:rsidR="007B2A9B" w:rsidRDefault="007B2A9B" w:rsidP="001B1A12">
            <w:pPr>
              <w:pStyle w:val="12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 xml:space="preserve">allback 함수 포인터 또는 </w:t>
            </w:r>
            <w:r>
              <w:rPr>
                <w:rFonts w:asciiTheme="minorHAnsi" w:eastAsiaTheme="minorHAnsi" w:hAnsiTheme="minorHAnsi"/>
              </w:rPr>
              <w:t>NULL</w:t>
            </w:r>
          </w:p>
        </w:tc>
      </w:tr>
    </w:tbl>
    <w:p w:rsidR="007B2A9B" w:rsidRDefault="007B2A9B" w:rsidP="007B2A9B">
      <w:pPr>
        <w:pStyle w:val="12"/>
        <w:ind w:leftChars="0" w:left="0"/>
        <w:rPr>
          <w:rFonts w:asciiTheme="minorHAnsi" w:eastAsiaTheme="minorHAnsi" w:hAnsiTheme="minorHAnsi"/>
        </w:rPr>
      </w:pPr>
    </w:p>
    <w:p w:rsidR="007B2A9B" w:rsidRDefault="007B2A9B" w:rsidP="007B2A9B">
      <w:pPr>
        <w:pStyle w:val="31"/>
      </w:pPr>
      <w:r>
        <w:t>[Return]</w:t>
      </w:r>
    </w:p>
    <w:p w:rsidR="007B2A9B" w:rsidRDefault="007B2A9B" w:rsidP="007B2A9B">
      <w:pPr>
        <w:pStyle w:val="22"/>
        <w:ind w:left="0"/>
      </w:pPr>
    </w:p>
    <w:p w:rsidR="007B2A9B" w:rsidRDefault="007B2A9B" w:rsidP="00243167">
      <w:pPr>
        <w:pStyle w:val="22"/>
        <w:ind w:left="0"/>
      </w:pPr>
    </w:p>
    <w:sectPr w:rsidR="007B2A9B" w:rsidSect="003852C4">
      <w:headerReference w:type="even" r:id="rId23"/>
      <w:footerReference w:type="even" r:id="rId24"/>
      <w:headerReference w:type="first" r:id="rId25"/>
      <w:pgSz w:w="11906" w:h="16838" w:code="9"/>
      <w:pgMar w:top="2040" w:right="780" w:bottom="1920" w:left="780" w:header="1200" w:footer="1200" w:gutter="24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23F8" w:rsidRPr="00E60A77" w:rsidRDefault="000C23F8" w:rsidP="00B31718">
      <w:r w:rsidRPr="00E60A77">
        <w:separator/>
      </w:r>
    </w:p>
  </w:endnote>
  <w:endnote w:type="continuationSeparator" w:id="0">
    <w:p w:rsidR="000C23F8" w:rsidRPr="00E60A77" w:rsidRDefault="000C23F8" w:rsidP="00B31718">
      <w:r w:rsidRPr="00E60A7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amsungImaginationBold">
    <w:altName w:val="Arial"/>
    <w:panose1 w:val="00000000000000000000"/>
    <w:charset w:val="00"/>
    <w:family w:val="modern"/>
    <w:notTrueType/>
    <w:pitch w:val="variable"/>
    <w:sig w:usb0="800000AF" w:usb1="4000204A" w:usb2="00000000" w:usb3="00000000" w:csb0="00000003" w:csb1="00000000"/>
  </w:font>
  <w:font w:name="산돌광수 L">
    <w:altName w:val="바탕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6D7" w:rsidRDefault="004E46D7" w:rsidP="00A034A4">
    <w:pPr>
      <w:pStyle w:val="Footer2"/>
    </w:pPr>
    <w:r>
      <w:fldChar w:fldCharType="begin"/>
    </w:r>
    <w:r>
      <w:instrText xml:space="preserve"> PAGE </w:instrText>
    </w:r>
    <w:r>
      <w:fldChar w:fldCharType="separate"/>
    </w:r>
    <w:r w:rsidRPr="001A76CE">
      <w:t>31</w:t>
    </w:r>
    <w:r>
      <w:fldChar w:fldCharType="end"/>
    </w:r>
    <w:r w:rsidRPr="0094152C">
      <w:tab/>
    </w:r>
    <w:r w:rsidRPr="0094152C">
      <w:tab/>
    </w:r>
    <w:r>
      <w:rPr>
        <w:noProof/>
      </w:rPr>
      <w:drawing>
        <wp:inline distT="0" distB="0" distL="0" distR="0">
          <wp:extent cx="1302385" cy="471170"/>
          <wp:effectExtent l="19050" t="0" r="0" b="0"/>
          <wp:docPr id="34" name="그림 1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1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97" t="11180" r="3403" b="11180"/>
                  <a:stretch>
                    <a:fillRect/>
                  </a:stretch>
                </pic:blipFill>
                <pic:spPr bwMode="auto">
                  <a:xfrm>
                    <a:off x="0" y="0"/>
                    <a:ext cx="1302385" cy="471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6D7" w:rsidRPr="0015690C" w:rsidRDefault="004E46D7" w:rsidP="00F95323">
    <w:pPr>
      <w:pStyle w:val="RevisionNumber"/>
      <w:tabs>
        <w:tab w:val="clear" w:pos="5280"/>
        <w:tab w:val="left" w:pos="8248"/>
      </w:tabs>
      <w:ind w:right="908"/>
      <w:jc w:val="left"/>
    </w:pPr>
    <w:r>
      <w:t xml:space="preserve">Pixelplus </w:t>
    </w:r>
    <w:r>
      <w:rPr>
        <w:rFonts w:hint="eastAsia"/>
      </w:rPr>
      <w:t xml:space="preserve">Co., Ltd.                                            </w:t>
    </w:r>
    <w:r w:rsidRPr="00C368C5">
      <w:rPr>
        <w:sz w:val="20"/>
        <w:szCs w:val="20"/>
      </w:rPr>
      <w:fldChar w:fldCharType="begin"/>
    </w:r>
    <w:r w:rsidRPr="00C368C5">
      <w:rPr>
        <w:sz w:val="20"/>
        <w:szCs w:val="20"/>
      </w:rPr>
      <w:instrText xml:space="preserve"> PAGE   \* MERGEFORMAT </w:instrText>
    </w:r>
    <w:r w:rsidRPr="00C368C5">
      <w:rPr>
        <w:sz w:val="20"/>
        <w:szCs w:val="20"/>
      </w:rPr>
      <w:fldChar w:fldCharType="separate"/>
    </w:r>
    <w:r w:rsidR="0089176E" w:rsidRPr="0089176E">
      <w:rPr>
        <w:noProof/>
        <w:sz w:val="20"/>
        <w:szCs w:val="20"/>
        <w:lang w:val="ko-KR"/>
      </w:rPr>
      <w:t>4</w:t>
    </w:r>
    <w:r w:rsidRPr="00C368C5">
      <w:rPr>
        <w:sz w:val="20"/>
        <w:szCs w:val="20"/>
      </w:rPr>
      <w:fldChar w:fldCharType="end"/>
    </w:r>
    <w:r>
      <w:rPr>
        <w:rFonts w:hint="eastAsia"/>
      </w:rPr>
      <w:t xml:space="preserve">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6D7" w:rsidRPr="0076043B" w:rsidRDefault="004E46D7" w:rsidP="00D3503B">
    <w:pPr>
      <w:pStyle w:val="RevisionNumber"/>
      <w:ind w:right="908"/>
      <w:jc w:val="center"/>
    </w:pPr>
    <w:r>
      <w:t>Pixelplus</w:t>
    </w:r>
    <w:r>
      <w:rPr>
        <w:rFonts w:hint="eastAsia"/>
      </w:rPr>
      <w:t xml:space="preserve"> Co., Ltd.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6D7" w:rsidRDefault="004E46D7" w:rsidP="00E817C9">
    <w:r>
      <w:fldChar w:fldCharType="begin"/>
    </w:r>
    <w:r>
      <w:instrText xml:space="preserve">PAGE  </w:instrText>
    </w:r>
    <w:r>
      <w:fldChar w:fldCharType="separate"/>
    </w:r>
    <w:r w:rsidRPr="001A76CE">
      <w:t>xxxi</w:t>
    </w:r>
    <w:r>
      <w:fldChar w:fldCharType="end"/>
    </w:r>
  </w:p>
  <w:tbl>
    <w:tblPr>
      <w:tblW w:w="0" w:type="auto"/>
      <w:tblLook w:val="01E0" w:firstRow="1" w:lastRow="1" w:firstColumn="1" w:lastColumn="1" w:noHBand="0" w:noVBand="0"/>
    </w:tblPr>
    <w:tblGrid>
      <w:gridCol w:w="9202"/>
    </w:tblGrid>
    <w:tr w:rsidR="004E46D7">
      <w:trPr>
        <w:trHeight w:val="530"/>
      </w:trPr>
      <w:tc>
        <w:tcPr>
          <w:tcW w:w="9202" w:type="dxa"/>
        </w:tcPr>
        <w:p w:rsidR="004E46D7" w:rsidRPr="008F49E5" w:rsidRDefault="008365D0" w:rsidP="008F49E5">
          <w:fldSimple w:instr=" FILENAME ">
            <w:r w:rsidR="004E46D7">
              <w:rPr>
                <w:noProof/>
              </w:rPr>
              <w:t>PI5008_API_Reference_v0_1_0.docx</w:t>
            </w:r>
          </w:fldSimple>
          <w:r w:rsidR="004E46D7" w:rsidRPr="008F49E5">
            <w:t xml:space="preserve"> </w:t>
          </w:r>
          <w:r w:rsidR="004E46D7" w:rsidRPr="008F49E5">
            <w:tab/>
            <w:t xml:space="preserve">                      Copyright </w:t>
          </w:r>
          <w:r w:rsidR="004E46D7">
            <w:fldChar w:fldCharType="begin"/>
          </w:r>
          <w:r w:rsidR="004E46D7">
            <w:instrText xml:space="preserve"> DATE  \@ "yyyy"  \* MERGEFORMAT </w:instrText>
          </w:r>
          <w:r w:rsidR="004E46D7">
            <w:fldChar w:fldCharType="separate"/>
          </w:r>
          <w:r w:rsidR="0089176E">
            <w:rPr>
              <w:noProof/>
            </w:rPr>
            <w:t>2017</w:t>
          </w:r>
          <w:r w:rsidR="004E46D7">
            <w:rPr>
              <w:noProof/>
            </w:rPr>
            <w:fldChar w:fldCharType="end"/>
          </w:r>
          <w:r w:rsidR="004E46D7" w:rsidRPr="008F49E5">
            <w:t xml:space="preserve">                        Page  of </w:t>
          </w:r>
          <w:fldSimple w:instr=" NUMPAGES ">
            <w:r w:rsidR="004E46D7">
              <w:rPr>
                <w:noProof/>
              </w:rPr>
              <w:t>25</w:t>
            </w:r>
          </w:fldSimple>
        </w:p>
      </w:tc>
    </w:tr>
  </w:tbl>
  <w:p w:rsidR="004E46D7" w:rsidRDefault="004E46D7" w:rsidP="00E817C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23F8" w:rsidRPr="00E60A77" w:rsidRDefault="000C23F8" w:rsidP="00B31718">
      <w:r w:rsidRPr="00E60A77">
        <w:separator/>
      </w:r>
    </w:p>
  </w:footnote>
  <w:footnote w:type="continuationSeparator" w:id="0">
    <w:p w:rsidR="000C23F8" w:rsidRPr="00E60A77" w:rsidRDefault="000C23F8" w:rsidP="00B31718">
      <w:r w:rsidRPr="00E60A77"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6D7" w:rsidRPr="00F02068" w:rsidRDefault="000C23F8" w:rsidP="00CB0995"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128" type="#_x0000_t136" style="position:absolute;margin-left:0;margin-top:0;width:653.05pt;height:59.35pt;rotation:315;z-index:-251658752;mso-position-horizontal:center;mso-position-horizontal-relative:margin;mso-position-vertical:center;mso-position-vertical-relative:margin" o:allowincell="f" fillcolor="silver" stroked="f">
          <v:textpath style="font-family:&quot;SamsungImaginationBold&quot;;font-size:1pt" string="Samsung Confidential"/>
          <w10:wrap anchorx="margin" anchory="margin"/>
        </v:shape>
      </w:pict>
    </w:r>
    <w:r w:rsidR="004E46D7">
      <w:t>S3FHRN1_UM_REV0.00 (</w:t>
    </w:r>
    <w:r w:rsidR="004E46D7" w:rsidRPr="0094152C">
      <w:t>Preliminary Spec)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6D7" w:rsidRPr="00B12CA5" w:rsidRDefault="004E46D7" w:rsidP="006638D0">
    <w:pPr>
      <w:jc w:val="right"/>
    </w:pPr>
    <w:r w:rsidRPr="000357C0">
      <w:rPr>
        <w:noProof/>
        <w:lang w:eastAsia="ko-KR"/>
      </w:rPr>
      <w:drawing>
        <wp:inline distT="0" distB="0" distL="0" distR="0" wp14:anchorId="507D6A4F" wp14:editId="76642832">
          <wp:extent cx="1715327" cy="405441"/>
          <wp:effectExtent l="0" t="0" r="0" b="0"/>
          <wp:docPr id="4" name="그림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51" name="Picture 2" descr="E:\nexuschip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715327" cy="40544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6D7" w:rsidRDefault="004E46D7" w:rsidP="000357C0">
    <w:pPr>
      <w:pStyle w:val="ae"/>
    </w:pPr>
    <w:r w:rsidRPr="000357C0">
      <w:rPr>
        <w:noProof/>
        <w:lang w:eastAsia="ko-KR"/>
      </w:rPr>
      <w:drawing>
        <wp:inline distT="0" distB="0" distL="0" distR="0">
          <wp:extent cx="1715327" cy="405441"/>
          <wp:effectExtent l="0" t="0" r="0" b="0"/>
          <wp:docPr id="3" name="그림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51" name="Picture 2" descr="E:\nexuschip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715327" cy="40544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6D7" w:rsidRPr="008F49E5" w:rsidRDefault="004E46D7" w:rsidP="008F49E5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6D7" w:rsidRPr="008F49E5" w:rsidRDefault="004E46D7" w:rsidP="008F49E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58B0B108"/>
    <w:lvl w:ilvl="0">
      <w:start w:val="1"/>
      <w:numFmt w:val="bullet"/>
      <w:pStyle w:val="5"/>
      <w:lvlText w:val=""/>
      <w:lvlJc w:val="left"/>
      <w:pPr>
        <w:tabs>
          <w:tab w:val="num" w:pos="2062"/>
        </w:tabs>
        <w:ind w:left="2062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DD7EB592"/>
    <w:lvl w:ilvl="0">
      <w:start w:val="1"/>
      <w:numFmt w:val="bullet"/>
      <w:pStyle w:val="4"/>
      <w:lvlText w:val=""/>
      <w:lvlJc w:val="left"/>
      <w:pPr>
        <w:tabs>
          <w:tab w:val="num" w:pos="1637"/>
        </w:tabs>
        <w:ind w:left="1637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3"/>
    <w:multiLevelType w:val="singleLevel"/>
    <w:tmpl w:val="7C345232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="786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8"/>
    <w:multiLevelType w:val="singleLevel"/>
    <w:tmpl w:val="0676351A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="361" w:hanging="360"/>
      </w:pPr>
    </w:lvl>
  </w:abstractNum>
  <w:abstractNum w:abstractNumId="4" w15:restartNumberingAfterBreak="0">
    <w:nsid w:val="03632D20"/>
    <w:multiLevelType w:val="hybridMultilevel"/>
    <w:tmpl w:val="4F9EAE7E"/>
    <w:lvl w:ilvl="0" w:tplc="84B4947A">
      <w:start w:val="1"/>
      <w:numFmt w:val="bullet"/>
      <w:pStyle w:val="TableList"/>
      <w:lvlText w:val=""/>
      <w:lvlJc w:val="left"/>
      <w:pPr>
        <w:tabs>
          <w:tab w:val="num" w:pos="240"/>
        </w:tabs>
        <w:ind w:left="240" w:hanging="240"/>
      </w:pPr>
      <w:rPr>
        <w:rFonts w:ascii="Symbol" w:hAnsi="Symbol" w:cs="Symbol" w:hint="default"/>
        <w:sz w:val="18"/>
        <w:szCs w:val="18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cs="Wingdings" w:hint="default"/>
      </w:rPr>
    </w:lvl>
  </w:abstractNum>
  <w:abstractNum w:abstractNumId="5" w15:restartNumberingAfterBreak="0">
    <w:nsid w:val="05A77F6B"/>
    <w:multiLevelType w:val="hybridMultilevel"/>
    <w:tmpl w:val="262E1DEE"/>
    <w:lvl w:ilvl="0" w:tplc="B2B8ECF6">
      <w:numFmt w:val="bullet"/>
      <w:lvlText w:val="-"/>
      <w:lvlJc w:val="left"/>
      <w:pPr>
        <w:ind w:left="760" w:hanging="36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CB10A3F"/>
    <w:multiLevelType w:val="hybridMultilevel"/>
    <w:tmpl w:val="B4D25892"/>
    <w:lvl w:ilvl="0" w:tplc="22824648">
      <w:numFmt w:val="bullet"/>
      <w:lvlText w:val=""/>
      <w:lvlJc w:val="left"/>
      <w:pPr>
        <w:ind w:left="760" w:hanging="360"/>
      </w:pPr>
      <w:rPr>
        <w:rFonts w:ascii="Wingdings" w:eastAsia="바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B1D3484"/>
    <w:multiLevelType w:val="hybridMultilevel"/>
    <w:tmpl w:val="0FDE1352"/>
    <w:lvl w:ilvl="0" w:tplc="56381CAA">
      <w:numFmt w:val="bullet"/>
      <w:lvlText w:val="-"/>
      <w:lvlJc w:val="left"/>
      <w:pPr>
        <w:ind w:left="760" w:hanging="360"/>
      </w:pPr>
      <w:rPr>
        <w:rFonts w:ascii="Trebuchet MS" w:eastAsia="바탕" w:hAnsi="Trebuchet MS" w:cs="Times New Roman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B45FE6"/>
    <w:multiLevelType w:val="hybridMultilevel"/>
    <w:tmpl w:val="057CB8F2"/>
    <w:lvl w:ilvl="0" w:tplc="02500D28">
      <w:start w:val="1"/>
      <w:numFmt w:val="decimalFullWidth"/>
      <w:lvlText w:val="%1．"/>
      <w:lvlJc w:val="left"/>
      <w:pPr>
        <w:ind w:left="630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0" w:hanging="400"/>
      </w:pPr>
    </w:lvl>
    <w:lvl w:ilvl="2" w:tplc="0409001B" w:tentative="1">
      <w:start w:val="1"/>
      <w:numFmt w:val="lowerRoman"/>
      <w:lvlText w:val="%3."/>
      <w:lvlJc w:val="right"/>
      <w:pPr>
        <w:ind w:left="1410" w:hanging="400"/>
      </w:pPr>
    </w:lvl>
    <w:lvl w:ilvl="3" w:tplc="0409000F" w:tentative="1">
      <w:start w:val="1"/>
      <w:numFmt w:val="decimal"/>
      <w:lvlText w:val="%4."/>
      <w:lvlJc w:val="left"/>
      <w:pPr>
        <w:ind w:left="1810" w:hanging="400"/>
      </w:pPr>
    </w:lvl>
    <w:lvl w:ilvl="4" w:tplc="04090019" w:tentative="1">
      <w:start w:val="1"/>
      <w:numFmt w:val="upperLetter"/>
      <w:lvlText w:val="%5."/>
      <w:lvlJc w:val="left"/>
      <w:pPr>
        <w:ind w:left="2210" w:hanging="400"/>
      </w:pPr>
    </w:lvl>
    <w:lvl w:ilvl="5" w:tplc="0409001B" w:tentative="1">
      <w:start w:val="1"/>
      <w:numFmt w:val="lowerRoman"/>
      <w:lvlText w:val="%6."/>
      <w:lvlJc w:val="right"/>
      <w:pPr>
        <w:ind w:left="2610" w:hanging="400"/>
      </w:pPr>
    </w:lvl>
    <w:lvl w:ilvl="6" w:tplc="0409000F" w:tentative="1">
      <w:start w:val="1"/>
      <w:numFmt w:val="decimal"/>
      <w:lvlText w:val="%7."/>
      <w:lvlJc w:val="left"/>
      <w:pPr>
        <w:ind w:left="3010" w:hanging="400"/>
      </w:pPr>
    </w:lvl>
    <w:lvl w:ilvl="7" w:tplc="04090019" w:tentative="1">
      <w:start w:val="1"/>
      <w:numFmt w:val="upperLetter"/>
      <w:lvlText w:val="%8."/>
      <w:lvlJc w:val="left"/>
      <w:pPr>
        <w:ind w:left="3410" w:hanging="400"/>
      </w:pPr>
    </w:lvl>
    <w:lvl w:ilvl="8" w:tplc="0409001B" w:tentative="1">
      <w:start w:val="1"/>
      <w:numFmt w:val="lowerRoman"/>
      <w:lvlText w:val="%9."/>
      <w:lvlJc w:val="right"/>
      <w:pPr>
        <w:ind w:left="3810" w:hanging="400"/>
      </w:pPr>
    </w:lvl>
  </w:abstractNum>
  <w:abstractNum w:abstractNumId="9" w15:restartNumberingAfterBreak="0">
    <w:nsid w:val="2E540C3A"/>
    <w:multiLevelType w:val="hybridMultilevel"/>
    <w:tmpl w:val="EC2A92AC"/>
    <w:lvl w:ilvl="0" w:tplc="42C26512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10" w15:restartNumberingAfterBreak="0">
    <w:nsid w:val="343167E2"/>
    <w:multiLevelType w:val="hybridMultilevel"/>
    <w:tmpl w:val="A1B057A4"/>
    <w:lvl w:ilvl="0" w:tplc="FBB04898">
      <w:start w:val="1"/>
      <w:numFmt w:val="bullet"/>
      <w:pStyle w:val="ListMultiLevel2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A935F67"/>
    <w:multiLevelType w:val="hybridMultilevel"/>
    <w:tmpl w:val="726E7FCC"/>
    <w:lvl w:ilvl="0" w:tplc="EE68ADC0">
      <w:start w:val="1"/>
      <w:numFmt w:val="bullet"/>
      <w:pStyle w:val="ListMultiLevel3"/>
      <w:lvlText w:val="o"/>
      <w:lvlJc w:val="left"/>
      <w:pPr>
        <w:tabs>
          <w:tab w:val="num" w:pos="360"/>
        </w:tabs>
        <w:ind w:left="1080" w:hanging="360"/>
      </w:pPr>
      <w:rPr>
        <w:rFonts w:ascii="Courier New" w:hAnsi="Courier New" w:cs="Courier New" w:hint="default"/>
      </w:rPr>
    </w:lvl>
    <w:lvl w:ilvl="1" w:tplc="1B1098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E0634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77D0C5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7542FFB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922C0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E8B4D03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C0DE7B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85434A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F6D72E8"/>
    <w:multiLevelType w:val="singleLevel"/>
    <w:tmpl w:val="B15EEC9C"/>
    <w:lvl w:ilvl="0">
      <w:start w:val="1"/>
      <w:numFmt w:val="decimal"/>
      <w:pStyle w:val="BodyTextNumbered"/>
      <w:lvlText w:val="%1."/>
      <w:lvlJc w:val="left"/>
      <w:pPr>
        <w:tabs>
          <w:tab w:val="num" w:pos="0"/>
        </w:tabs>
        <w:ind w:left="360" w:hanging="360"/>
      </w:pPr>
      <w:rPr>
        <w:rFonts w:ascii="Arial" w:hAnsi="Arial" w:cs="Arial" w:hint="default"/>
        <w:b w:val="0"/>
        <w:bCs w:val="0"/>
        <w:i w:val="0"/>
        <w:iCs w:val="0"/>
        <w:kern w:val="32"/>
        <w:sz w:val="20"/>
        <w:szCs w:val="20"/>
      </w:rPr>
    </w:lvl>
  </w:abstractNum>
  <w:abstractNum w:abstractNumId="13" w15:restartNumberingAfterBreak="0">
    <w:nsid w:val="44C615C9"/>
    <w:multiLevelType w:val="hybridMultilevel"/>
    <w:tmpl w:val="C7C8F182"/>
    <w:lvl w:ilvl="0" w:tplc="82185230">
      <w:start w:val="1"/>
      <w:numFmt w:val="none"/>
      <w:pStyle w:val="Caution"/>
      <w:lvlText w:val="Caution: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b/>
        <w:bCs/>
        <w:i w:val="0"/>
        <w:iCs w:val="0"/>
        <w:strike w:val="0"/>
        <w:dstrike w:val="0"/>
        <w:color w:val="FF0000"/>
        <w:sz w:val="20"/>
        <w:szCs w:val="20"/>
      </w:rPr>
    </w:lvl>
    <w:lvl w:ilvl="1" w:tplc="816ED1B2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23106DC2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3D66C706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A44EC3E4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A802E3B4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18642430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B73AC10A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58F2B1E2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 w15:restartNumberingAfterBreak="0">
    <w:nsid w:val="457565CF"/>
    <w:multiLevelType w:val="hybridMultilevel"/>
    <w:tmpl w:val="6FDEF9F6"/>
    <w:lvl w:ilvl="0" w:tplc="6EBA36CC">
      <w:start w:val="1"/>
      <w:numFmt w:val="bullet"/>
      <w:pStyle w:val="ListMultiLeve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19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C3D0E7C"/>
    <w:multiLevelType w:val="hybridMultilevel"/>
    <w:tmpl w:val="82B007DA"/>
    <w:lvl w:ilvl="0" w:tplc="581214EA">
      <w:start w:val="1"/>
      <w:numFmt w:val="bullet"/>
      <w:pStyle w:val="ListMultiLevel1En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 w:tplc="CD860F4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E5AA7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8AC669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CC2A12E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550FC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CD88747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4EE28A0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B56CA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4D7537EC"/>
    <w:multiLevelType w:val="hybridMultilevel"/>
    <w:tmpl w:val="176A9D28"/>
    <w:lvl w:ilvl="0" w:tplc="6E94C6B2">
      <w:start w:val="1"/>
      <w:numFmt w:val="none"/>
      <w:pStyle w:val="Guide"/>
      <w:lvlText w:val="Guide: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b/>
        <w:bCs/>
        <w:i w:val="0"/>
        <w:iCs w:val="0"/>
        <w:strike w:val="0"/>
        <w:dstrike w:val="0"/>
        <w:color w:val="000080"/>
        <w:sz w:val="20"/>
        <w:szCs w:val="20"/>
      </w:rPr>
    </w:lvl>
    <w:lvl w:ilvl="1" w:tplc="04090003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05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03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0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03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05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7" w15:restartNumberingAfterBreak="0">
    <w:nsid w:val="51A32D1F"/>
    <w:multiLevelType w:val="hybridMultilevel"/>
    <w:tmpl w:val="4BA09098"/>
    <w:lvl w:ilvl="0" w:tplc="A9A49842">
      <w:start w:val="1"/>
      <w:numFmt w:val="none"/>
      <w:pStyle w:val="FigureCaption"/>
      <w:lvlText w:val="   "/>
      <w:lvlJc w:val="center"/>
      <w:pPr>
        <w:tabs>
          <w:tab w:val="num" w:pos="480"/>
        </w:tabs>
      </w:pPr>
      <w:rPr>
        <w:rFonts w:ascii="Arial" w:hAnsi="Arial" w:cs="Arial" w:hint="default"/>
        <w:b/>
        <w:bCs/>
        <w:i w:val="0"/>
        <w:iCs w:val="0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B853525"/>
    <w:multiLevelType w:val="hybridMultilevel"/>
    <w:tmpl w:val="88F6DEAE"/>
    <w:lvl w:ilvl="0" w:tplc="22E02DE8">
      <w:start w:val="1"/>
      <w:numFmt w:val="none"/>
      <w:pStyle w:val="NoteHeading"/>
      <w:lvlText w:val="NOTE:"/>
      <w:lvlJc w:val="left"/>
      <w:pPr>
        <w:tabs>
          <w:tab w:val="num" w:pos="0"/>
        </w:tabs>
        <w:ind w:left="720" w:hanging="720"/>
      </w:pPr>
      <w:rPr>
        <w:rFonts w:ascii="Arial" w:hAnsi="Arial" w:cs="Arial" w:hint="default"/>
        <w:b/>
        <w:bCs/>
        <w:i w:val="0"/>
        <w:iCs w:val="0"/>
        <w:strike w:val="0"/>
        <w:dstrike w:val="0"/>
        <w:color w:val="000000"/>
        <w:sz w:val="20"/>
        <w:szCs w:val="20"/>
      </w:rPr>
    </w:lvl>
    <w:lvl w:ilvl="1" w:tplc="8A28BC0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8221D86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376139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EE9B6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46C022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FCC2F7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F6C1B4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4E4F804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FE76D0E"/>
    <w:multiLevelType w:val="hybridMultilevel"/>
    <w:tmpl w:val="53CE6A56"/>
    <w:lvl w:ilvl="0" w:tplc="7CA64FBC">
      <w:start w:val="1"/>
      <w:numFmt w:val="none"/>
      <w:pStyle w:val="Warning"/>
      <w:lvlText w:val="Warning: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b/>
        <w:bCs/>
        <w:i w:val="0"/>
        <w:iCs w:val="0"/>
        <w:strike w:val="0"/>
        <w:dstrike w:val="0"/>
        <w:color w:val="FF0000"/>
        <w:sz w:val="20"/>
        <w:szCs w:val="20"/>
      </w:rPr>
    </w:lvl>
    <w:lvl w:ilvl="1" w:tplc="31E6C72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344CEC4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44051C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68F46C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5850794E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33A295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6A492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6AAD0A6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2AE7F4B"/>
    <w:multiLevelType w:val="hybridMultilevel"/>
    <w:tmpl w:val="D092EE22"/>
    <w:lvl w:ilvl="0" w:tplc="0E32FE8E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21" w15:restartNumberingAfterBreak="0">
    <w:nsid w:val="6CC75CC7"/>
    <w:multiLevelType w:val="multilevel"/>
    <w:tmpl w:val="853CB99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Arial" w:eastAsia="굴림" w:hAnsi="Arial" w:hint="default"/>
        <w:b/>
        <w:i w:val="0"/>
        <w:sz w:val="60"/>
        <w:szCs w:val="60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0"/>
      </w:pPr>
      <w:rPr>
        <w:rFonts w:ascii="Arial" w:eastAsia="굴림" w:hAnsi="Arial" w:hint="default"/>
        <w:b/>
        <w:i w:val="0"/>
        <w:sz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" w:eastAsia="굴림" w:hAnsi="Arial" w:hint="default"/>
        <w:b/>
        <w:i w:val="0"/>
        <w:sz w:val="20"/>
      </w:rPr>
    </w:lvl>
    <w:lvl w:ilvl="3">
      <w:start w:val="1"/>
      <w:numFmt w:val="decimal"/>
      <w:pStyle w:val="40"/>
      <w:suff w:val="space"/>
      <w:lvlText w:val="%1.%2.%3.%4"/>
      <w:lvlJc w:val="left"/>
      <w:pPr>
        <w:ind w:left="0" w:firstLine="0"/>
      </w:pPr>
      <w:rPr>
        <w:rFonts w:ascii="Arial" w:eastAsia="굴림" w:hAnsi="Arial" w:hint="default"/>
        <w:b/>
        <w:i w:val="0"/>
        <w:sz w:val="20"/>
      </w:rPr>
    </w:lvl>
    <w:lvl w:ilvl="4">
      <w:start w:val="1"/>
      <w:numFmt w:val="decimal"/>
      <w:pStyle w:val="50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ascii="Arial" w:eastAsia="굴림" w:hAnsi="Arial" w:hint="default"/>
        <w:b/>
        <w:i w:val="0"/>
        <w:sz w:val="20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E1A3B06"/>
    <w:multiLevelType w:val="hybridMultilevel"/>
    <w:tmpl w:val="79263798"/>
    <w:lvl w:ilvl="0" w:tplc="7A64B5D8">
      <w:numFmt w:val="bullet"/>
      <w:lvlText w:val=""/>
      <w:lvlJc w:val="left"/>
      <w:pPr>
        <w:ind w:left="760" w:hanging="360"/>
      </w:pPr>
      <w:rPr>
        <w:rFonts w:ascii="Wingdings" w:eastAsia="바탕" w:hAnsi="Wingdings" w:cs="Arial" w:hint="default"/>
      </w:rPr>
    </w:lvl>
    <w:lvl w:ilvl="1" w:tplc="04090019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F723662"/>
    <w:multiLevelType w:val="hybridMultilevel"/>
    <w:tmpl w:val="2AAECEBC"/>
    <w:lvl w:ilvl="0" w:tplc="BAE2E03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2803B9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27A563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66C593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870200C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59AFF4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1F07CF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DCEBF9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297862E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4" w15:restartNumberingAfterBreak="0">
    <w:nsid w:val="7432756A"/>
    <w:multiLevelType w:val="hybridMultilevel"/>
    <w:tmpl w:val="41246C08"/>
    <w:lvl w:ilvl="0" w:tplc="015472FA">
      <w:start w:val="1"/>
      <w:numFmt w:val="bullet"/>
      <w:pStyle w:val="TableList2"/>
      <w:lvlText w:val="–"/>
      <w:lvlJc w:val="left"/>
      <w:pPr>
        <w:tabs>
          <w:tab w:val="num" w:pos="240"/>
        </w:tabs>
        <w:ind w:left="240" w:hanging="240"/>
      </w:pPr>
      <w:rPr>
        <w:rFonts w:ascii="Arial" w:hAnsi="Arial" w:cs="Arial" w:hint="default"/>
        <w:sz w:val="18"/>
        <w:szCs w:val="18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cs="Wingdings" w:hint="default"/>
      </w:rPr>
    </w:lvl>
  </w:abstractNum>
  <w:abstractNum w:abstractNumId="25" w15:restartNumberingAfterBreak="0">
    <w:nsid w:val="79E63D30"/>
    <w:multiLevelType w:val="hybridMultilevel"/>
    <w:tmpl w:val="F53A4DA0"/>
    <w:lvl w:ilvl="0" w:tplc="953239D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4EAA91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552189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8D0470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080491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3800D3E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D91A4DD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FDFC5F2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F83FC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14"/>
  </w:num>
  <w:num w:numId="2">
    <w:abstractNumId w:val="15"/>
  </w:num>
  <w:num w:numId="3">
    <w:abstractNumId w:val="10"/>
  </w:num>
  <w:num w:numId="4">
    <w:abstractNumId w:val="11"/>
  </w:num>
  <w:num w:numId="5">
    <w:abstractNumId w:val="18"/>
  </w:num>
  <w:num w:numId="6">
    <w:abstractNumId w:val="4"/>
  </w:num>
  <w:num w:numId="7">
    <w:abstractNumId w:val="24"/>
  </w:num>
  <w:num w:numId="8">
    <w:abstractNumId w:val="19"/>
  </w:num>
  <w:num w:numId="9">
    <w:abstractNumId w:val="2"/>
  </w:num>
  <w:num w:numId="10">
    <w:abstractNumId w:val="1"/>
  </w:num>
  <w:num w:numId="11">
    <w:abstractNumId w:val="0"/>
  </w:num>
  <w:num w:numId="12">
    <w:abstractNumId w:val="3"/>
  </w:num>
  <w:num w:numId="13">
    <w:abstractNumId w:val="21"/>
  </w:num>
  <w:num w:numId="14">
    <w:abstractNumId w:val="12"/>
  </w:num>
  <w:num w:numId="15">
    <w:abstractNumId w:val="13"/>
  </w:num>
  <w:num w:numId="16">
    <w:abstractNumId w:val="17"/>
  </w:num>
  <w:num w:numId="17">
    <w:abstractNumId w:val="16"/>
  </w:num>
  <w:num w:numId="18">
    <w:abstractNumId w:val="21"/>
  </w:num>
  <w:num w:numId="19">
    <w:abstractNumId w:val="5"/>
  </w:num>
  <w:num w:numId="20">
    <w:abstractNumId w:val="22"/>
  </w:num>
  <w:num w:numId="21">
    <w:abstractNumId w:val="25"/>
  </w:num>
  <w:num w:numId="22">
    <w:abstractNumId w:val="23"/>
  </w:num>
  <w:num w:numId="23">
    <w:abstractNumId w:val="9"/>
  </w:num>
  <w:num w:numId="24">
    <w:abstractNumId w:val="6"/>
  </w:num>
  <w:num w:numId="25">
    <w:abstractNumId w:val="20"/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</w:num>
  <w:num w:numId="28">
    <w:abstractNumId w:val="7"/>
  </w:num>
  <w:num w:numId="2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ko-KR" w:vendorID="64" w:dllVersion="131077" w:nlCheck="1" w:checkStyle="1"/>
  <w:attachedTemplate r:id="rId1"/>
  <w:defaultTabStop w:val="720"/>
  <w:doNotHyphenateCaps/>
  <w:clickAndTypeStyle w:val="BodyText10"/>
  <w:displayHorizontalDrawingGridEvery w:val="0"/>
  <w:displayVerticalDrawingGridEvery w:val="2"/>
  <w:noPunctuationKerning/>
  <w:characterSpacingControl w:val="doNotCompress"/>
  <w:noLineBreaksAfter w:lang="ko-KR" w:val="$([\{£¥‘“〈《「『【〔＄（［｛￡￥￦"/>
  <w:noLineBreaksBefore w:lang="ko-KR" w:val="!%),.:;?]}¢°’”′″℃〉》」』】〕！％），．：；？］｝￠"/>
  <w:doNotValidateAgainstSchema/>
  <w:doNotDemarcateInvalidXml/>
  <w:hdrShapeDefaults>
    <o:shapedefaults v:ext="edit" spidmax="212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A3AA0"/>
    <w:rsid w:val="00000E41"/>
    <w:rsid w:val="00002306"/>
    <w:rsid w:val="00002815"/>
    <w:rsid w:val="00002F06"/>
    <w:rsid w:val="00004389"/>
    <w:rsid w:val="00004C45"/>
    <w:rsid w:val="00004C55"/>
    <w:rsid w:val="0000652E"/>
    <w:rsid w:val="00006CD4"/>
    <w:rsid w:val="00007840"/>
    <w:rsid w:val="00007CA5"/>
    <w:rsid w:val="00011A10"/>
    <w:rsid w:val="000120DB"/>
    <w:rsid w:val="00012AE1"/>
    <w:rsid w:val="000131CB"/>
    <w:rsid w:val="000133E1"/>
    <w:rsid w:val="00013DA9"/>
    <w:rsid w:val="0001412C"/>
    <w:rsid w:val="000144D8"/>
    <w:rsid w:val="000150EB"/>
    <w:rsid w:val="00015622"/>
    <w:rsid w:val="00020768"/>
    <w:rsid w:val="000215B5"/>
    <w:rsid w:val="0002186A"/>
    <w:rsid w:val="00021D63"/>
    <w:rsid w:val="00021E57"/>
    <w:rsid w:val="00022240"/>
    <w:rsid w:val="0002296E"/>
    <w:rsid w:val="00022C20"/>
    <w:rsid w:val="00023E59"/>
    <w:rsid w:val="00023FDC"/>
    <w:rsid w:val="000262B1"/>
    <w:rsid w:val="000270C4"/>
    <w:rsid w:val="000272DF"/>
    <w:rsid w:val="000275DE"/>
    <w:rsid w:val="0003017E"/>
    <w:rsid w:val="000310FB"/>
    <w:rsid w:val="00031440"/>
    <w:rsid w:val="0003144D"/>
    <w:rsid w:val="00031678"/>
    <w:rsid w:val="00032097"/>
    <w:rsid w:val="0003317A"/>
    <w:rsid w:val="00033DAA"/>
    <w:rsid w:val="00033E6B"/>
    <w:rsid w:val="00034BA4"/>
    <w:rsid w:val="00035435"/>
    <w:rsid w:val="000357C0"/>
    <w:rsid w:val="00036C99"/>
    <w:rsid w:val="00037985"/>
    <w:rsid w:val="00037B91"/>
    <w:rsid w:val="000407EE"/>
    <w:rsid w:val="0004105E"/>
    <w:rsid w:val="000415F8"/>
    <w:rsid w:val="000416FB"/>
    <w:rsid w:val="00041E67"/>
    <w:rsid w:val="00041E6D"/>
    <w:rsid w:val="000422E7"/>
    <w:rsid w:val="00043A39"/>
    <w:rsid w:val="000442A4"/>
    <w:rsid w:val="00044821"/>
    <w:rsid w:val="00045281"/>
    <w:rsid w:val="00047BE2"/>
    <w:rsid w:val="000503BB"/>
    <w:rsid w:val="00051485"/>
    <w:rsid w:val="00053F7E"/>
    <w:rsid w:val="0005451E"/>
    <w:rsid w:val="000551B9"/>
    <w:rsid w:val="00055A75"/>
    <w:rsid w:val="00056199"/>
    <w:rsid w:val="00056DF0"/>
    <w:rsid w:val="00057082"/>
    <w:rsid w:val="000574D0"/>
    <w:rsid w:val="0006006E"/>
    <w:rsid w:val="000605A7"/>
    <w:rsid w:val="00060672"/>
    <w:rsid w:val="00060692"/>
    <w:rsid w:val="000621EE"/>
    <w:rsid w:val="00063B3F"/>
    <w:rsid w:val="00063C6A"/>
    <w:rsid w:val="00064966"/>
    <w:rsid w:val="00064D40"/>
    <w:rsid w:val="00065727"/>
    <w:rsid w:val="000670C4"/>
    <w:rsid w:val="00067F5E"/>
    <w:rsid w:val="00071630"/>
    <w:rsid w:val="00073154"/>
    <w:rsid w:val="00073643"/>
    <w:rsid w:val="00074DF4"/>
    <w:rsid w:val="0007549D"/>
    <w:rsid w:val="00075765"/>
    <w:rsid w:val="00076BD3"/>
    <w:rsid w:val="00077BCC"/>
    <w:rsid w:val="0008089C"/>
    <w:rsid w:val="000830FE"/>
    <w:rsid w:val="0008462A"/>
    <w:rsid w:val="00085B22"/>
    <w:rsid w:val="00086B02"/>
    <w:rsid w:val="000870DE"/>
    <w:rsid w:val="000879F3"/>
    <w:rsid w:val="00087A85"/>
    <w:rsid w:val="00087E7E"/>
    <w:rsid w:val="000900D4"/>
    <w:rsid w:val="00090268"/>
    <w:rsid w:val="000905F1"/>
    <w:rsid w:val="00091AC9"/>
    <w:rsid w:val="00091F6E"/>
    <w:rsid w:val="000927FD"/>
    <w:rsid w:val="00092C3D"/>
    <w:rsid w:val="000935F0"/>
    <w:rsid w:val="000947B1"/>
    <w:rsid w:val="00094EE0"/>
    <w:rsid w:val="00095A59"/>
    <w:rsid w:val="0009641E"/>
    <w:rsid w:val="000967DF"/>
    <w:rsid w:val="00096BE7"/>
    <w:rsid w:val="00097BFC"/>
    <w:rsid w:val="00097C59"/>
    <w:rsid w:val="000A0098"/>
    <w:rsid w:val="000A07D8"/>
    <w:rsid w:val="000A0DF5"/>
    <w:rsid w:val="000A11A2"/>
    <w:rsid w:val="000A19D0"/>
    <w:rsid w:val="000A1A3D"/>
    <w:rsid w:val="000A3449"/>
    <w:rsid w:val="000A3FB1"/>
    <w:rsid w:val="000A4B35"/>
    <w:rsid w:val="000A5893"/>
    <w:rsid w:val="000A7655"/>
    <w:rsid w:val="000A7679"/>
    <w:rsid w:val="000B0C31"/>
    <w:rsid w:val="000B0D92"/>
    <w:rsid w:val="000B1400"/>
    <w:rsid w:val="000B1403"/>
    <w:rsid w:val="000B1B62"/>
    <w:rsid w:val="000B1C93"/>
    <w:rsid w:val="000B1D69"/>
    <w:rsid w:val="000B274C"/>
    <w:rsid w:val="000B2AFA"/>
    <w:rsid w:val="000B32C6"/>
    <w:rsid w:val="000B3E0B"/>
    <w:rsid w:val="000B45D7"/>
    <w:rsid w:val="000B5221"/>
    <w:rsid w:val="000C00DD"/>
    <w:rsid w:val="000C07FF"/>
    <w:rsid w:val="000C1644"/>
    <w:rsid w:val="000C1E62"/>
    <w:rsid w:val="000C23F8"/>
    <w:rsid w:val="000C2EE1"/>
    <w:rsid w:val="000C568E"/>
    <w:rsid w:val="000C570E"/>
    <w:rsid w:val="000C594D"/>
    <w:rsid w:val="000C6EE7"/>
    <w:rsid w:val="000C785C"/>
    <w:rsid w:val="000D1C09"/>
    <w:rsid w:val="000D1EF4"/>
    <w:rsid w:val="000D2125"/>
    <w:rsid w:val="000D2F13"/>
    <w:rsid w:val="000D3162"/>
    <w:rsid w:val="000D3938"/>
    <w:rsid w:val="000D3E5A"/>
    <w:rsid w:val="000D44E7"/>
    <w:rsid w:val="000D459A"/>
    <w:rsid w:val="000D593C"/>
    <w:rsid w:val="000D5D2D"/>
    <w:rsid w:val="000D7B28"/>
    <w:rsid w:val="000E0182"/>
    <w:rsid w:val="000E1C3D"/>
    <w:rsid w:val="000E25B2"/>
    <w:rsid w:val="000E2F1C"/>
    <w:rsid w:val="000E3523"/>
    <w:rsid w:val="000E3C2E"/>
    <w:rsid w:val="000E3EAA"/>
    <w:rsid w:val="000E43A8"/>
    <w:rsid w:val="000E4B3E"/>
    <w:rsid w:val="000E5F93"/>
    <w:rsid w:val="000E6052"/>
    <w:rsid w:val="000E60AF"/>
    <w:rsid w:val="000E6CF8"/>
    <w:rsid w:val="000E7557"/>
    <w:rsid w:val="000E7C0A"/>
    <w:rsid w:val="000F1E66"/>
    <w:rsid w:val="000F264F"/>
    <w:rsid w:val="000F398E"/>
    <w:rsid w:val="000F4549"/>
    <w:rsid w:val="000F46E0"/>
    <w:rsid w:val="000F4E68"/>
    <w:rsid w:val="000F62A7"/>
    <w:rsid w:val="000F74E9"/>
    <w:rsid w:val="000F77EC"/>
    <w:rsid w:val="000F78BA"/>
    <w:rsid w:val="000F7936"/>
    <w:rsid w:val="0010052A"/>
    <w:rsid w:val="0010059D"/>
    <w:rsid w:val="00103056"/>
    <w:rsid w:val="00103E3B"/>
    <w:rsid w:val="0010706F"/>
    <w:rsid w:val="001075D8"/>
    <w:rsid w:val="001103CC"/>
    <w:rsid w:val="001105E6"/>
    <w:rsid w:val="001106BF"/>
    <w:rsid w:val="00111170"/>
    <w:rsid w:val="00111FE4"/>
    <w:rsid w:val="00112A66"/>
    <w:rsid w:val="001132F6"/>
    <w:rsid w:val="0011371D"/>
    <w:rsid w:val="0011381A"/>
    <w:rsid w:val="001172B9"/>
    <w:rsid w:val="001178BB"/>
    <w:rsid w:val="00120A7F"/>
    <w:rsid w:val="001211B6"/>
    <w:rsid w:val="00121703"/>
    <w:rsid w:val="00123088"/>
    <w:rsid w:val="001243EB"/>
    <w:rsid w:val="00124777"/>
    <w:rsid w:val="00124F83"/>
    <w:rsid w:val="00126913"/>
    <w:rsid w:val="0012797D"/>
    <w:rsid w:val="00127997"/>
    <w:rsid w:val="00127CA7"/>
    <w:rsid w:val="001306AC"/>
    <w:rsid w:val="00131740"/>
    <w:rsid w:val="00131DE0"/>
    <w:rsid w:val="001329DD"/>
    <w:rsid w:val="00132F3C"/>
    <w:rsid w:val="00133B68"/>
    <w:rsid w:val="00134448"/>
    <w:rsid w:val="00136A8D"/>
    <w:rsid w:val="00136E54"/>
    <w:rsid w:val="001374AD"/>
    <w:rsid w:val="001407E0"/>
    <w:rsid w:val="00142DDC"/>
    <w:rsid w:val="0014345E"/>
    <w:rsid w:val="00144455"/>
    <w:rsid w:val="0014445C"/>
    <w:rsid w:val="0014498D"/>
    <w:rsid w:val="00145501"/>
    <w:rsid w:val="00146919"/>
    <w:rsid w:val="0014740B"/>
    <w:rsid w:val="00147BA4"/>
    <w:rsid w:val="00147EC4"/>
    <w:rsid w:val="00147F47"/>
    <w:rsid w:val="00150B26"/>
    <w:rsid w:val="001519EF"/>
    <w:rsid w:val="00151A22"/>
    <w:rsid w:val="001524C0"/>
    <w:rsid w:val="00152533"/>
    <w:rsid w:val="00153DB6"/>
    <w:rsid w:val="00154002"/>
    <w:rsid w:val="0015461E"/>
    <w:rsid w:val="00154794"/>
    <w:rsid w:val="00154AE0"/>
    <w:rsid w:val="0015508E"/>
    <w:rsid w:val="0015585E"/>
    <w:rsid w:val="00155FD1"/>
    <w:rsid w:val="0015690C"/>
    <w:rsid w:val="0015752D"/>
    <w:rsid w:val="00157EF2"/>
    <w:rsid w:val="00160247"/>
    <w:rsid w:val="00160C7C"/>
    <w:rsid w:val="001619BD"/>
    <w:rsid w:val="00161CC4"/>
    <w:rsid w:val="001635D3"/>
    <w:rsid w:val="001658B3"/>
    <w:rsid w:val="00171793"/>
    <w:rsid w:val="0017184F"/>
    <w:rsid w:val="00171890"/>
    <w:rsid w:val="00171C10"/>
    <w:rsid w:val="00171C85"/>
    <w:rsid w:val="001720E7"/>
    <w:rsid w:val="00172415"/>
    <w:rsid w:val="001732C9"/>
    <w:rsid w:val="00174926"/>
    <w:rsid w:val="00174F64"/>
    <w:rsid w:val="00175B5E"/>
    <w:rsid w:val="00175C4D"/>
    <w:rsid w:val="00176655"/>
    <w:rsid w:val="00176B03"/>
    <w:rsid w:val="00177180"/>
    <w:rsid w:val="001773A3"/>
    <w:rsid w:val="00177F8F"/>
    <w:rsid w:val="00180B03"/>
    <w:rsid w:val="00182057"/>
    <w:rsid w:val="00182CDC"/>
    <w:rsid w:val="00183122"/>
    <w:rsid w:val="00183206"/>
    <w:rsid w:val="0018396C"/>
    <w:rsid w:val="001848DE"/>
    <w:rsid w:val="001850E4"/>
    <w:rsid w:val="00185F4A"/>
    <w:rsid w:val="00186407"/>
    <w:rsid w:val="00186576"/>
    <w:rsid w:val="0018743E"/>
    <w:rsid w:val="00190173"/>
    <w:rsid w:val="0019093E"/>
    <w:rsid w:val="00192214"/>
    <w:rsid w:val="001934C4"/>
    <w:rsid w:val="001935F2"/>
    <w:rsid w:val="00194895"/>
    <w:rsid w:val="001957A9"/>
    <w:rsid w:val="00195CB2"/>
    <w:rsid w:val="0019685C"/>
    <w:rsid w:val="0019699A"/>
    <w:rsid w:val="00196CF2"/>
    <w:rsid w:val="001A038F"/>
    <w:rsid w:val="001A08CD"/>
    <w:rsid w:val="001A1ED4"/>
    <w:rsid w:val="001A1F9D"/>
    <w:rsid w:val="001A2888"/>
    <w:rsid w:val="001A304E"/>
    <w:rsid w:val="001A33DF"/>
    <w:rsid w:val="001A53A0"/>
    <w:rsid w:val="001A5D89"/>
    <w:rsid w:val="001A6181"/>
    <w:rsid w:val="001A63FA"/>
    <w:rsid w:val="001A7069"/>
    <w:rsid w:val="001A72CD"/>
    <w:rsid w:val="001A76CE"/>
    <w:rsid w:val="001A7A62"/>
    <w:rsid w:val="001A7D06"/>
    <w:rsid w:val="001B0EED"/>
    <w:rsid w:val="001B116E"/>
    <w:rsid w:val="001B169A"/>
    <w:rsid w:val="001B1A12"/>
    <w:rsid w:val="001B2472"/>
    <w:rsid w:val="001B3024"/>
    <w:rsid w:val="001B3F92"/>
    <w:rsid w:val="001B643D"/>
    <w:rsid w:val="001B6971"/>
    <w:rsid w:val="001B6F99"/>
    <w:rsid w:val="001C0390"/>
    <w:rsid w:val="001C04C0"/>
    <w:rsid w:val="001C09D3"/>
    <w:rsid w:val="001C09F6"/>
    <w:rsid w:val="001C2392"/>
    <w:rsid w:val="001C29B0"/>
    <w:rsid w:val="001C2A69"/>
    <w:rsid w:val="001C41AB"/>
    <w:rsid w:val="001C4CE1"/>
    <w:rsid w:val="001C5BC7"/>
    <w:rsid w:val="001C5E6C"/>
    <w:rsid w:val="001C63B9"/>
    <w:rsid w:val="001C6751"/>
    <w:rsid w:val="001D32B1"/>
    <w:rsid w:val="001D399A"/>
    <w:rsid w:val="001D3AB9"/>
    <w:rsid w:val="001D4125"/>
    <w:rsid w:val="001D663E"/>
    <w:rsid w:val="001E00D7"/>
    <w:rsid w:val="001E271D"/>
    <w:rsid w:val="001E2BC8"/>
    <w:rsid w:val="001E3069"/>
    <w:rsid w:val="001E327C"/>
    <w:rsid w:val="001E4872"/>
    <w:rsid w:val="001E5417"/>
    <w:rsid w:val="001E5F9D"/>
    <w:rsid w:val="001E6444"/>
    <w:rsid w:val="001E68C0"/>
    <w:rsid w:val="001E72D1"/>
    <w:rsid w:val="001F0692"/>
    <w:rsid w:val="001F0839"/>
    <w:rsid w:val="001F0990"/>
    <w:rsid w:val="001F119B"/>
    <w:rsid w:val="001F200F"/>
    <w:rsid w:val="001F2693"/>
    <w:rsid w:val="001F2F09"/>
    <w:rsid w:val="001F3A80"/>
    <w:rsid w:val="001F3C02"/>
    <w:rsid w:val="001F3ECD"/>
    <w:rsid w:val="001F433C"/>
    <w:rsid w:val="001F43E9"/>
    <w:rsid w:val="001F4EFA"/>
    <w:rsid w:val="001F5018"/>
    <w:rsid w:val="001F5F7B"/>
    <w:rsid w:val="001F7CB9"/>
    <w:rsid w:val="002004D4"/>
    <w:rsid w:val="00200E76"/>
    <w:rsid w:val="0020144F"/>
    <w:rsid w:val="00202113"/>
    <w:rsid w:val="002024FB"/>
    <w:rsid w:val="0020281B"/>
    <w:rsid w:val="00202CD3"/>
    <w:rsid w:val="002040F2"/>
    <w:rsid w:val="00204422"/>
    <w:rsid w:val="00205D60"/>
    <w:rsid w:val="00205FD7"/>
    <w:rsid w:val="002060E6"/>
    <w:rsid w:val="002071AA"/>
    <w:rsid w:val="00207379"/>
    <w:rsid w:val="0021044F"/>
    <w:rsid w:val="002104F6"/>
    <w:rsid w:val="00210FF1"/>
    <w:rsid w:val="002119B4"/>
    <w:rsid w:val="002122B5"/>
    <w:rsid w:val="002136D2"/>
    <w:rsid w:val="00213CBE"/>
    <w:rsid w:val="00213EA7"/>
    <w:rsid w:val="00214940"/>
    <w:rsid w:val="00214F5B"/>
    <w:rsid w:val="00217553"/>
    <w:rsid w:val="00221A2B"/>
    <w:rsid w:val="00222039"/>
    <w:rsid w:val="00222A48"/>
    <w:rsid w:val="002236D7"/>
    <w:rsid w:val="00223B15"/>
    <w:rsid w:val="002277CA"/>
    <w:rsid w:val="00230010"/>
    <w:rsid w:val="00231932"/>
    <w:rsid w:val="0023240C"/>
    <w:rsid w:val="00232B8A"/>
    <w:rsid w:val="0023417E"/>
    <w:rsid w:val="00235493"/>
    <w:rsid w:val="00235615"/>
    <w:rsid w:val="00236116"/>
    <w:rsid w:val="00236415"/>
    <w:rsid w:val="002369E7"/>
    <w:rsid w:val="002371DB"/>
    <w:rsid w:val="002374B1"/>
    <w:rsid w:val="002377A5"/>
    <w:rsid w:val="00237C75"/>
    <w:rsid w:val="002402B4"/>
    <w:rsid w:val="00242339"/>
    <w:rsid w:val="0024249C"/>
    <w:rsid w:val="00242BB1"/>
    <w:rsid w:val="00242D7C"/>
    <w:rsid w:val="00243167"/>
    <w:rsid w:val="00243316"/>
    <w:rsid w:val="00243965"/>
    <w:rsid w:val="00243ABD"/>
    <w:rsid w:val="00243FF4"/>
    <w:rsid w:val="002446BF"/>
    <w:rsid w:val="00244A56"/>
    <w:rsid w:val="00245282"/>
    <w:rsid w:val="00246A70"/>
    <w:rsid w:val="00247B27"/>
    <w:rsid w:val="00252D8D"/>
    <w:rsid w:val="0025300F"/>
    <w:rsid w:val="00253177"/>
    <w:rsid w:val="002537C3"/>
    <w:rsid w:val="002538AE"/>
    <w:rsid w:val="00253E25"/>
    <w:rsid w:val="002548DA"/>
    <w:rsid w:val="00254AF3"/>
    <w:rsid w:val="00254D81"/>
    <w:rsid w:val="00254F5C"/>
    <w:rsid w:val="00255B8D"/>
    <w:rsid w:val="00256897"/>
    <w:rsid w:val="00257559"/>
    <w:rsid w:val="00257E41"/>
    <w:rsid w:val="00257E70"/>
    <w:rsid w:val="00260257"/>
    <w:rsid w:val="00260A1F"/>
    <w:rsid w:val="00260C88"/>
    <w:rsid w:val="0026245E"/>
    <w:rsid w:val="00264567"/>
    <w:rsid w:val="00265A25"/>
    <w:rsid w:val="00265BC4"/>
    <w:rsid w:val="00266390"/>
    <w:rsid w:val="00266A85"/>
    <w:rsid w:val="00267AAF"/>
    <w:rsid w:val="00267E59"/>
    <w:rsid w:val="00267F4A"/>
    <w:rsid w:val="00270245"/>
    <w:rsid w:val="00270276"/>
    <w:rsid w:val="00271035"/>
    <w:rsid w:val="002712BF"/>
    <w:rsid w:val="002742B7"/>
    <w:rsid w:val="00274674"/>
    <w:rsid w:val="00274AB9"/>
    <w:rsid w:val="00274DED"/>
    <w:rsid w:val="00274E47"/>
    <w:rsid w:val="00275136"/>
    <w:rsid w:val="00275975"/>
    <w:rsid w:val="00275C32"/>
    <w:rsid w:val="0027712A"/>
    <w:rsid w:val="0027793E"/>
    <w:rsid w:val="002803AB"/>
    <w:rsid w:val="00281148"/>
    <w:rsid w:val="0028269F"/>
    <w:rsid w:val="00282B9D"/>
    <w:rsid w:val="00282CB7"/>
    <w:rsid w:val="00282F40"/>
    <w:rsid w:val="0028415B"/>
    <w:rsid w:val="002842DD"/>
    <w:rsid w:val="00284499"/>
    <w:rsid w:val="00284A4A"/>
    <w:rsid w:val="00284E1F"/>
    <w:rsid w:val="002858F5"/>
    <w:rsid w:val="00286729"/>
    <w:rsid w:val="00286757"/>
    <w:rsid w:val="00286B04"/>
    <w:rsid w:val="002874EA"/>
    <w:rsid w:val="002901BC"/>
    <w:rsid w:val="002914ED"/>
    <w:rsid w:val="0029233A"/>
    <w:rsid w:val="002925EA"/>
    <w:rsid w:val="002927D4"/>
    <w:rsid w:val="0029522C"/>
    <w:rsid w:val="00295244"/>
    <w:rsid w:val="00295415"/>
    <w:rsid w:val="002957BA"/>
    <w:rsid w:val="00296205"/>
    <w:rsid w:val="002963B1"/>
    <w:rsid w:val="00296482"/>
    <w:rsid w:val="00296E21"/>
    <w:rsid w:val="0029714C"/>
    <w:rsid w:val="0029723E"/>
    <w:rsid w:val="002A0428"/>
    <w:rsid w:val="002A0CF7"/>
    <w:rsid w:val="002A56C0"/>
    <w:rsid w:val="002A66B4"/>
    <w:rsid w:val="002A7374"/>
    <w:rsid w:val="002A7836"/>
    <w:rsid w:val="002B02BD"/>
    <w:rsid w:val="002B17BA"/>
    <w:rsid w:val="002B2043"/>
    <w:rsid w:val="002B208A"/>
    <w:rsid w:val="002B24D4"/>
    <w:rsid w:val="002B2873"/>
    <w:rsid w:val="002B3A4C"/>
    <w:rsid w:val="002B3E5B"/>
    <w:rsid w:val="002B43DB"/>
    <w:rsid w:val="002B4934"/>
    <w:rsid w:val="002B5A9A"/>
    <w:rsid w:val="002B6870"/>
    <w:rsid w:val="002B6A1E"/>
    <w:rsid w:val="002B6E31"/>
    <w:rsid w:val="002C0563"/>
    <w:rsid w:val="002C07EC"/>
    <w:rsid w:val="002C10CA"/>
    <w:rsid w:val="002C297C"/>
    <w:rsid w:val="002C3296"/>
    <w:rsid w:val="002C33A6"/>
    <w:rsid w:val="002C3C03"/>
    <w:rsid w:val="002C447F"/>
    <w:rsid w:val="002C52AA"/>
    <w:rsid w:val="002C6990"/>
    <w:rsid w:val="002C6E7E"/>
    <w:rsid w:val="002C7CF1"/>
    <w:rsid w:val="002D0170"/>
    <w:rsid w:val="002D0A0F"/>
    <w:rsid w:val="002D0E03"/>
    <w:rsid w:val="002D0E53"/>
    <w:rsid w:val="002D2EED"/>
    <w:rsid w:val="002D329B"/>
    <w:rsid w:val="002D3492"/>
    <w:rsid w:val="002D34F4"/>
    <w:rsid w:val="002D3850"/>
    <w:rsid w:val="002D5A19"/>
    <w:rsid w:val="002D6A15"/>
    <w:rsid w:val="002D6F6C"/>
    <w:rsid w:val="002D7D1C"/>
    <w:rsid w:val="002E0672"/>
    <w:rsid w:val="002E26F3"/>
    <w:rsid w:val="002E2913"/>
    <w:rsid w:val="002E3DA4"/>
    <w:rsid w:val="002E48EA"/>
    <w:rsid w:val="002E562C"/>
    <w:rsid w:val="002E5E28"/>
    <w:rsid w:val="002E60BE"/>
    <w:rsid w:val="002E64E8"/>
    <w:rsid w:val="002E6B89"/>
    <w:rsid w:val="002E6CC9"/>
    <w:rsid w:val="002E770C"/>
    <w:rsid w:val="002F037F"/>
    <w:rsid w:val="002F2427"/>
    <w:rsid w:val="002F32C6"/>
    <w:rsid w:val="002F3FC3"/>
    <w:rsid w:val="002F42D3"/>
    <w:rsid w:val="002F42E3"/>
    <w:rsid w:val="002F5ACC"/>
    <w:rsid w:val="002F5B06"/>
    <w:rsid w:val="002F6477"/>
    <w:rsid w:val="002F6479"/>
    <w:rsid w:val="002F73A5"/>
    <w:rsid w:val="002F75AC"/>
    <w:rsid w:val="0030211B"/>
    <w:rsid w:val="003023E2"/>
    <w:rsid w:val="00303E96"/>
    <w:rsid w:val="00304038"/>
    <w:rsid w:val="003071D0"/>
    <w:rsid w:val="0030765C"/>
    <w:rsid w:val="003079D8"/>
    <w:rsid w:val="00307ACF"/>
    <w:rsid w:val="00307CDA"/>
    <w:rsid w:val="00310020"/>
    <w:rsid w:val="003101DE"/>
    <w:rsid w:val="00310668"/>
    <w:rsid w:val="00310A62"/>
    <w:rsid w:val="00310FDF"/>
    <w:rsid w:val="003120DA"/>
    <w:rsid w:val="003128DD"/>
    <w:rsid w:val="003130C5"/>
    <w:rsid w:val="00313C56"/>
    <w:rsid w:val="00313C79"/>
    <w:rsid w:val="003140C3"/>
    <w:rsid w:val="00314BF8"/>
    <w:rsid w:val="00315A0A"/>
    <w:rsid w:val="00316615"/>
    <w:rsid w:val="00316A47"/>
    <w:rsid w:val="0031774F"/>
    <w:rsid w:val="003207D7"/>
    <w:rsid w:val="003208A1"/>
    <w:rsid w:val="00320C94"/>
    <w:rsid w:val="00321168"/>
    <w:rsid w:val="00321577"/>
    <w:rsid w:val="00321BAE"/>
    <w:rsid w:val="0032324C"/>
    <w:rsid w:val="003235B2"/>
    <w:rsid w:val="00325E3A"/>
    <w:rsid w:val="0032602D"/>
    <w:rsid w:val="0032649B"/>
    <w:rsid w:val="00327907"/>
    <w:rsid w:val="00327C26"/>
    <w:rsid w:val="003305EE"/>
    <w:rsid w:val="00331261"/>
    <w:rsid w:val="003312AE"/>
    <w:rsid w:val="0033132B"/>
    <w:rsid w:val="00331440"/>
    <w:rsid w:val="0033186C"/>
    <w:rsid w:val="00331B5D"/>
    <w:rsid w:val="0033472F"/>
    <w:rsid w:val="00336835"/>
    <w:rsid w:val="003369CD"/>
    <w:rsid w:val="00336A4B"/>
    <w:rsid w:val="00337569"/>
    <w:rsid w:val="00337C57"/>
    <w:rsid w:val="003400FB"/>
    <w:rsid w:val="00340FF7"/>
    <w:rsid w:val="00341804"/>
    <w:rsid w:val="00341B7C"/>
    <w:rsid w:val="00343F9A"/>
    <w:rsid w:val="003446B6"/>
    <w:rsid w:val="003449B3"/>
    <w:rsid w:val="003467DF"/>
    <w:rsid w:val="00346BC0"/>
    <w:rsid w:val="0034752E"/>
    <w:rsid w:val="00347A7F"/>
    <w:rsid w:val="00347FFD"/>
    <w:rsid w:val="00350236"/>
    <w:rsid w:val="00351BF4"/>
    <w:rsid w:val="00351C64"/>
    <w:rsid w:val="00351CD9"/>
    <w:rsid w:val="0035246D"/>
    <w:rsid w:val="00354514"/>
    <w:rsid w:val="00354C66"/>
    <w:rsid w:val="00355082"/>
    <w:rsid w:val="003572AB"/>
    <w:rsid w:val="00357B46"/>
    <w:rsid w:val="00361058"/>
    <w:rsid w:val="003619D4"/>
    <w:rsid w:val="00362186"/>
    <w:rsid w:val="003631B2"/>
    <w:rsid w:val="00363CDF"/>
    <w:rsid w:val="003644DC"/>
    <w:rsid w:val="003673B4"/>
    <w:rsid w:val="00367C34"/>
    <w:rsid w:val="00367CD9"/>
    <w:rsid w:val="00367E1A"/>
    <w:rsid w:val="00370067"/>
    <w:rsid w:val="0037017D"/>
    <w:rsid w:val="0037049B"/>
    <w:rsid w:val="00372ECB"/>
    <w:rsid w:val="003740FF"/>
    <w:rsid w:val="0037414D"/>
    <w:rsid w:val="00374320"/>
    <w:rsid w:val="00375200"/>
    <w:rsid w:val="003755F0"/>
    <w:rsid w:val="003769FE"/>
    <w:rsid w:val="00376B48"/>
    <w:rsid w:val="00377127"/>
    <w:rsid w:val="0038041B"/>
    <w:rsid w:val="0038063E"/>
    <w:rsid w:val="00380C05"/>
    <w:rsid w:val="00381306"/>
    <w:rsid w:val="00381ABD"/>
    <w:rsid w:val="00382A64"/>
    <w:rsid w:val="00382E89"/>
    <w:rsid w:val="0038300E"/>
    <w:rsid w:val="003830F2"/>
    <w:rsid w:val="003852C4"/>
    <w:rsid w:val="00385836"/>
    <w:rsid w:val="00385BDF"/>
    <w:rsid w:val="00385FEA"/>
    <w:rsid w:val="0038614B"/>
    <w:rsid w:val="00386216"/>
    <w:rsid w:val="00386D8D"/>
    <w:rsid w:val="0038715F"/>
    <w:rsid w:val="003877B0"/>
    <w:rsid w:val="00387DEE"/>
    <w:rsid w:val="00390549"/>
    <w:rsid w:val="00393298"/>
    <w:rsid w:val="0039514D"/>
    <w:rsid w:val="003956C8"/>
    <w:rsid w:val="003959BF"/>
    <w:rsid w:val="003968DC"/>
    <w:rsid w:val="00397862"/>
    <w:rsid w:val="003A0441"/>
    <w:rsid w:val="003A0560"/>
    <w:rsid w:val="003A0B7D"/>
    <w:rsid w:val="003A0F96"/>
    <w:rsid w:val="003A1013"/>
    <w:rsid w:val="003A17C9"/>
    <w:rsid w:val="003A3BC3"/>
    <w:rsid w:val="003A3DEC"/>
    <w:rsid w:val="003A42D0"/>
    <w:rsid w:val="003A45F7"/>
    <w:rsid w:val="003A4FAA"/>
    <w:rsid w:val="003A5F68"/>
    <w:rsid w:val="003A5FD3"/>
    <w:rsid w:val="003A66B6"/>
    <w:rsid w:val="003A6880"/>
    <w:rsid w:val="003A7431"/>
    <w:rsid w:val="003B11BA"/>
    <w:rsid w:val="003B13AE"/>
    <w:rsid w:val="003B1477"/>
    <w:rsid w:val="003B259A"/>
    <w:rsid w:val="003B3AE2"/>
    <w:rsid w:val="003B3DC8"/>
    <w:rsid w:val="003B4B10"/>
    <w:rsid w:val="003B51EE"/>
    <w:rsid w:val="003B6576"/>
    <w:rsid w:val="003B6FF6"/>
    <w:rsid w:val="003B7146"/>
    <w:rsid w:val="003B7C80"/>
    <w:rsid w:val="003B7FBB"/>
    <w:rsid w:val="003C3041"/>
    <w:rsid w:val="003C3931"/>
    <w:rsid w:val="003C4BF0"/>
    <w:rsid w:val="003C4FBB"/>
    <w:rsid w:val="003C5BA7"/>
    <w:rsid w:val="003C6CC9"/>
    <w:rsid w:val="003C7692"/>
    <w:rsid w:val="003D01E9"/>
    <w:rsid w:val="003D0210"/>
    <w:rsid w:val="003D024D"/>
    <w:rsid w:val="003D07D8"/>
    <w:rsid w:val="003D1109"/>
    <w:rsid w:val="003D11D4"/>
    <w:rsid w:val="003D2108"/>
    <w:rsid w:val="003D2F60"/>
    <w:rsid w:val="003D3705"/>
    <w:rsid w:val="003D4F6F"/>
    <w:rsid w:val="003D5CC9"/>
    <w:rsid w:val="003E067D"/>
    <w:rsid w:val="003E08CF"/>
    <w:rsid w:val="003E1F71"/>
    <w:rsid w:val="003E2383"/>
    <w:rsid w:val="003E2F8C"/>
    <w:rsid w:val="003E2FA4"/>
    <w:rsid w:val="003E3C9F"/>
    <w:rsid w:val="003E5A53"/>
    <w:rsid w:val="003E60C1"/>
    <w:rsid w:val="003E6777"/>
    <w:rsid w:val="003E781D"/>
    <w:rsid w:val="003E7AC2"/>
    <w:rsid w:val="003E7D31"/>
    <w:rsid w:val="003F064B"/>
    <w:rsid w:val="003F0F16"/>
    <w:rsid w:val="003F1F95"/>
    <w:rsid w:val="003F384E"/>
    <w:rsid w:val="003F39B9"/>
    <w:rsid w:val="003F498A"/>
    <w:rsid w:val="003F599A"/>
    <w:rsid w:val="004001D2"/>
    <w:rsid w:val="004002DE"/>
    <w:rsid w:val="0040287E"/>
    <w:rsid w:val="00402A91"/>
    <w:rsid w:val="00402B7C"/>
    <w:rsid w:val="00402F07"/>
    <w:rsid w:val="0040563C"/>
    <w:rsid w:val="00405E97"/>
    <w:rsid w:val="0040691E"/>
    <w:rsid w:val="00406C50"/>
    <w:rsid w:val="00406F1F"/>
    <w:rsid w:val="0040783F"/>
    <w:rsid w:val="00411900"/>
    <w:rsid w:val="0041234B"/>
    <w:rsid w:val="00412998"/>
    <w:rsid w:val="004143F5"/>
    <w:rsid w:val="00414D99"/>
    <w:rsid w:val="00415194"/>
    <w:rsid w:val="00416C67"/>
    <w:rsid w:val="00417C86"/>
    <w:rsid w:val="00417C98"/>
    <w:rsid w:val="00420584"/>
    <w:rsid w:val="0042127F"/>
    <w:rsid w:val="00421515"/>
    <w:rsid w:val="00424404"/>
    <w:rsid w:val="004254F3"/>
    <w:rsid w:val="004259AA"/>
    <w:rsid w:val="00425D6A"/>
    <w:rsid w:val="00426104"/>
    <w:rsid w:val="00426449"/>
    <w:rsid w:val="0042780B"/>
    <w:rsid w:val="00427A47"/>
    <w:rsid w:val="00427E82"/>
    <w:rsid w:val="00433905"/>
    <w:rsid w:val="004347D6"/>
    <w:rsid w:val="00434CE2"/>
    <w:rsid w:val="00435C2C"/>
    <w:rsid w:val="00436071"/>
    <w:rsid w:val="00436255"/>
    <w:rsid w:val="00440848"/>
    <w:rsid w:val="0044089F"/>
    <w:rsid w:val="00441AF0"/>
    <w:rsid w:val="004430EF"/>
    <w:rsid w:val="004434C3"/>
    <w:rsid w:val="00443C9F"/>
    <w:rsid w:val="00444DC2"/>
    <w:rsid w:val="0044667D"/>
    <w:rsid w:val="004468ED"/>
    <w:rsid w:val="00446D2D"/>
    <w:rsid w:val="00447221"/>
    <w:rsid w:val="004476CE"/>
    <w:rsid w:val="004504D7"/>
    <w:rsid w:val="004509A3"/>
    <w:rsid w:val="004513D0"/>
    <w:rsid w:val="00452592"/>
    <w:rsid w:val="00452B46"/>
    <w:rsid w:val="004530D8"/>
    <w:rsid w:val="00455208"/>
    <w:rsid w:val="00455695"/>
    <w:rsid w:val="00455698"/>
    <w:rsid w:val="00455A72"/>
    <w:rsid w:val="00455B86"/>
    <w:rsid w:val="00456E6F"/>
    <w:rsid w:val="00457472"/>
    <w:rsid w:val="00460AA3"/>
    <w:rsid w:val="00460F21"/>
    <w:rsid w:val="0046276B"/>
    <w:rsid w:val="004636F5"/>
    <w:rsid w:val="00463BF9"/>
    <w:rsid w:val="00463C64"/>
    <w:rsid w:val="0046415F"/>
    <w:rsid w:val="004647BA"/>
    <w:rsid w:val="00465360"/>
    <w:rsid w:val="00465547"/>
    <w:rsid w:val="00466165"/>
    <w:rsid w:val="00467FD4"/>
    <w:rsid w:val="0047023D"/>
    <w:rsid w:val="00470E2E"/>
    <w:rsid w:val="00471B90"/>
    <w:rsid w:val="00471D3A"/>
    <w:rsid w:val="00473418"/>
    <w:rsid w:val="00473BB4"/>
    <w:rsid w:val="00475664"/>
    <w:rsid w:val="00476F74"/>
    <w:rsid w:val="00477357"/>
    <w:rsid w:val="004773E4"/>
    <w:rsid w:val="00477E9B"/>
    <w:rsid w:val="00480AA5"/>
    <w:rsid w:val="00480DCE"/>
    <w:rsid w:val="004810AE"/>
    <w:rsid w:val="004816C9"/>
    <w:rsid w:val="00481A16"/>
    <w:rsid w:val="00482843"/>
    <w:rsid w:val="00482BB3"/>
    <w:rsid w:val="00483A41"/>
    <w:rsid w:val="00483B58"/>
    <w:rsid w:val="00484431"/>
    <w:rsid w:val="00485122"/>
    <w:rsid w:val="00485336"/>
    <w:rsid w:val="00485D6E"/>
    <w:rsid w:val="00485FF0"/>
    <w:rsid w:val="00486033"/>
    <w:rsid w:val="00486A6A"/>
    <w:rsid w:val="00486EBB"/>
    <w:rsid w:val="00487362"/>
    <w:rsid w:val="00487AF4"/>
    <w:rsid w:val="00490EB7"/>
    <w:rsid w:val="00491707"/>
    <w:rsid w:val="00491D57"/>
    <w:rsid w:val="00492EC5"/>
    <w:rsid w:val="0049626F"/>
    <w:rsid w:val="00496F1B"/>
    <w:rsid w:val="004976AA"/>
    <w:rsid w:val="004A0854"/>
    <w:rsid w:val="004A0A6C"/>
    <w:rsid w:val="004A0CA8"/>
    <w:rsid w:val="004A293D"/>
    <w:rsid w:val="004A3355"/>
    <w:rsid w:val="004A4858"/>
    <w:rsid w:val="004A4A6D"/>
    <w:rsid w:val="004A5571"/>
    <w:rsid w:val="004A5ADA"/>
    <w:rsid w:val="004A7056"/>
    <w:rsid w:val="004A72BF"/>
    <w:rsid w:val="004A7405"/>
    <w:rsid w:val="004A7A23"/>
    <w:rsid w:val="004A7BE6"/>
    <w:rsid w:val="004A7EC7"/>
    <w:rsid w:val="004B2367"/>
    <w:rsid w:val="004B28F3"/>
    <w:rsid w:val="004B34B1"/>
    <w:rsid w:val="004B43F4"/>
    <w:rsid w:val="004B48E7"/>
    <w:rsid w:val="004B4D77"/>
    <w:rsid w:val="004B7067"/>
    <w:rsid w:val="004B77AC"/>
    <w:rsid w:val="004C1789"/>
    <w:rsid w:val="004C23C8"/>
    <w:rsid w:val="004C2EA9"/>
    <w:rsid w:val="004C315C"/>
    <w:rsid w:val="004C47B9"/>
    <w:rsid w:val="004C66A7"/>
    <w:rsid w:val="004C6C34"/>
    <w:rsid w:val="004C7BC0"/>
    <w:rsid w:val="004C7C98"/>
    <w:rsid w:val="004D0DA7"/>
    <w:rsid w:val="004D12DE"/>
    <w:rsid w:val="004D257B"/>
    <w:rsid w:val="004D2A3C"/>
    <w:rsid w:val="004D2F21"/>
    <w:rsid w:val="004D3136"/>
    <w:rsid w:val="004D4007"/>
    <w:rsid w:val="004D4048"/>
    <w:rsid w:val="004D4163"/>
    <w:rsid w:val="004D44B6"/>
    <w:rsid w:val="004D53D5"/>
    <w:rsid w:val="004D6337"/>
    <w:rsid w:val="004D6992"/>
    <w:rsid w:val="004D7529"/>
    <w:rsid w:val="004D7C14"/>
    <w:rsid w:val="004E0AF5"/>
    <w:rsid w:val="004E0D0C"/>
    <w:rsid w:val="004E297A"/>
    <w:rsid w:val="004E2C42"/>
    <w:rsid w:val="004E341A"/>
    <w:rsid w:val="004E39E5"/>
    <w:rsid w:val="004E44C5"/>
    <w:rsid w:val="004E46D7"/>
    <w:rsid w:val="004E5F28"/>
    <w:rsid w:val="004E6DA1"/>
    <w:rsid w:val="004E75E1"/>
    <w:rsid w:val="004F0123"/>
    <w:rsid w:val="004F0A17"/>
    <w:rsid w:val="004F0EE0"/>
    <w:rsid w:val="004F20F3"/>
    <w:rsid w:val="004F325C"/>
    <w:rsid w:val="004F3853"/>
    <w:rsid w:val="004F4551"/>
    <w:rsid w:val="004F4626"/>
    <w:rsid w:val="004F5A00"/>
    <w:rsid w:val="0050105A"/>
    <w:rsid w:val="005012AC"/>
    <w:rsid w:val="0050241F"/>
    <w:rsid w:val="0050245B"/>
    <w:rsid w:val="005035DB"/>
    <w:rsid w:val="005038D6"/>
    <w:rsid w:val="00503E3D"/>
    <w:rsid w:val="00503E69"/>
    <w:rsid w:val="00504275"/>
    <w:rsid w:val="00504EF8"/>
    <w:rsid w:val="005057CB"/>
    <w:rsid w:val="00506ED3"/>
    <w:rsid w:val="00510212"/>
    <w:rsid w:val="005102AA"/>
    <w:rsid w:val="00510856"/>
    <w:rsid w:val="00510B7F"/>
    <w:rsid w:val="005117B0"/>
    <w:rsid w:val="00511D5B"/>
    <w:rsid w:val="00512FC5"/>
    <w:rsid w:val="0051335D"/>
    <w:rsid w:val="0051401E"/>
    <w:rsid w:val="00514327"/>
    <w:rsid w:val="00520280"/>
    <w:rsid w:val="00521569"/>
    <w:rsid w:val="00521E91"/>
    <w:rsid w:val="00522C28"/>
    <w:rsid w:val="00523DEB"/>
    <w:rsid w:val="00524136"/>
    <w:rsid w:val="005242CB"/>
    <w:rsid w:val="00526658"/>
    <w:rsid w:val="00526F2B"/>
    <w:rsid w:val="00527669"/>
    <w:rsid w:val="00527ECF"/>
    <w:rsid w:val="00527FDA"/>
    <w:rsid w:val="00530436"/>
    <w:rsid w:val="00530734"/>
    <w:rsid w:val="0053112B"/>
    <w:rsid w:val="0053177C"/>
    <w:rsid w:val="00531870"/>
    <w:rsid w:val="0053201D"/>
    <w:rsid w:val="00533418"/>
    <w:rsid w:val="00533C61"/>
    <w:rsid w:val="0053439D"/>
    <w:rsid w:val="00534657"/>
    <w:rsid w:val="00535AA7"/>
    <w:rsid w:val="005372FF"/>
    <w:rsid w:val="00540120"/>
    <w:rsid w:val="00540B14"/>
    <w:rsid w:val="005415A6"/>
    <w:rsid w:val="005420A0"/>
    <w:rsid w:val="00543305"/>
    <w:rsid w:val="00543C98"/>
    <w:rsid w:val="005440C5"/>
    <w:rsid w:val="00544A67"/>
    <w:rsid w:val="0054537F"/>
    <w:rsid w:val="005457E7"/>
    <w:rsid w:val="00546B50"/>
    <w:rsid w:val="005513AA"/>
    <w:rsid w:val="005525B8"/>
    <w:rsid w:val="00553195"/>
    <w:rsid w:val="00553A91"/>
    <w:rsid w:val="00553F8C"/>
    <w:rsid w:val="0055468F"/>
    <w:rsid w:val="005546F8"/>
    <w:rsid w:val="005548EE"/>
    <w:rsid w:val="00554938"/>
    <w:rsid w:val="0055497A"/>
    <w:rsid w:val="00554DB7"/>
    <w:rsid w:val="00555F20"/>
    <w:rsid w:val="00556A9A"/>
    <w:rsid w:val="00557EE0"/>
    <w:rsid w:val="00561167"/>
    <w:rsid w:val="00561943"/>
    <w:rsid w:val="0056257A"/>
    <w:rsid w:val="00562C33"/>
    <w:rsid w:val="00562DE0"/>
    <w:rsid w:val="005632C0"/>
    <w:rsid w:val="00563543"/>
    <w:rsid w:val="00563D54"/>
    <w:rsid w:val="00563DB4"/>
    <w:rsid w:val="0056487F"/>
    <w:rsid w:val="00565DB0"/>
    <w:rsid w:val="005661F4"/>
    <w:rsid w:val="005665A5"/>
    <w:rsid w:val="00566810"/>
    <w:rsid w:val="00567841"/>
    <w:rsid w:val="00567902"/>
    <w:rsid w:val="00571362"/>
    <w:rsid w:val="005715B0"/>
    <w:rsid w:val="00571600"/>
    <w:rsid w:val="005721AF"/>
    <w:rsid w:val="005767C9"/>
    <w:rsid w:val="00577017"/>
    <w:rsid w:val="0057724E"/>
    <w:rsid w:val="00580481"/>
    <w:rsid w:val="0058098A"/>
    <w:rsid w:val="00580BCA"/>
    <w:rsid w:val="00581B94"/>
    <w:rsid w:val="00583973"/>
    <w:rsid w:val="0058459C"/>
    <w:rsid w:val="00586A98"/>
    <w:rsid w:val="00586F0A"/>
    <w:rsid w:val="00587CE5"/>
    <w:rsid w:val="005901BA"/>
    <w:rsid w:val="005908B4"/>
    <w:rsid w:val="00590D25"/>
    <w:rsid w:val="005910CA"/>
    <w:rsid w:val="005914DB"/>
    <w:rsid w:val="00591BE7"/>
    <w:rsid w:val="00591CD0"/>
    <w:rsid w:val="005923D3"/>
    <w:rsid w:val="00592965"/>
    <w:rsid w:val="00592CF1"/>
    <w:rsid w:val="00593906"/>
    <w:rsid w:val="0059566D"/>
    <w:rsid w:val="00596AD2"/>
    <w:rsid w:val="00597A0C"/>
    <w:rsid w:val="00597D0B"/>
    <w:rsid w:val="00597FBE"/>
    <w:rsid w:val="005A02E4"/>
    <w:rsid w:val="005A09F1"/>
    <w:rsid w:val="005A0C80"/>
    <w:rsid w:val="005A162E"/>
    <w:rsid w:val="005A1E56"/>
    <w:rsid w:val="005A4206"/>
    <w:rsid w:val="005A6E8C"/>
    <w:rsid w:val="005A703A"/>
    <w:rsid w:val="005B07DC"/>
    <w:rsid w:val="005B11AF"/>
    <w:rsid w:val="005B17FD"/>
    <w:rsid w:val="005B1C36"/>
    <w:rsid w:val="005B31F2"/>
    <w:rsid w:val="005B3709"/>
    <w:rsid w:val="005B40D0"/>
    <w:rsid w:val="005B45EF"/>
    <w:rsid w:val="005B4629"/>
    <w:rsid w:val="005B6091"/>
    <w:rsid w:val="005B6110"/>
    <w:rsid w:val="005B6E2B"/>
    <w:rsid w:val="005C17F6"/>
    <w:rsid w:val="005C2D9B"/>
    <w:rsid w:val="005C2E34"/>
    <w:rsid w:val="005C34E4"/>
    <w:rsid w:val="005C5275"/>
    <w:rsid w:val="005C6D77"/>
    <w:rsid w:val="005C75C4"/>
    <w:rsid w:val="005D2BFE"/>
    <w:rsid w:val="005D34B1"/>
    <w:rsid w:val="005E05D6"/>
    <w:rsid w:val="005E0955"/>
    <w:rsid w:val="005E17CA"/>
    <w:rsid w:val="005E1A84"/>
    <w:rsid w:val="005E1ACD"/>
    <w:rsid w:val="005E1FFE"/>
    <w:rsid w:val="005E26F0"/>
    <w:rsid w:val="005E289E"/>
    <w:rsid w:val="005E2A60"/>
    <w:rsid w:val="005E2A88"/>
    <w:rsid w:val="005E2B44"/>
    <w:rsid w:val="005E2D32"/>
    <w:rsid w:val="005E5761"/>
    <w:rsid w:val="005E6287"/>
    <w:rsid w:val="005E6F66"/>
    <w:rsid w:val="005E7849"/>
    <w:rsid w:val="005E7AC8"/>
    <w:rsid w:val="005F1A42"/>
    <w:rsid w:val="005F1CC7"/>
    <w:rsid w:val="005F2E61"/>
    <w:rsid w:val="005F2F15"/>
    <w:rsid w:val="005F3A88"/>
    <w:rsid w:val="005F3E02"/>
    <w:rsid w:val="005F3FDB"/>
    <w:rsid w:val="005F4D1F"/>
    <w:rsid w:val="005F5153"/>
    <w:rsid w:val="005F5308"/>
    <w:rsid w:val="005F5714"/>
    <w:rsid w:val="005F6561"/>
    <w:rsid w:val="005F6F19"/>
    <w:rsid w:val="005F7069"/>
    <w:rsid w:val="0060070A"/>
    <w:rsid w:val="00600B49"/>
    <w:rsid w:val="00603CA1"/>
    <w:rsid w:val="0060406F"/>
    <w:rsid w:val="00604D9F"/>
    <w:rsid w:val="00605D30"/>
    <w:rsid w:val="006103FB"/>
    <w:rsid w:val="00610563"/>
    <w:rsid w:val="00611CF1"/>
    <w:rsid w:val="0061319A"/>
    <w:rsid w:val="00613ABE"/>
    <w:rsid w:val="006167D0"/>
    <w:rsid w:val="0061737D"/>
    <w:rsid w:val="006175E0"/>
    <w:rsid w:val="00617CC1"/>
    <w:rsid w:val="0062031A"/>
    <w:rsid w:val="00621608"/>
    <w:rsid w:val="0062264D"/>
    <w:rsid w:val="00622916"/>
    <w:rsid w:val="00622C31"/>
    <w:rsid w:val="00622C48"/>
    <w:rsid w:val="006237CE"/>
    <w:rsid w:val="00624D99"/>
    <w:rsid w:val="00627C62"/>
    <w:rsid w:val="00630685"/>
    <w:rsid w:val="00631683"/>
    <w:rsid w:val="00631D0E"/>
    <w:rsid w:val="006348B3"/>
    <w:rsid w:val="0063533D"/>
    <w:rsid w:val="00636284"/>
    <w:rsid w:val="006365C7"/>
    <w:rsid w:val="00643654"/>
    <w:rsid w:val="006443EB"/>
    <w:rsid w:val="00644BF2"/>
    <w:rsid w:val="00645113"/>
    <w:rsid w:val="00645C94"/>
    <w:rsid w:val="006460E0"/>
    <w:rsid w:val="00646B4A"/>
    <w:rsid w:val="006473F3"/>
    <w:rsid w:val="006475CA"/>
    <w:rsid w:val="00647F57"/>
    <w:rsid w:val="00651271"/>
    <w:rsid w:val="00651B04"/>
    <w:rsid w:val="00652B17"/>
    <w:rsid w:val="006536BC"/>
    <w:rsid w:val="00653DB1"/>
    <w:rsid w:val="0065459F"/>
    <w:rsid w:val="00654AE2"/>
    <w:rsid w:val="006553DA"/>
    <w:rsid w:val="00655620"/>
    <w:rsid w:val="00657167"/>
    <w:rsid w:val="00657963"/>
    <w:rsid w:val="0066033E"/>
    <w:rsid w:val="00660975"/>
    <w:rsid w:val="00660BA2"/>
    <w:rsid w:val="00660FA8"/>
    <w:rsid w:val="0066118B"/>
    <w:rsid w:val="00661B00"/>
    <w:rsid w:val="00662AA9"/>
    <w:rsid w:val="00662F7B"/>
    <w:rsid w:val="006633FF"/>
    <w:rsid w:val="006636FD"/>
    <w:rsid w:val="006638D0"/>
    <w:rsid w:val="0066494C"/>
    <w:rsid w:val="0066651C"/>
    <w:rsid w:val="0066725D"/>
    <w:rsid w:val="00667772"/>
    <w:rsid w:val="00667B0E"/>
    <w:rsid w:val="0067047F"/>
    <w:rsid w:val="00670DA9"/>
    <w:rsid w:val="00670F5D"/>
    <w:rsid w:val="00672F2D"/>
    <w:rsid w:val="00673C1B"/>
    <w:rsid w:val="0067453C"/>
    <w:rsid w:val="006757A7"/>
    <w:rsid w:val="006766BC"/>
    <w:rsid w:val="00677CEB"/>
    <w:rsid w:val="00680217"/>
    <w:rsid w:val="0068036B"/>
    <w:rsid w:val="00680858"/>
    <w:rsid w:val="00680BEA"/>
    <w:rsid w:val="00680E94"/>
    <w:rsid w:val="006815CF"/>
    <w:rsid w:val="006822DE"/>
    <w:rsid w:val="006825F4"/>
    <w:rsid w:val="0068394A"/>
    <w:rsid w:val="006857B2"/>
    <w:rsid w:val="00685BFF"/>
    <w:rsid w:val="006868EF"/>
    <w:rsid w:val="00687132"/>
    <w:rsid w:val="00687BE1"/>
    <w:rsid w:val="0069110D"/>
    <w:rsid w:val="00691898"/>
    <w:rsid w:val="00691B37"/>
    <w:rsid w:val="00692906"/>
    <w:rsid w:val="0069313E"/>
    <w:rsid w:val="00694D2D"/>
    <w:rsid w:val="00695DB2"/>
    <w:rsid w:val="006979F7"/>
    <w:rsid w:val="00697B40"/>
    <w:rsid w:val="00697C6F"/>
    <w:rsid w:val="006A0450"/>
    <w:rsid w:val="006A0C24"/>
    <w:rsid w:val="006A1935"/>
    <w:rsid w:val="006A19BE"/>
    <w:rsid w:val="006A69A9"/>
    <w:rsid w:val="006A71AF"/>
    <w:rsid w:val="006A7402"/>
    <w:rsid w:val="006A7B04"/>
    <w:rsid w:val="006B0090"/>
    <w:rsid w:val="006B1701"/>
    <w:rsid w:val="006B30E7"/>
    <w:rsid w:val="006B33F2"/>
    <w:rsid w:val="006B3C6F"/>
    <w:rsid w:val="006B4B34"/>
    <w:rsid w:val="006B514B"/>
    <w:rsid w:val="006B51DE"/>
    <w:rsid w:val="006B5857"/>
    <w:rsid w:val="006B68C6"/>
    <w:rsid w:val="006B6E91"/>
    <w:rsid w:val="006C0A5D"/>
    <w:rsid w:val="006C12CE"/>
    <w:rsid w:val="006C19BF"/>
    <w:rsid w:val="006C2521"/>
    <w:rsid w:val="006C2984"/>
    <w:rsid w:val="006C3917"/>
    <w:rsid w:val="006C44EF"/>
    <w:rsid w:val="006C494D"/>
    <w:rsid w:val="006C4FF6"/>
    <w:rsid w:val="006C5DF1"/>
    <w:rsid w:val="006C6499"/>
    <w:rsid w:val="006C6671"/>
    <w:rsid w:val="006C7715"/>
    <w:rsid w:val="006C7777"/>
    <w:rsid w:val="006C7B49"/>
    <w:rsid w:val="006D012C"/>
    <w:rsid w:val="006D0E4E"/>
    <w:rsid w:val="006D104B"/>
    <w:rsid w:val="006D1F97"/>
    <w:rsid w:val="006D209C"/>
    <w:rsid w:val="006D21DB"/>
    <w:rsid w:val="006D2443"/>
    <w:rsid w:val="006D3565"/>
    <w:rsid w:val="006D4354"/>
    <w:rsid w:val="006D4394"/>
    <w:rsid w:val="006D4EC8"/>
    <w:rsid w:val="006D5043"/>
    <w:rsid w:val="006D53BE"/>
    <w:rsid w:val="006D5904"/>
    <w:rsid w:val="006D5E05"/>
    <w:rsid w:val="006D6589"/>
    <w:rsid w:val="006D65BA"/>
    <w:rsid w:val="006D716B"/>
    <w:rsid w:val="006D79FE"/>
    <w:rsid w:val="006D7A26"/>
    <w:rsid w:val="006D7BEC"/>
    <w:rsid w:val="006E2DFE"/>
    <w:rsid w:val="006E3287"/>
    <w:rsid w:val="006E33D5"/>
    <w:rsid w:val="006E5FE7"/>
    <w:rsid w:val="006F0363"/>
    <w:rsid w:val="006F051D"/>
    <w:rsid w:val="006F05EF"/>
    <w:rsid w:val="006F1821"/>
    <w:rsid w:val="006F183E"/>
    <w:rsid w:val="006F23FE"/>
    <w:rsid w:val="006F3723"/>
    <w:rsid w:val="006F40A3"/>
    <w:rsid w:val="006F44E3"/>
    <w:rsid w:val="006F4A35"/>
    <w:rsid w:val="006F596B"/>
    <w:rsid w:val="006F603C"/>
    <w:rsid w:val="006F617F"/>
    <w:rsid w:val="006F619F"/>
    <w:rsid w:val="006F67FD"/>
    <w:rsid w:val="006F6B8F"/>
    <w:rsid w:val="006F72B7"/>
    <w:rsid w:val="006F7A54"/>
    <w:rsid w:val="006F7B9E"/>
    <w:rsid w:val="00700CBB"/>
    <w:rsid w:val="00700F71"/>
    <w:rsid w:val="00701757"/>
    <w:rsid w:val="00701895"/>
    <w:rsid w:val="00701BE6"/>
    <w:rsid w:val="00701D12"/>
    <w:rsid w:val="0070208B"/>
    <w:rsid w:val="00704723"/>
    <w:rsid w:val="007050FC"/>
    <w:rsid w:val="00705225"/>
    <w:rsid w:val="007054F0"/>
    <w:rsid w:val="00705A0E"/>
    <w:rsid w:val="00705FD8"/>
    <w:rsid w:val="00706EFA"/>
    <w:rsid w:val="0071045C"/>
    <w:rsid w:val="007110B2"/>
    <w:rsid w:val="00711E69"/>
    <w:rsid w:val="00711F95"/>
    <w:rsid w:val="00712287"/>
    <w:rsid w:val="007123A7"/>
    <w:rsid w:val="00712E48"/>
    <w:rsid w:val="007149FF"/>
    <w:rsid w:val="007153CD"/>
    <w:rsid w:val="00716EC8"/>
    <w:rsid w:val="00720542"/>
    <w:rsid w:val="00721F54"/>
    <w:rsid w:val="007225D1"/>
    <w:rsid w:val="00722D97"/>
    <w:rsid w:val="00722EE3"/>
    <w:rsid w:val="007235BB"/>
    <w:rsid w:val="007238F9"/>
    <w:rsid w:val="00724563"/>
    <w:rsid w:val="007249E3"/>
    <w:rsid w:val="007256F2"/>
    <w:rsid w:val="00726465"/>
    <w:rsid w:val="00726EA0"/>
    <w:rsid w:val="007270CC"/>
    <w:rsid w:val="00730367"/>
    <w:rsid w:val="00730B4F"/>
    <w:rsid w:val="007317C8"/>
    <w:rsid w:val="00731898"/>
    <w:rsid w:val="00731ADA"/>
    <w:rsid w:val="007321E7"/>
    <w:rsid w:val="00732D4B"/>
    <w:rsid w:val="0073377D"/>
    <w:rsid w:val="00734D84"/>
    <w:rsid w:val="00736AEB"/>
    <w:rsid w:val="00736BED"/>
    <w:rsid w:val="00737DB4"/>
    <w:rsid w:val="007410D4"/>
    <w:rsid w:val="00741B14"/>
    <w:rsid w:val="00741F33"/>
    <w:rsid w:val="00742E41"/>
    <w:rsid w:val="007433CB"/>
    <w:rsid w:val="00743898"/>
    <w:rsid w:val="00744864"/>
    <w:rsid w:val="00744B31"/>
    <w:rsid w:val="00745139"/>
    <w:rsid w:val="0074727A"/>
    <w:rsid w:val="0075066B"/>
    <w:rsid w:val="007507DB"/>
    <w:rsid w:val="0075122A"/>
    <w:rsid w:val="007535F4"/>
    <w:rsid w:val="00753C57"/>
    <w:rsid w:val="0075739E"/>
    <w:rsid w:val="00757990"/>
    <w:rsid w:val="00757C78"/>
    <w:rsid w:val="0076043B"/>
    <w:rsid w:val="00760D4F"/>
    <w:rsid w:val="007611E2"/>
    <w:rsid w:val="00763136"/>
    <w:rsid w:val="00764714"/>
    <w:rsid w:val="007648F7"/>
    <w:rsid w:val="0076546E"/>
    <w:rsid w:val="00766D80"/>
    <w:rsid w:val="007677F3"/>
    <w:rsid w:val="00767967"/>
    <w:rsid w:val="007703E2"/>
    <w:rsid w:val="007709C3"/>
    <w:rsid w:val="00771784"/>
    <w:rsid w:val="00771E81"/>
    <w:rsid w:val="00772188"/>
    <w:rsid w:val="00772863"/>
    <w:rsid w:val="0077456C"/>
    <w:rsid w:val="00774B08"/>
    <w:rsid w:val="00774F69"/>
    <w:rsid w:val="00775111"/>
    <w:rsid w:val="00775F7B"/>
    <w:rsid w:val="007778E1"/>
    <w:rsid w:val="00780159"/>
    <w:rsid w:val="00780664"/>
    <w:rsid w:val="007840E1"/>
    <w:rsid w:val="007843CB"/>
    <w:rsid w:val="00785669"/>
    <w:rsid w:val="00786C7C"/>
    <w:rsid w:val="007875F7"/>
    <w:rsid w:val="00787705"/>
    <w:rsid w:val="00787E8C"/>
    <w:rsid w:val="00787FD9"/>
    <w:rsid w:val="00791202"/>
    <w:rsid w:val="007928EB"/>
    <w:rsid w:val="00793BEA"/>
    <w:rsid w:val="00794564"/>
    <w:rsid w:val="00795BE4"/>
    <w:rsid w:val="00796514"/>
    <w:rsid w:val="00796BE2"/>
    <w:rsid w:val="00797CF9"/>
    <w:rsid w:val="007A01A6"/>
    <w:rsid w:val="007A03F6"/>
    <w:rsid w:val="007A0978"/>
    <w:rsid w:val="007A0C79"/>
    <w:rsid w:val="007A175E"/>
    <w:rsid w:val="007A1C15"/>
    <w:rsid w:val="007A1E57"/>
    <w:rsid w:val="007A244A"/>
    <w:rsid w:val="007A2460"/>
    <w:rsid w:val="007A24D6"/>
    <w:rsid w:val="007A30AE"/>
    <w:rsid w:val="007A31BC"/>
    <w:rsid w:val="007A3D15"/>
    <w:rsid w:val="007A469A"/>
    <w:rsid w:val="007A4822"/>
    <w:rsid w:val="007A499D"/>
    <w:rsid w:val="007A4E95"/>
    <w:rsid w:val="007A53E9"/>
    <w:rsid w:val="007A5E88"/>
    <w:rsid w:val="007A6590"/>
    <w:rsid w:val="007A6A7E"/>
    <w:rsid w:val="007A703F"/>
    <w:rsid w:val="007A79E2"/>
    <w:rsid w:val="007A7AFD"/>
    <w:rsid w:val="007A7D66"/>
    <w:rsid w:val="007B0C8F"/>
    <w:rsid w:val="007B153D"/>
    <w:rsid w:val="007B2A9B"/>
    <w:rsid w:val="007B3B34"/>
    <w:rsid w:val="007B4725"/>
    <w:rsid w:val="007B5FFC"/>
    <w:rsid w:val="007B6D32"/>
    <w:rsid w:val="007B6E90"/>
    <w:rsid w:val="007B7A79"/>
    <w:rsid w:val="007C00F8"/>
    <w:rsid w:val="007C16B8"/>
    <w:rsid w:val="007C1B04"/>
    <w:rsid w:val="007C331A"/>
    <w:rsid w:val="007C5881"/>
    <w:rsid w:val="007C5E7F"/>
    <w:rsid w:val="007C61AE"/>
    <w:rsid w:val="007C6BF9"/>
    <w:rsid w:val="007D0200"/>
    <w:rsid w:val="007D0344"/>
    <w:rsid w:val="007D0FFC"/>
    <w:rsid w:val="007D1924"/>
    <w:rsid w:val="007D28C2"/>
    <w:rsid w:val="007D46FD"/>
    <w:rsid w:val="007D61E2"/>
    <w:rsid w:val="007D66C1"/>
    <w:rsid w:val="007D66E8"/>
    <w:rsid w:val="007D692C"/>
    <w:rsid w:val="007E248C"/>
    <w:rsid w:val="007E309F"/>
    <w:rsid w:val="007E4E69"/>
    <w:rsid w:val="007E557F"/>
    <w:rsid w:val="007E6CF4"/>
    <w:rsid w:val="007E73C0"/>
    <w:rsid w:val="007E7B1D"/>
    <w:rsid w:val="007F1294"/>
    <w:rsid w:val="007F2C70"/>
    <w:rsid w:val="007F330B"/>
    <w:rsid w:val="007F4AC5"/>
    <w:rsid w:val="007F52BB"/>
    <w:rsid w:val="007F693F"/>
    <w:rsid w:val="00801974"/>
    <w:rsid w:val="008026B7"/>
    <w:rsid w:val="00803129"/>
    <w:rsid w:val="00803436"/>
    <w:rsid w:val="00804A83"/>
    <w:rsid w:val="0080654A"/>
    <w:rsid w:val="008069B3"/>
    <w:rsid w:val="00806ED7"/>
    <w:rsid w:val="00807859"/>
    <w:rsid w:val="00810142"/>
    <w:rsid w:val="00810964"/>
    <w:rsid w:val="008129CB"/>
    <w:rsid w:val="00813D2E"/>
    <w:rsid w:val="00814012"/>
    <w:rsid w:val="00814989"/>
    <w:rsid w:val="008154D2"/>
    <w:rsid w:val="0081569F"/>
    <w:rsid w:val="00815E96"/>
    <w:rsid w:val="0081799D"/>
    <w:rsid w:val="008208FC"/>
    <w:rsid w:val="00821488"/>
    <w:rsid w:val="0082229B"/>
    <w:rsid w:val="00822E41"/>
    <w:rsid w:val="00823C6E"/>
    <w:rsid w:val="0082472D"/>
    <w:rsid w:val="00824870"/>
    <w:rsid w:val="008257C6"/>
    <w:rsid w:val="00826CD6"/>
    <w:rsid w:val="00830855"/>
    <w:rsid w:val="00830F82"/>
    <w:rsid w:val="008312D3"/>
    <w:rsid w:val="00831977"/>
    <w:rsid w:val="00831BFA"/>
    <w:rsid w:val="00832070"/>
    <w:rsid w:val="008322AA"/>
    <w:rsid w:val="00832CBB"/>
    <w:rsid w:val="008343D0"/>
    <w:rsid w:val="00834B0C"/>
    <w:rsid w:val="00834EB3"/>
    <w:rsid w:val="008365D0"/>
    <w:rsid w:val="0083746D"/>
    <w:rsid w:val="0084037C"/>
    <w:rsid w:val="008404F5"/>
    <w:rsid w:val="00840D53"/>
    <w:rsid w:val="00840E96"/>
    <w:rsid w:val="0084102D"/>
    <w:rsid w:val="008410F7"/>
    <w:rsid w:val="00841428"/>
    <w:rsid w:val="0084145B"/>
    <w:rsid w:val="008414ED"/>
    <w:rsid w:val="0084229E"/>
    <w:rsid w:val="008424AE"/>
    <w:rsid w:val="00844A60"/>
    <w:rsid w:val="00845892"/>
    <w:rsid w:val="008462B2"/>
    <w:rsid w:val="0084631B"/>
    <w:rsid w:val="00846521"/>
    <w:rsid w:val="00846A4B"/>
    <w:rsid w:val="00846EBA"/>
    <w:rsid w:val="00850F3F"/>
    <w:rsid w:val="0085106E"/>
    <w:rsid w:val="00851556"/>
    <w:rsid w:val="008525D9"/>
    <w:rsid w:val="008527AC"/>
    <w:rsid w:val="00852D98"/>
    <w:rsid w:val="008542CB"/>
    <w:rsid w:val="00857042"/>
    <w:rsid w:val="008572ED"/>
    <w:rsid w:val="00857B95"/>
    <w:rsid w:val="008604EA"/>
    <w:rsid w:val="00860B6D"/>
    <w:rsid w:val="00860DC8"/>
    <w:rsid w:val="00861CD5"/>
    <w:rsid w:val="00861E42"/>
    <w:rsid w:val="00862D70"/>
    <w:rsid w:val="008633B1"/>
    <w:rsid w:val="0086365D"/>
    <w:rsid w:val="008651BE"/>
    <w:rsid w:val="00867481"/>
    <w:rsid w:val="00870B72"/>
    <w:rsid w:val="00870DB4"/>
    <w:rsid w:val="00871401"/>
    <w:rsid w:val="00871EC6"/>
    <w:rsid w:val="008738A1"/>
    <w:rsid w:val="008741B2"/>
    <w:rsid w:val="00874485"/>
    <w:rsid w:val="0087458B"/>
    <w:rsid w:val="00875313"/>
    <w:rsid w:val="00875F49"/>
    <w:rsid w:val="00876C3B"/>
    <w:rsid w:val="00876E44"/>
    <w:rsid w:val="00877FCB"/>
    <w:rsid w:val="008806AA"/>
    <w:rsid w:val="008815B0"/>
    <w:rsid w:val="00881A59"/>
    <w:rsid w:val="0088220F"/>
    <w:rsid w:val="00882424"/>
    <w:rsid w:val="00882744"/>
    <w:rsid w:val="0088332F"/>
    <w:rsid w:val="0088353B"/>
    <w:rsid w:val="008838EF"/>
    <w:rsid w:val="008863BA"/>
    <w:rsid w:val="008863F4"/>
    <w:rsid w:val="008866FB"/>
    <w:rsid w:val="00887634"/>
    <w:rsid w:val="00887DF0"/>
    <w:rsid w:val="00890192"/>
    <w:rsid w:val="008907CB"/>
    <w:rsid w:val="00890F01"/>
    <w:rsid w:val="0089138C"/>
    <w:rsid w:val="0089176E"/>
    <w:rsid w:val="00891CDA"/>
    <w:rsid w:val="0089283E"/>
    <w:rsid w:val="00892A02"/>
    <w:rsid w:val="008935FD"/>
    <w:rsid w:val="00894CC9"/>
    <w:rsid w:val="00894D26"/>
    <w:rsid w:val="00895D77"/>
    <w:rsid w:val="0089749F"/>
    <w:rsid w:val="008A0591"/>
    <w:rsid w:val="008A11E7"/>
    <w:rsid w:val="008A3311"/>
    <w:rsid w:val="008A3631"/>
    <w:rsid w:val="008A50D1"/>
    <w:rsid w:val="008A5707"/>
    <w:rsid w:val="008A5A96"/>
    <w:rsid w:val="008A5B46"/>
    <w:rsid w:val="008A5C13"/>
    <w:rsid w:val="008A5E0E"/>
    <w:rsid w:val="008A600E"/>
    <w:rsid w:val="008A6827"/>
    <w:rsid w:val="008A6F8F"/>
    <w:rsid w:val="008A75A2"/>
    <w:rsid w:val="008A7FB2"/>
    <w:rsid w:val="008B0311"/>
    <w:rsid w:val="008B098A"/>
    <w:rsid w:val="008B2258"/>
    <w:rsid w:val="008B2274"/>
    <w:rsid w:val="008B3896"/>
    <w:rsid w:val="008B5A24"/>
    <w:rsid w:val="008B5A99"/>
    <w:rsid w:val="008B5BFE"/>
    <w:rsid w:val="008B5CAD"/>
    <w:rsid w:val="008B6494"/>
    <w:rsid w:val="008B68E9"/>
    <w:rsid w:val="008B70D6"/>
    <w:rsid w:val="008B760F"/>
    <w:rsid w:val="008B774D"/>
    <w:rsid w:val="008B799A"/>
    <w:rsid w:val="008B7B20"/>
    <w:rsid w:val="008C1C1D"/>
    <w:rsid w:val="008C2584"/>
    <w:rsid w:val="008C25C1"/>
    <w:rsid w:val="008C33AD"/>
    <w:rsid w:val="008C3584"/>
    <w:rsid w:val="008C3FB2"/>
    <w:rsid w:val="008C4CF1"/>
    <w:rsid w:val="008C63F8"/>
    <w:rsid w:val="008C7AE3"/>
    <w:rsid w:val="008D06E0"/>
    <w:rsid w:val="008D0733"/>
    <w:rsid w:val="008D12EA"/>
    <w:rsid w:val="008D18EE"/>
    <w:rsid w:val="008D49EA"/>
    <w:rsid w:val="008D681E"/>
    <w:rsid w:val="008D69F4"/>
    <w:rsid w:val="008D7906"/>
    <w:rsid w:val="008D7E72"/>
    <w:rsid w:val="008E0C19"/>
    <w:rsid w:val="008E1A71"/>
    <w:rsid w:val="008E1C5D"/>
    <w:rsid w:val="008E1DED"/>
    <w:rsid w:val="008E24CD"/>
    <w:rsid w:val="008E2E0B"/>
    <w:rsid w:val="008E3981"/>
    <w:rsid w:val="008E3B46"/>
    <w:rsid w:val="008E4408"/>
    <w:rsid w:val="008E490E"/>
    <w:rsid w:val="008E4B58"/>
    <w:rsid w:val="008E51B5"/>
    <w:rsid w:val="008E58D2"/>
    <w:rsid w:val="008E5EE7"/>
    <w:rsid w:val="008E6CD6"/>
    <w:rsid w:val="008F03AB"/>
    <w:rsid w:val="008F0D65"/>
    <w:rsid w:val="008F169C"/>
    <w:rsid w:val="008F2E00"/>
    <w:rsid w:val="008F31E0"/>
    <w:rsid w:val="008F393D"/>
    <w:rsid w:val="008F4373"/>
    <w:rsid w:val="008F48A7"/>
    <w:rsid w:val="008F49E5"/>
    <w:rsid w:val="008F581D"/>
    <w:rsid w:val="008F64BC"/>
    <w:rsid w:val="008F6C84"/>
    <w:rsid w:val="008F7291"/>
    <w:rsid w:val="00900F11"/>
    <w:rsid w:val="009027D0"/>
    <w:rsid w:val="00903771"/>
    <w:rsid w:val="0090415C"/>
    <w:rsid w:val="00906019"/>
    <w:rsid w:val="00906779"/>
    <w:rsid w:val="0090689D"/>
    <w:rsid w:val="00907584"/>
    <w:rsid w:val="009103BC"/>
    <w:rsid w:val="009104FB"/>
    <w:rsid w:val="00911B38"/>
    <w:rsid w:val="00912BC1"/>
    <w:rsid w:val="009138E7"/>
    <w:rsid w:val="00913F81"/>
    <w:rsid w:val="009145A3"/>
    <w:rsid w:val="00914F76"/>
    <w:rsid w:val="0091526E"/>
    <w:rsid w:val="00915521"/>
    <w:rsid w:val="00916ACE"/>
    <w:rsid w:val="009176AE"/>
    <w:rsid w:val="00917728"/>
    <w:rsid w:val="009203BF"/>
    <w:rsid w:val="009208EA"/>
    <w:rsid w:val="00920DFB"/>
    <w:rsid w:val="009224CB"/>
    <w:rsid w:val="0092296C"/>
    <w:rsid w:val="00922F1F"/>
    <w:rsid w:val="009241AF"/>
    <w:rsid w:val="00925F8E"/>
    <w:rsid w:val="00926DA8"/>
    <w:rsid w:val="00930D7E"/>
    <w:rsid w:val="0093233B"/>
    <w:rsid w:val="00932ADD"/>
    <w:rsid w:val="00932B74"/>
    <w:rsid w:val="00934153"/>
    <w:rsid w:val="00934580"/>
    <w:rsid w:val="0093487B"/>
    <w:rsid w:val="009349F6"/>
    <w:rsid w:val="00934D99"/>
    <w:rsid w:val="00935F8B"/>
    <w:rsid w:val="009365FD"/>
    <w:rsid w:val="0093691F"/>
    <w:rsid w:val="0093733F"/>
    <w:rsid w:val="0094152C"/>
    <w:rsid w:val="00943AB0"/>
    <w:rsid w:val="00943D24"/>
    <w:rsid w:val="009462AB"/>
    <w:rsid w:val="00946671"/>
    <w:rsid w:val="00950492"/>
    <w:rsid w:val="009507B6"/>
    <w:rsid w:val="00950916"/>
    <w:rsid w:val="00950A66"/>
    <w:rsid w:val="00950EA8"/>
    <w:rsid w:val="00951195"/>
    <w:rsid w:val="00951E43"/>
    <w:rsid w:val="00954730"/>
    <w:rsid w:val="00954B2E"/>
    <w:rsid w:val="00954F59"/>
    <w:rsid w:val="00955035"/>
    <w:rsid w:val="00956757"/>
    <w:rsid w:val="0095676C"/>
    <w:rsid w:val="00956D02"/>
    <w:rsid w:val="00956E16"/>
    <w:rsid w:val="009571C9"/>
    <w:rsid w:val="0095779A"/>
    <w:rsid w:val="00960B37"/>
    <w:rsid w:val="009612CF"/>
    <w:rsid w:val="0096138B"/>
    <w:rsid w:val="0096193F"/>
    <w:rsid w:val="00961E96"/>
    <w:rsid w:val="00963445"/>
    <w:rsid w:val="0096356E"/>
    <w:rsid w:val="00963CAE"/>
    <w:rsid w:val="0096423E"/>
    <w:rsid w:val="0096450F"/>
    <w:rsid w:val="00964535"/>
    <w:rsid w:val="00965480"/>
    <w:rsid w:val="009679A4"/>
    <w:rsid w:val="00972058"/>
    <w:rsid w:val="00972DB4"/>
    <w:rsid w:val="009735FA"/>
    <w:rsid w:val="009739D7"/>
    <w:rsid w:val="0097432F"/>
    <w:rsid w:val="00974652"/>
    <w:rsid w:val="0097493D"/>
    <w:rsid w:val="00975632"/>
    <w:rsid w:val="0097572F"/>
    <w:rsid w:val="009761BD"/>
    <w:rsid w:val="0097636A"/>
    <w:rsid w:val="0097668B"/>
    <w:rsid w:val="00976D50"/>
    <w:rsid w:val="00977576"/>
    <w:rsid w:val="00977674"/>
    <w:rsid w:val="009804AA"/>
    <w:rsid w:val="00980861"/>
    <w:rsid w:val="00980868"/>
    <w:rsid w:val="009808FB"/>
    <w:rsid w:val="00981B53"/>
    <w:rsid w:val="00982242"/>
    <w:rsid w:val="00982B47"/>
    <w:rsid w:val="009832C2"/>
    <w:rsid w:val="0098401A"/>
    <w:rsid w:val="00984059"/>
    <w:rsid w:val="00984652"/>
    <w:rsid w:val="00984C4E"/>
    <w:rsid w:val="0098500F"/>
    <w:rsid w:val="00986982"/>
    <w:rsid w:val="0099066A"/>
    <w:rsid w:val="00990923"/>
    <w:rsid w:val="00990BA6"/>
    <w:rsid w:val="00993B7A"/>
    <w:rsid w:val="00994119"/>
    <w:rsid w:val="00994362"/>
    <w:rsid w:val="00994DA4"/>
    <w:rsid w:val="00994F7C"/>
    <w:rsid w:val="00995667"/>
    <w:rsid w:val="00995F4E"/>
    <w:rsid w:val="009969B1"/>
    <w:rsid w:val="009A159C"/>
    <w:rsid w:val="009A3AA0"/>
    <w:rsid w:val="009A4190"/>
    <w:rsid w:val="009A4C08"/>
    <w:rsid w:val="009A762F"/>
    <w:rsid w:val="009A7805"/>
    <w:rsid w:val="009B111B"/>
    <w:rsid w:val="009B230F"/>
    <w:rsid w:val="009B2ACB"/>
    <w:rsid w:val="009B2EA0"/>
    <w:rsid w:val="009B3425"/>
    <w:rsid w:val="009B3BF5"/>
    <w:rsid w:val="009B455B"/>
    <w:rsid w:val="009B49D3"/>
    <w:rsid w:val="009B57CA"/>
    <w:rsid w:val="009B5FF4"/>
    <w:rsid w:val="009B6126"/>
    <w:rsid w:val="009B6275"/>
    <w:rsid w:val="009B6EEA"/>
    <w:rsid w:val="009B72FF"/>
    <w:rsid w:val="009C0019"/>
    <w:rsid w:val="009C009B"/>
    <w:rsid w:val="009C0695"/>
    <w:rsid w:val="009C0C40"/>
    <w:rsid w:val="009C1619"/>
    <w:rsid w:val="009C23F6"/>
    <w:rsid w:val="009C257A"/>
    <w:rsid w:val="009C302A"/>
    <w:rsid w:val="009C40E4"/>
    <w:rsid w:val="009C41C2"/>
    <w:rsid w:val="009C4704"/>
    <w:rsid w:val="009C4895"/>
    <w:rsid w:val="009C4AAF"/>
    <w:rsid w:val="009C4B8F"/>
    <w:rsid w:val="009C4C5D"/>
    <w:rsid w:val="009C4C84"/>
    <w:rsid w:val="009C61A7"/>
    <w:rsid w:val="009C6651"/>
    <w:rsid w:val="009C6883"/>
    <w:rsid w:val="009D012E"/>
    <w:rsid w:val="009D0666"/>
    <w:rsid w:val="009D0E84"/>
    <w:rsid w:val="009D10D8"/>
    <w:rsid w:val="009D2080"/>
    <w:rsid w:val="009D31EB"/>
    <w:rsid w:val="009D34B8"/>
    <w:rsid w:val="009D3584"/>
    <w:rsid w:val="009D49AE"/>
    <w:rsid w:val="009D4AFF"/>
    <w:rsid w:val="009D57FC"/>
    <w:rsid w:val="009D5EC9"/>
    <w:rsid w:val="009D733C"/>
    <w:rsid w:val="009D79F7"/>
    <w:rsid w:val="009D79F9"/>
    <w:rsid w:val="009D7ACB"/>
    <w:rsid w:val="009E03E3"/>
    <w:rsid w:val="009E08C9"/>
    <w:rsid w:val="009E1451"/>
    <w:rsid w:val="009E1F7D"/>
    <w:rsid w:val="009E20D1"/>
    <w:rsid w:val="009E2861"/>
    <w:rsid w:val="009E32A0"/>
    <w:rsid w:val="009E5300"/>
    <w:rsid w:val="009E573F"/>
    <w:rsid w:val="009E6933"/>
    <w:rsid w:val="009E7325"/>
    <w:rsid w:val="009E7A73"/>
    <w:rsid w:val="009F07A0"/>
    <w:rsid w:val="009F0982"/>
    <w:rsid w:val="009F0DD5"/>
    <w:rsid w:val="009F137F"/>
    <w:rsid w:val="009F29A2"/>
    <w:rsid w:val="009F30E4"/>
    <w:rsid w:val="009F3E5E"/>
    <w:rsid w:val="009F4551"/>
    <w:rsid w:val="009F79D9"/>
    <w:rsid w:val="00A00302"/>
    <w:rsid w:val="00A010B5"/>
    <w:rsid w:val="00A01DEB"/>
    <w:rsid w:val="00A02E48"/>
    <w:rsid w:val="00A034A4"/>
    <w:rsid w:val="00A03537"/>
    <w:rsid w:val="00A035A4"/>
    <w:rsid w:val="00A0563A"/>
    <w:rsid w:val="00A05A84"/>
    <w:rsid w:val="00A06543"/>
    <w:rsid w:val="00A07690"/>
    <w:rsid w:val="00A10203"/>
    <w:rsid w:val="00A105F2"/>
    <w:rsid w:val="00A112E7"/>
    <w:rsid w:val="00A143D6"/>
    <w:rsid w:val="00A15E17"/>
    <w:rsid w:val="00A16258"/>
    <w:rsid w:val="00A167C0"/>
    <w:rsid w:val="00A16AEF"/>
    <w:rsid w:val="00A16EB2"/>
    <w:rsid w:val="00A1725C"/>
    <w:rsid w:val="00A17486"/>
    <w:rsid w:val="00A212A4"/>
    <w:rsid w:val="00A2283F"/>
    <w:rsid w:val="00A22E71"/>
    <w:rsid w:val="00A23C6B"/>
    <w:rsid w:val="00A23E42"/>
    <w:rsid w:val="00A24CE0"/>
    <w:rsid w:val="00A26155"/>
    <w:rsid w:val="00A26E59"/>
    <w:rsid w:val="00A31924"/>
    <w:rsid w:val="00A32264"/>
    <w:rsid w:val="00A331D5"/>
    <w:rsid w:val="00A3339D"/>
    <w:rsid w:val="00A35103"/>
    <w:rsid w:val="00A355AE"/>
    <w:rsid w:val="00A41D70"/>
    <w:rsid w:val="00A42AA9"/>
    <w:rsid w:val="00A43D27"/>
    <w:rsid w:val="00A442B6"/>
    <w:rsid w:val="00A44AC7"/>
    <w:rsid w:val="00A44B8E"/>
    <w:rsid w:val="00A4763F"/>
    <w:rsid w:val="00A505BC"/>
    <w:rsid w:val="00A519B2"/>
    <w:rsid w:val="00A51AE6"/>
    <w:rsid w:val="00A52BC6"/>
    <w:rsid w:val="00A533BD"/>
    <w:rsid w:val="00A533C9"/>
    <w:rsid w:val="00A5359F"/>
    <w:rsid w:val="00A5391B"/>
    <w:rsid w:val="00A539F2"/>
    <w:rsid w:val="00A546CB"/>
    <w:rsid w:val="00A5571E"/>
    <w:rsid w:val="00A560EE"/>
    <w:rsid w:val="00A5654A"/>
    <w:rsid w:val="00A5757B"/>
    <w:rsid w:val="00A604A9"/>
    <w:rsid w:val="00A609E3"/>
    <w:rsid w:val="00A61E90"/>
    <w:rsid w:val="00A63A93"/>
    <w:rsid w:val="00A64EAA"/>
    <w:rsid w:val="00A65204"/>
    <w:rsid w:val="00A65E96"/>
    <w:rsid w:val="00A669F5"/>
    <w:rsid w:val="00A66B9E"/>
    <w:rsid w:val="00A66FF2"/>
    <w:rsid w:val="00A67A67"/>
    <w:rsid w:val="00A710E4"/>
    <w:rsid w:val="00A7257A"/>
    <w:rsid w:val="00A72663"/>
    <w:rsid w:val="00A74633"/>
    <w:rsid w:val="00A75053"/>
    <w:rsid w:val="00A7513B"/>
    <w:rsid w:val="00A760C9"/>
    <w:rsid w:val="00A77FEF"/>
    <w:rsid w:val="00A80FE3"/>
    <w:rsid w:val="00A8125A"/>
    <w:rsid w:val="00A83103"/>
    <w:rsid w:val="00A84223"/>
    <w:rsid w:val="00A84F15"/>
    <w:rsid w:val="00A85FD1"/>
    <w:rsid w:val="00A86DD7"/>
    <w:rsid w:val="00A86F59"/>
    <w:rsid w:val="00A87376"/>
    <w:rsid w:val="00A874ED"/>
    <w:rsid w:val="00A90C7D"/>
    <w:rsid w:val="00A90DC8"/>
    <w:rsid w:val="00A91132"/>
    <w:rsid w:val="00A91534"/>
    <w:rsid w:val="00A915D7"/>
    <w:rsid w:val="00A917F9"/>
    <w:rsid w:val="00A91FCB"/>
    <w:rsid w:val="00A92A7B"/>
    <w:rsid w:val="00A93699"/>
    <w:rsid w:val="00A93D02"/>
    <w:rsid w:val="00A93D69"/>
    <w:rsid w:val="00A94107"/>
    <w:rsid w:val="00A9478F"/>
    <w:rsid w:val="00A973FC"/>
    <w:rsid w:val="00A9795B"/>
    <w:rsid w:val="00AA0B00"/>
    <w:rsid w:val="00AA4EA9"/>
    <w:rsid w:val="00AA507E"/>
    <w:rsid w:val="00AA54AC"/>
    <w:rsid w:val="00AA585A"/>
    <w:rsid w:val="00AA5BB5"/>
    <w:rsid w:val="00AA6170"/>
    <w:rsid w:val="00AA619C"/>
    <w:rsid w:val="00AA620D"/>
    <w:rsid w:val="00AA7255"/>
    <w:rsid w:val="00AB055A"/>
    <w:rsid w:val="00AB3782"/>
    <w:rsid w:val="00AB38FB"/>
    <w:rsid w:val="00AB404F"/>
    <w:rsid w:val="00AB5798"/>
    <w:rsid w:val="00AC0465"/>
    <w:rsid w:val="00AC0EB2"/>
    <w:rsid w:val="00AC133E"/>
    <w:rsid w:val="00AC2AF8"/>
    <w:rsid w:val="00AC367F"/>
    <w:rsid w:val="00AC43F6"/>
    <w:rsid w:val="00AC50DE"/>
    <w:rsid w:val="00AC5648"/>
    <w:rsid w:val="00AC5733"/>
    <w:rsid w:val="00AC59D3"/>
    <w:rsid w:val="00AC6D9D"/>
    <w:rsid w:val="00AC701E"/>
    <w:rsid w:val="00AD084F"/>
    <w:rsid w:val="00AD2344"/>
    <w:rsid w:val="00AD27A3"/>
    <w:rsid w:val="00AD3735"/>
    <w:rsid w:val="00AD388E"/>
    <w:rsid w:val="00AD4192"/>
    <w:rsid w:val="00AD5228"/>
    <w:rsid w:val="00AD6C23"/>
    <w:rsid w:val="00AE08C4"/>
    <w:rsid w:val="00AE1412"/>
    <w:rsid w:val="00AE1946"/>
    <w:rsid w:val="00AE1A89"/>
    <w:rsid w:val="00AE2662"/>
    <w:rsid w:val="00AE2894"/>
    <w:rsid w:val="00AE31EC"/>
    <w:rsid w:val="00AE342A"/>
    <w:rsid w:val="00AE422C"/>
    <w:rsid w:val="00AE4B0E"/>
    <w:rsid w:val="00AE5815"/>
    <w:rsid w:val="00AE5A53"/>
    <w:rsid w:val="00AE5EC4"/>
    <w:rsid w:val="00AE6884"/>
    <w:rsid w:val="00AE6E79"/>
    <w:rsid w:val="00AE7458"/>
    <w:rsid w:val="00AE7B77"/>
    <w:rsid w:val="00AF0291"/>
    <w:rsid w:val="00AF0516"/>
    <w:rsid w:val="00AF1AF2"/>
    <w:rsid w:val="00AF1EF5"/>
    <w:rsid w:val="00AF3C7D"/>
    <w:rsid w:val="00AF3CC4"/>
    <w:rsid w:val="00AF467F"/>
    <w:rsid w:val="00AF49D4"/>
    <w:rsid w:val="00AF4E3F"/>
    <w:rsid w:val="00AF511A"/>
    <w:rsid w:val="00AF5D9E"/>
    <w:rsid w:val="00AF61AB"/>
    <w:rsid w:val="00AF6FEA"/>
    <w:rsid w:val="00AF75C4"/>
    <w:rsid w:val="00B00F80"/>
    <w:rsid w:val="00B0165C"/>
    <w:rsid w:val="00B01BD0"/>
    <w:rsid w:val="00B0221F"/>
    <w:rsid w:val="00B02313"/>
    <w:rsid w:val="00B05191"/>
    <w:rsid w:val="00B0697D"/>
    <w:rsid w:val="00B078EB"/>
    <w:rsid w:val="00B07AC7"/>
    <w:rsid w:val="00B07BD6"/>
    <w:rsid w:val="00B07D44"/>
    <w:rsid w:val="00B104C7"/>
    <w:rsid w:val="00B1118B"/>
    <w:rsid w:val="00B11453"/>
    <w:rsid w:val="00B115D3"/>
    <w:rsid w:val="00B12CA5"/>
    <w:rsid w:val="00B12D41"/>
    <w:rsid w:val="00B14200"/>
    <w:rsid w:val="00B15730"/>
    <w:rsid w:val="00B15842"/>
    <w:rsid w:val="00B15E90"/>
    <w:rsid w:val="00B1619F"/>
    <w:rsid w:val="00B16282"/>
    <w:rsid w:val="00B16581"/>
    <w:rsid w:val="00B169EB"/>
    <w:rsid w:val="00B17CF9"/>
    <w:rsid w:val="00B2043C"/>
    <w:rsid w:val="00B20ADD"/>
    <w:rsid w:val="00B21032"/>
    <w:rsid w:val="00B21E58"/>
    <w:rsid w:val="00B224E3"/>
    <w:rsid w:val="00B22980"/>
    <w:rsid w:val="00B2394C"/>
    <w:rsid w:val="00B24104"/>
    <w:rsid w:val="00B242E1"/>
    <w:rsid w:val="00B24789"/>
    <w:rsid w:val="00B25546"/>
    <w:rsid w:val="00B25D5D"/>
    <w:rsid w:val="00B26351"/>
    <w:rsid w:val="00B26A4E"/>
    <w:rsid w:val="00B310AA"/>
    <w:rsid w:val="00B31718"/>
    <w:rsid w:val="00B31759"/>
    <w:rsid w:val="00B3293B"/>
    <w:rsid w:val="00B32C47"/>
    <w:rsid w:val="00B34120"/>
    <w:rsid w:val="00B3468C"/>
    <w:rsid w:val="00B34FAD"/>
    <w:rsid w:val="00B35195"/>
    <w:rsid w:val="00B37022"/>
    <w:rsid w:val="00B37166"/>
    <w:rsid w:val="00B37806"/>
    <w:rsid w:val="00B407A9"/>
    <w:rsid w:val="00B42120"/>
    <w:rsid w:val="00B42277"/>
    <w:rsid w:val="00B425D2"/>
    <w:rsid w:val="00B427A1"/>
    <w:rsid w:val="00B427FB"/>
    <w:rsid w:val="00B428C6"/>
    <w:rsid w:val="00B429A4"/>
    <w:rsid w:val="00B42EF5"/>
    <w:rsid w:val="00B43333"/>
    <w:rsid w:val="00B44147"/>
    <w:rsid w:val="00B44559"/>
    <w:rsid w:val="00B44708"/>
    <w:rsid w:val="00B45240"/>
    <w:rsid w:val="00B460E7"/>
    <w:rsid w:val="00B4682C"/>
    <w:rsid w:val="00B50C03"/>
    <w:rsid w:val="00B51103"/>
    <w:rsid w:val="00B51C7F"/>
    <w:rsid w:val="00B5355D"/>
    <w:rsid w:val="00B535AE"/>
    <w:rsid w:val="00B543FB"/>
    <w:rsid w:val="00B54412"/>
    <w:rsid w:val="00B553BC"/>
    <w:rsid w:val="00B55C1E"/>
    <w:rsid w:val="00B55E31"/>
    <w:rsid w:val="00B55E58"/>
    <w:rsid w:val="00B55F82"/>
    <w:rsid w:val="00B561C4"/>
    <w:rsid w:val="00B57081"/>
    <w:rsid w:val="00B600AD"/>
    <w:rsid w:val="00B6017C"/>
    <w:rsid w:val="00B60408"/>
    <w:rsid w:val="00B61AB8"/>
    <w:rsid w:val="00B62F3A"/>
    <w:rsid w:val="00B63872"/>
    <w:rsid w:val="00B63D3D"/>
    <w:rsid w:val="00B64054"/>
    <w:rsid w:val="00B64BB7"/>
    <w:rsid w:val="00B65786"/>
    <w:rsid w:val="00B660E7"/>
    <w:rsid w:val="00B712CA"/>
    <w:rsid w:val="00B717F2"/>
    <w:rsid w:val="00B71E3B"/>
    <w:rsid w:val="00B72FE9"/>
    <w:rsid w:val="00B73449"/>
    <w:rsid w:val="00B73579"/>
    <w:rsid w:val="00B73A20"/>
    <w:rsid w:val="00B73CEC"/>
    <w:rsid w:val="00B7445F"/>
    <w:rsid w:val="00B74BE1"/>
    <w:rsid w:val="00B755A6"/>
    <w:rsid w:val="00B764E2"/>
    <w:rsid w:val="00B76B8F"/>
    <w:rsid w:val="00B7722F"/>
    <w:rsid w:val="00B808FA"/>
    <w:rsid w:val="00B81DFB"/>
    <w:rsid w:val="00B82211"/>
    <w:rsid w:val="00B83A86"/>
    <w:rsid w:val="00B84352"/>
    <w:rsid w:val="00B844FC"/>
    <w:rsid w:val="00B854B8"/>
    <w:rsid w:val="00B858B5"/>
    <w:rsid w:val="00B85E2C"/>
    <w:rsid w:val="00B90468"/>
    <w:rsid w:val="00B91E3D"/>
    <w:rsid w:val="00B91F1E"/>
    <w:rsid w:val="00B92527"/>
    <w:rsid w:val="00B933A3"/>
    <w:rsid w:val="00B933F4"/>
    <w:rsid w:val="00B9343C"/>
    <w:rsid w:val="00B93A65"/>
    <w:rsid w:val="00B9566C"/>
    <w:rsid w:val="00B95CFE"/>
    <w:rsid w:val="00B95EB6"/>
    <w:rsid w:val="00B96544"/>
    <w:rsid w:val="00B97490"/>
    <w:rsid w:val="00BA14F9"/>
    <w:rsid w:val="00BA1978"/>
    <w:rsid w:val="00BA2CA6"/>
    <w:rsid w:val="00BA66A4"/>
    <w:rsid w:val="00BA7152"/>
    <w:rsid w:val="00BB01B8"/>
    <w:rsid w:val="00BB0BCF"/>
    <w:rsid w:val="00BB17C6"/>
    <w:rsid w:val="00BB1FA4"/>
    <w:rsid w:val="00BB2613"/>
    <w:rsid w:val="00BB2724"/>
    <w:rsid w:val="00BB2A6E"/>
    <w:rsid w:val="00BB319C"/>
    <w:rsid w:val="00BB380F"/>
    <w:rsid w:val="00BB3B31"/>
    <w:rsid w:val="00BB4800"/>
    <w:rsid w:val="00BB4F91"/>
    <w:rsid w:val="00BB585E"/>
    <w:rsid w:val="00BB6BC8"/>
    <w:rsid w:val="00BB7D2B"/>
    <w:rsid w:val="00BC049B"/>
    <w:rsid w:val="00BC0FDB"/>
    <w:rsid w:val="00BC2384"/>
    <w:rsid w:val="00BC2A0E"/>
    <w:rsid w:val="00BC2EE6"/>
    <w:rsid w:val="00BC3E3C"/>
    <w:rsid w:val="00BC4B3D"/>
    <w:rsid w:val="00BC4B4B"/>
    <w:rsid w:val="00BC4E0D"/>
    <w:rsid w:val="00BC5766"/>
    <w:rsid w:val="00BD0349"/>
    <w:rsid w:val="00BD1603"/>
    <w:rsid w:val="00BD2114"/>
    <w:rsid w:val="00BD2388"/>
    <w:rsid w:val="00BD26E1"/>
    <w:rsid w:val="00BD274B"/>
    <w:rsid w:val="00BD4EA0"/>
    <w:rsid w:val="00BD4EF9"/>
    <w:rsid w:val="00BD519A"/>
    <w:rsid w:val="00BD53B3"/>
    <w:rsid w:val="00BD54CF"/>
    <w:rsid w:val="00BD5701"/>
    <w:rsid w:val="00BD6392"/>
    <w:rsid w:val="00BE0AF5"/>
    <w:rsid w:val="00BE14BA"/>
    <w:rsid w:val="00BE15CE"/>
    <w:rsid w:val="00BE2C94"/>
    <w:rsid w:val="00BE33A8"/>
    <w:rsid w:val="00BE3AEB"/>
    <w:rsid w:val="00BE4E51"/>
    <w:rsid w:val="00BE4EC0"/>
    <w:rsid w:val="00BE50E1"/>
    <w:rsid w:val="00BE5752"/>
    <w:rsid w:val="00BE5F35"/>
    <w:rsid w:val="00BE71C0"/>
    <w:rsid w:val="00BE7ABD"/>
    <w:rsid w:val="00BF0849"/>
    <w:rsid w:val="00BF10F7"/>
    <w:rsid w:val="00BF1555"/>
    <w:rsid w:val="00BF30DD"/>
    <w:rsid w:val="00BF3294"/>
    <w:rsid w:val="00BF382C"/>
    <w:rsid w:val="00BF5495"/>
    <w:rsid w:val="00BF57E3"/>
    <w:rsid w:val="00BF59FF"/>
    <w:rsid w:val="00C00794"/>
    <w:rsid w:val="00C00B35"/>
    <w:rsid w:val="00C00F39"/>
    <w:rsid w:val="00C01136"/>
    <w:rsid w:val="00C02F55"/>
    <w:rsid w:val="00C0384C"/>
    <w:rsid w:val="00C03D8F"/>
    <w:rsid w:val="00C03ECC"/>
    <w:rsid w:val="00C044AE"/>
    <w:rsid w:val="00C0590D"/>
    <w:rsid w:val="00C05A18"/>
    <w:rsid w:val="00C06F24"/>
    <w:rsid w:val="00C07046"/>
    <w:rsid w:val="00C07A3E"/>
    <w:rsid w:val="00C07FF9"/>
    <w:rsid w:val="00C106FA"/>
    <w:rsid w:val="00C10C14"/>
    <w:rsid w:val="00C10EBE"/>
    <w:rsid w:val="00C1112D"/>
    <w:rsid w:val="00C11A76"/>
    <w:rsid w:val="00C11F2A"/>
    <w:rsid w:val="00C13020"/>
    <w:rsid w:val="00C13693"/>
    <w:rsid w:val="00C13B7F"/>
    <w:rsid w:val="00C146F1"/>
    <w:rsid w:val="00C1522C"/>
    <w:rsid w:val="00C154D0"/>
    <w:rsid w:val="00C155BB"/>
    <w:rsid w:val="00C16794"/>
    <w:rsid w:val="00C174F6"/>
    <w:rsid w:val="00C17734"/>
    <w:rsid w:val="00C17B9A"/>
    <w:rsid w:val="00C20BE1"/>
    <w:rsid w:val="00C20EC6"/>
    <w:rsid w:val="00C21772"/>
    <w:rsid w:val="00C222E6"/>
    <w:rsid w:val="00C22ECF"/>
    <w:rsid w:val="00C23ABF"/>
    <w:rsid w:val="00C2513A"/>
    <w:rsid w:val="00C2555F"/>
    <w:rsid w:val="00C25B6A"/>
    <w:rsid w:val="00C27743"/>
    <w:rsid w:val="00C3237E"/>
    <w:rsid w:val="00C327E5"/>
    <w:rsid w:val="00C32B50"/>
    <w:rsid w:val="00C333B9"/>
    <w:rsid w:val="00C3533F"/>
    <w:rsid w:val="00C35A82"/>
    <w:rsid w:val="00C368C5"/>
    <w:rsid w:val="00C37188"/>
    <w:rsid w:val="00C37652"/>
    <w:rsid w:val="00C4155A"/>
    <w:rsid w:val="00C416AA"/>
    <w:rsid w:val="00C41DE2"/>
    <w:rsid w:val="00C4247E"/>
    <w:rsid w:val="00C4423F"/>
    <w:rsid w:val="00C45D5A"/>
    <w:rsid w:val="00C47AF4"/>
    <w:rsid w:val="00C47F54"/>
    <w:rsid w:val="00C50D28"/>
    <w:rsid w:val="00C50D8F"/>
    <w:rsid w:val="00C518EA"/>
    <w:rsid w:val="00C52346"/>
    <w:rsid w:val="00C5352E"/>
    <w:rsid w:val="00C5449E"/>
    <w:rsid w:val="00C55442"/>
    <w:rsid w:val="00C57848"/>
    <w:rsid w:val="00C6017B"/>
    <w:rsid w:val="00C606F5"/>
    <w:rsid w:val="00C61341"/>
    <w:rsid w:val="00C62240"/>
    <w:rsid w:val="00C62533"/>
    <w:rsid w:val="00C62AB5"/>
    <w:rsid w:val="00C63328"/>
    <w:rsid w:val="00C63F45"/>
    <w:rsid w:val="00C64D4F"/>
    <w:rsid w:val="00C65745"/>
    <w:rsid w:val="00C65A49"/>
    <w:rsid w:val="00C67D37"/>
    <w:rsid w:val="00C702CD"/>
    <w:rsid w:val="00C70EEE"/>
    <w:rsid w:val="00C71331"/>
    <w:rsid w:val="00C730C8"/>
    <w:rsid w:val="00C736F3"/>
    <w:rsid w:val="00C73A9B"/>
    <w:rsid w:val="00C73CA2"/>
    <w:rsid w:val="00C7483B"/>
    <w:rsid w:val="00C7529F"/>
    <w:rsid w:val="00C764A1"/>
    <w:rsid w:val="00C8070F"/>
    <w:rsid w:val="00C82198"/>
    <w:rsid w:val="00C83DF3"/>
    <w:rsid w:val="00C83F5B"/>
    <w:rsid w:val="00C840CA"/>
    <w:rsid w:val="00C84320"/>
    <w:rsid w:val="00C848A9"/>
    <w:rsid w:val="00C84EF3"/>
    <w:rsid w:val="00C858C8"/>
    <w:rsid w:val="00C859AB"/>
    <w:rsid w:val="00C862EA"/>
    <w:rsid w:val="00C905A7"/>
    <w:rsid w:val="00C91CFE"/>
    <w:rsid w:val="00C92671"/>
    <w:rsid w:val="00C935C2"/>
    <w:rsid w:val="00C93C9E"/>
    <w:rsid w:val="00C950EC"/>
    <w:rsid w:val="00C95AE8"/>
    <w:rsid w:val="00C95B28"/>
    <w:rsid w:val="00C96673"/>
    <w:rsid w:val="00C96BA1"/>
    <w:rsid w:val="00C97215"/>
    <w:rsid w:val="00C97996"/>
    <w:rsid w:val="00C97C10"/>
    <w:rsid w:val="00CA004E"/>
    <w:rsid w:val="00CA2053"/>
    <w:rsid w:val="00CA2524"/>
    <w:rsid w:val="00CA5B4D"/>
    <w:rsid w:val="00CA5D25"/>
    <w:rsid w:val="00CA6788"/>
    <w:rsid w:val="00CA6AED"/>
    <w:rsid w:val="00CA79CE"/>
    <w:rsid w:val="00CB00F2"/>
    <w:rsid w:val="00CB0995"/>
    <w:rsid w:val="00CB111E"/>
    <w:rsid w:val="00CB1A84"/>
    <w:rsid w:val="00CB1AFE"/>
    <w:rsid w:val="00CB1B6E"/>
    <w:rsid w:val="00CB1D96"/>
    <w:rsid w:val="00CB23A2"/>
    <w:rsid w:val="00CB2892"/>
    <w:rsid w:val="00CB3F16"/>
    <w:rsid w:val="00CB4FB5"/>
    <w:rsid w:val="00CB539E"/>
    <w:rsid w:val="00CB7331"/>
    <w:rsid w:val="00CB7449"/>
    <w:rsid w:val="00CB7854"/>
    <w:rsid w:val="00CB79E9"/>
    <w:rsid w:val="00CB79FB"/>
    <w:rsid w:val="00CC01CF"/>
    <w:rsid w:val="00CC0249"/>
    <w:rsid w:val="00CC04A0"/>
    <w:rsid w:val="00CC16E6"/>
    <w:rsid w:val="00CC2748"/>
    <w:rsid w:val="00CC2E5A"/>
    <w:rsid w:val="00CC4CA9"/>
    <w:rsid w:val="00CC51D7"/>
    <w:rsid w:val="00CC5CDF"/>
    <w:rsid w:val="00CC67B2"/>
    <w:rsid w:val="00CC6E89"/>
    <w:rsid w:val="00CC715C"/>
    <w:rsid w:val="00CD07F4"/>
    <w:rsid w:val="00CD229D"/>
    <w:rsid w:val="00CD658A"/>
    <w:rsid w:val="00CE043C"/>
    <w:rsid w:val="00CE054F"/>
    <w:rsid w:val="00CE15B4"/>
    <w:rsid w:val="00CE25A0"/>
    <w:rsid w:val="00CE303F"/>
    <w:rsid w:val="00CE3410"/>
    <w:rsid w:val="00CE347C"/>
    <w:rsid w:val="00CE39D7"/>
    <w:rsid w:val="00CE4E9F"/>
    <w:rsid w:val="00CE4F0D"/>
    <w:rsid w:val="00CE5697"/>
    <w:rsid w:val="00CE5969"/>
    <w:rsid w:val="00CE5FF0"/>
    <w:rsid w:val="00CE6523"/>
    <w:rsid w:val="00CE6614"/>
    <w:rsid w:val="00CE67C5"/>
    <w:rsid w:val="00CE75FD"/>
    <w:rsid w:val="00CE76AB"/>
    <w:rsid w:val="00CF07A6"/>
    <w:rsid w:val="00CF15E2"/>
    <w:rsid w:val="00CF1C7A"/>
    <w:rsid w:val="00CF2420"/>
    <w:rsid w:val="00CF37BE"/>
    <w:rsid w:val="00CF3B3F"/>
    <w:rsid w:val="00CF3E3D"/>
    <w:rsid w:val="00CF40CF"/>
    <w:rsid w:val="00CF53AF"/>
    <w:rsid w:val="00CF5CCC"/>
    <w:rsid w:val="00CF5E96"/>
    <w:rsid w:val="00CF7277"/>
    <w:rsid w:val="00CF7FC8"/>
    <w:rsid w:val="00D00179"/>
    <w:rsid w:val="00D01666"/>
    <w:rsid w:val="00D01F68"/>
    <w:rsid w:val="00D02F35"/>
    <w:rsid w:val="00D03844"/>
    <w:rsid w:val="00D06C6E"/>
    <w:rsid w:val="00D071E5"/>
    <w:rsid w:val="00D076E7"/>
    <w:rsid w:val="00D0778D"/>
    <w:rsid w:val="00D10339"/>
    <w:rsid w:val="00D12658"/>
    <w:rsid w:val="00D1313B"/>
    <w:rsid w:val="00D13393"/>
    <w:rsid w:val="00D13C42"/>
    <w:rsid w:val="00D13F65"/>
    <w:rsid w:val="00D15098"/>
    <w:rsid w:val="00D15460"/>
    <w:rsid w:val="00D16BF9"/>
    <w:rsid w:val="00D16CCA"/>
    <w:rsid w:val="00D170E3"/>
    <w:rsid w:val="00D20B8E"/>
    <w:rsid w:val="00D219D5"/>
    <w:rsid w:val="00D22916"/>
    <w:rsid w:val="00D24043"/>
    <w:rsid w:val="00D2456A"/>
    <w:rsid w:val="00D30497"/>
    <w:rsid w:val="00D33098"/>
    <w:rsid w:val="00D3503B"/>
    <w:rsid w:val="00D356D7"/>
    <w:rsid w:val="00D359F7"/>
    <w:rsid w:val="00D35D6C"/>
    <w:rsid w:val="00D36349"/>
    <w:rsid w:val="00D369B6"/>
    <w:rsid w:val="00D36FA0"/>
    <w:rsid w:val="00D37770"/>
    <w:rsid w:val="00D40DF8"/>
    <w:rsid w:val="00D41B38"/>
    <w:rsid w:val="00D42656"/>
    <w:rsid w:val="00D444DE"/>
    <w:rsid w:val="00D4512A"/>
    <w:rsid w:val="00D45B66"/>
    <w:rsid w:val="00D45BD7"/>
    <w:rsid w:val="00D461A2"/>
    <w:rsid w:val="00D4620D"/>
    <w:rsid w:val="00D46774"/>
    <w:rsid w:val="00D46E2B"/>
    <w:rsid w:val="00D47419"/>
    <w:rsid w:val="00D47D78"/>
    <w:rsid w:val="00D501A7"/>
    <w:rsid w:val="00D501C7"/>
    <w:rsid w:val="00D50D94"/>
    <w:rsid w:val="00D51D12"/>
    <w:rsid w:val="00D5251E"/>
    <w:rsid w:val="00D52D57"/>
    <w:rsid w:val="00D52E1E"/>
    <w:rsid w:val="00D538AF"/>
    <w:rsid w:val="00D53C5C"/>
    <w:rsid w:val="00D53D9C"/>
    <w:rsid w:val="00D54B6B"/>
    <w:rsid w:val="00D55AA1"/>
    <w:rsid w:val="00D55E7C"/>
    <w:rsid w:val="00D5616D"/>
    <w:rsid w:val="00D568C5"/>
    <w:rsid w:val="00D56E2C"/>
    <w:rsid w:val="00D56F22"/>
    <w:rsid w:val="00D60B3F"/>
    <w:rsid w:val="00D61AF5"/>
    <w:rsid w:val="00D633A4"/>
    <w:rsid w:val="00D63D9E"/>
    <w:rsid w:val="00D64C52"/>
    <w:rsid w:val="00D664F6"/>
    <w:rsid w:val="00D66609"/>
    <w:rsid w:val="00D67CB7"/>
    <w:rsid w:val="00D67F62"/>
    <w:rsid w:val="00D72B11"/>
    <w:rsid w:val="00D72E0B"/>
    <w:rsid w:val="00D72E43"/>
    <w:rsid w:val="00D73202"/>
    <w:rsid w:val="00D732FD"/>
    <w:rsid w:val="00D736F9"/>
    <w:rsid w:val="00D74710"/>
    <w:rsid w:val="00D75104"/>
    <w:rsid w:val="00D7568B"/>
    <w:rsid w:val="00D75C3D"/>
    <w:rsid w:val="00D75F0C"/>
    <w:rsid w:val="00D76DD4"/>
    <w:rsid w:val="00D7796D"/>
    <w:rsid w:val="00D80C19"/>
    <w:rsid w:val="00D811F1"/>
    <w:rsid w:val="00D8206A"/>
    <w:rsid w:val="00D820A6"/>
    <w:rsid w:val="00D82351"/>
    <w:rsid w:val="00D823F5"/>
    <w:rsid w:val="00D82DC8"/>
    <w:rsid w:val="00D8396F"/>
    <w:rsid w:val="00D83E69"/>
    <w:rsid w:val="00D841F3"/>
    <w:rsid w:val="00D85FD8"/>
    <w:rsid w:val="00D8608D"/>
    <w:rsid w:val="00D86197"/>
    <w:rsid w:val="00D86363"/>
    <w:rsid w:val="00D86E83"/>
    <w:rsid w:val="00D907DA"/>
    <w:rsid w:val="00D90D76"/>
    <w:rsid w:val="00D9112C"/>
    <w:rsid w:val="00D915B6"/>
    <w:rsid w:val="00D92466"/>
    <w:rsid w:val="00D92B11"/>
    <w:rsid w:val="00D92B2C"/>
    <w:rsid w:val="00D930D3"/>
    <w:rsid w:val="00D933C8"/>
    <w:rsid w:val="00D93473"/>
    <w:rsid w:val="00D96324"/>
    <w:rsid w:val="00DA0DCB"/>
    <w:rsid w:val="00DA23B0"/>
    <w:rsid w:val="00DA313E"/>
    <w:rsid w:val="00DA3A1E"/>
    <w:rsid w:val="00DA48E2"/>
    <w:rsid w:val="00DA4EB0"/>
    <w:rsid w:val="00DA5228"/>
    <w:rsid w:val="00DA522F"/>
    <w:rsid w:val="00DA579D"/>
    <w:rsid w:val="00DA65AE"/>
    <w:rsid w:val="00DA730D"/>
    <w:rsid w:val="00DA7DB7"/>
    <w:rsid w:val="00DB03C3"/>
    <w:rsid w:val="00DB0E68"/>
    <w:rsid w:val="00DB1302"/>
    <w:rsid w:val="00DB19AE"/>
    <w:rsid w:val="00DB2453"/>
    <w:rsid w:val="00DB2E7E"/>
    <w:rsid w:val="00DB4262"/>
    <w:rsid w:val="00DB4C57"/>
    <w:rsid w:val="00DB5F43"/>
    <w:rsid w:val="00DB6526"/>
    <w:rsid w:val="00DB6865"/>
    <w:rsid w:val="00DB711B"/>
    <w:rsid w:val="00DB7E29"/>
    <w:rsid w:val="00DC0AF0"/>
    <w:rsid w:val="00DC0BBE"/>
    <w:rsid w:val="00DC21F4"/>
    <w:rsid w:val="00DC2829"/>
    <w:rsid w:val="00DC2E51"/>
    <w:rsid w:val="00DC641D"/>
    <w:rsid w:val="00DC67CE"/>
    <w:rsid w:val="00DC6B39"/>
    <w:rsid w:val="00DC76BA"/>
    <w:rsid w:val="00DC77D7"/>
    <w:rsid w:val="00DC7805"/>
    <w:rsid w:val="00DC7C54"/>
    <w:rsid w:val="00DD0423"/>
    <w:rsid w:val="00DD04F6"/>
    <w:rsid w:val="00DD0635"/>
    <w:rsid w:val="00DD11FD"/>
    <w:rsid w:val="00DD14E5"/>
    <w:rsid w:val="00DD1F85"/>
    <w:rsid w:val="00DD2345"/>
    <w:rsid w:val="00DD249F"/>
    <w:rsid w:val="00DD26F1"/>
    <w:rsid w:val="00DD2B6F"/>
    <w:rsid w:val="00DD2F1B"/>
    <w:rsid w:val="00DD3216"/>
    <w:rsid w:val="00DD377E"/>
    <w:rsid w:val="00DD38E9"/>
    <w:rsid w:val="00DD4287"/>
    <w:rsid w:val="00DD683D"/>
    <w:rsid w:val="00DD701E"/>
    <w:rsid w:val="00DE03C7"/>
    <w:rsid w:val="00DE042C"/>
    <w:rsid w:val="00DE1374"/>
    <w:rsid w:val="00DE257D"/>
    <w:rsid w:val="00DE2B78"/>
    <w:rsid w:val="00DE35AC"/>
    <w:rsid w:val="00DE37A6"/>
    <w:rsid w:val="00DE4135"/>
    <w:rsid w:val="00DE455A"/>
    <w:rsid w:val="00DE5E73"/>
    <w:rsid w:val="00DE7C93"/>
    <w:rsid w:val="00DF0761"/>
    <w:rsid w:val="00DF09F0"/>
    <w:rsid w:val="00DF19DF"/>
    <w:rsid w:val="00DF1D17"/>
    <w:rsid w:val="00DF46EF"/>
    <w:rsid w:val="00DF5644"/>
    <w:rsid w:val="00DF6A72"/>
    <w:rsid w:val="00E00073"/>
    <w:rsid w:val="00E000C9"/>
    <w:rsid w:val="00E00C4C"/>
    <w:rsid w:val="00E022CA"/>
    <w:rsid w:val="00E0276F"/>
    <w:rsid w:val="00E02C37"/>
    <w:rsid w:val="00E032F7"/>
    <w:rsid w:val="00E034AD"/>
    <w:rsid w:val="00E03BA7"/>
    <w:rsid w:val="00E04FB7"/>
    <w:rsid w:val="00E05296"/>
    <w:rsid w:val="00E062D1"/>
    <w:rsid w:val="00E06542"/>
    <w:rsid w:val="00E067D9"/>
    <w:rsid w:val="00E06AB1"/>
    <w:rsid w:val="00E071C2"/>
    <w:rsid w:val="00E079DC"/>
    <w:rsid w:val="00E07C80"/>
    <w:rsid w:val="00E07DB7"/>
    <w:rsid w:val="00E10294"/>
    <w:rsid w:val="00E10C9E"/>
    <w:rsid w:val="00E11D08"/>
    <w:rsid w:val="00E122A2"/>
    <w:rsid w:val="00E13B9E"/>
    <w:rsid w:val="00E1438D"/>
    <w:rsid w:val="00E14690"/>
    <w:rsid w:val="00E15976"/>
    <w:rsid w:val="00E16493"/>
    <w:rsid w:val="00E1770D"/>
    <w:rsid w:val="00E2123F"/>
    <w:rsid w:val="00E21796"/>
    <w:rsid w:val="00E22EB3"/>
    <w:rsid w:val="00E22FF4"/>
    <w:rsid w:val="00E23A8A"/>
    <w:rsid w:val="00E248AD"/>
    <w:rsid w:val="00E25F32"/>
    <w:rsid w:val="00E260E2"/>
    <w:rsid w:val="00E27D4F"/>
    <w:rsid w:val="00E3029B"/>
    <w:rsid w:val="00E3031C"/>
    <w:rsid w:val="00E31439"/>
    <w:rsid w:val="00E32093"/>
    <w:rsid w:val="00E32B56"/>
    <w:rsid w:val="00E330DD"/>
    <w:rsid w:val="00E33788"/>
    <w:rsid w:val="00E33953"/>
    <w:rsid w:val="00E35839"/>
    <w:rsid w:val="00E36F34"/>
    <w:rsid w:val="00E36F5A"/>
    <w:rsid w:val="00E3770F"/>
    <w:rsid w:val="00E37C1F"/>
    <w:rsid w:val="00E4005D"/>
    <w:rsid w:val="00E408C5"/>
    <w:rsid w:val="00E421C9"/>
    <w:rsid w:val="00E42358"/>
    <w:rsid w:val="00E4257A"/>
    <w:rsid w:val="00E42B38"/>
    <w:rsid w:val="00E4573B"/>
    <w:rsid w:val="00E45D9C"/>
    <w:rsid w:val="00E46191"/>
    <w:rsid w:val="00E50538"/>
    <w:rsid w:val="00E50BFF"/>
    <w:rsid w:val="00E5229F"/>
    <w:rsid w:val="00E541AC"/>
    <w:rsid w:val="00E55048"/>
    <w:rsid w:val="00E555E8"/>
    <w:rsid w:val="00E5622D"/>
    <w:rsid w:val="00E56432"/>
    <w:rsid w:val="00E56712"/>
    <w:rsid w:val="00E5682F"/>
    <w:rsid w:val="00E5792B"/>
    <w:rsid w:val="00E603B0"/>
    <w:rsid w:val="00E60A77"/>
    <w:rsid w:val="00E60CD6"/>
    <w:rsid w:val="00E6210B"/>
    <w:rsid w:val="00E63ABC"/>
    <w:rsid w:val="00E64B9D"/>
    <w:rsid w:val="00E6505A"/>
    <w:rsid w:val="00E6545A"/>
    <w:rsid w:val="00E66934"/>
    <w:rsid w:val="00E669C4"/>
    <w:rsid w:val="00E7062A"/>
    <w:rsid w:val="00E70AB0"/>
    <w:rsid w:val="00E72CCA"/>
    <w:rsid w:val="00E7396B"/>
    <w:rsid w:val="00E751E2"/>
    <w:rsid w:val="00E7544E"/>
    <w:rsid w:val="00E760D5"/>
    <w:rsid w:val="00E77A36"/>
    <w:rsid w:val="00E80448"/>
    <w:rsid w:val="00E80A00"/>
    <w:rsid w:val="00E80C5C"/>
    <w:rsid w:val="00E80C8D"/>
    <w:rsid w:val="00E810A4"/>
    <w:rsid w:val="00E817C9"/>
    <w:rsid w:val="00E81D47"/>
    <w:rsid w:val="00E823CA"/>
    <w:rsid w:val="00E82474"/>
    <w:rsid w:val="00E83D49"/>
    <w:rsid w:val="00E84084"/>
    <w:rsid w:val="00E845AF"/>
    <w:rsid w:val="00E86278"/>
    <w:rsid w:val="00E878C8"/>
    <w:rsid w:val="00E87B62"/>
    <w:rsid w:val="00E87D1D"/>
    <w:rsid w:val="00E908FF"/>
    <w:rsid w:val="00E9105E"/>
    <w:rsid w:val="00E91D63"/>
    <w:rsid w:val="00E91FEE"/>
    <w:rsid w:val="00E9263C"/>
    <w:rsid w:val="00E93D81"/>
    <w:rsid w:val="00E9412A"/>
    <w:rsid w:val="00E9489B"/>
    <w:rsid w:val="00E953B6"/>
    <w:rsid w:val="00E95ACA"/>
    <w:rsid w:val="00E95D7F"/>
    <w:rsid w:val="00E96281"/>
    <w:rsid w:val="00E9673D"/>
    <w:rsid w:val="00E978A6"/>
    <w:rsid w:val="00EA1565"/>
    <w:rsid w:val="00EA26B9"/>
    <w:rsid w:val="00EA280D"/>
    <w:rsid w:val="00EA2AF7"/>
    <w:rsid w:val="00EA32F9"/>
    <w:rsid w:val="00EA5006"/>
    <w:rsid w:val="00EA556A"/>
    <w:rsid w:val="00EA5C9A"/>
    <w:rsid w:val="00EA5D1B"/>
    <w:rsid w:val="00EA663C"/>
    <w:rsid w:val="00EA6D11"/>
    <w:rsid w:val="00EA7CCC"/>
    <w:rsid w:val="00EB0209"/>
    <w:rsid w:val="00EB1E2D"/>
    <w:rsid w:val="00EB20B1"/>
    <w:rsid w:val="00EB3B58"/>
    <w:rsid w:val="00EB43D4"/>
    <w:rsid w:val="00EB55F9"/>
    <w:rsid w:val="00EB7E24"/>
    <w:rsid w:val="00EC1252"/>
    <w:rsid w:val="00EC1317"/>
    <w:rsid w:val="00EC167C"/>
    <w:rsid w:val="00EC244D"/>
    <w:rsid w:val="00EC2863"/>
    <w:rsid w:val="00EC364F"/>
    <w:rsid w:val="00EC4725"/>
    <w:rsid w:val="00EC4CA7"/>
    <w:rsid w:val="00EC5519"/>
    <w:rsid w:val="00EC6809"/>
    <w:rsid w:val="00EC6F18"/>
    <w:rsid w:val="00ED0D4D"/>
    <w:rsid w:val="00ED16EC"/>
    <w:rsid w:val="00ED2BDA"/>
    <w:rsid w:val="00ED4372"/>
    <w:rsid w:val="00ED4950"/>
    <w:rsid w:val="00ED4CD2"/>
    <w:rsid w:val="00ED4FA4"/>
    <w:rsid w:val="00ED6A09"/>
    <w:rsid w:val="00ED7030"/>
    <w:rsid w:val="00ED715D"/>
    <w:rsid w:val="00EE0858"/>
    <w:rsid w:val="00EE093E"/>
    <w:rsid w:val="00EE0945"/>
    <w:rsid w:val="00EE1EE3"/>
    <w:rsid w:val="00EE2D56"/>
    <w:rsid w:val="00EE3EC8"/>
    <w:rsid w:val="00EE547D"/>
    <w:rsid w:val="00EE717D"/>
    <w:rsid w:val="00EE79AF"/>
    <w:rsid w:val="00EF013C"/>
    <w:rsid w:val="00EF01FC"/>
    <w:rsid w:val="00EF03B1"/>
    <w:rsid w:val="00EF0EA4"/>
    <w:rsid w:val="00EF278C"/>
    <w:rsid w:val="00EF2C53"/>
    <w:rsid w:val="00EF36D7"/>
    <w:rsid w:val="00EF7857"/>
    <w:rsid w:val="00F002CB"/>
    <w:rsid w:val="00F00507"/>
    <w:rsid w:val="00F0195F"/>
    <w:rsid w:val="00F02068"/>
    <w:rsid w:val="00F0344D"/>
    <w:rsid w:val="00F03658"/>
    <w:rsid w:val="00F0379B"/>
    <w:rsid w:val="00F05508"/>
    <w:rsid w:val="00F05EF5"/>
    <w:rsid w:val="00F06AB1"/>
    <w:rsid w:val="00F07AC2"/>
    <w:rsid w:val="00F07E3E"/>
    <w:rsid w:val="00F115DE"/>
    <w:rsid w:val="00F11D05"/>
    <w:rsid w:val="00F1290C"/>
    <w:rsid w:val="00F1398A"/>
    <w:rsid w:val="00F13A85"/>
    <w:rsid w:val="00F16497"/>
    <w:rsid w:val="00F20316"/>
    <w:rsid w:val="00F2049B"/>
    <w:rsid w:val="00F20857"/>
    <w:rsid w:val="00F211F2"/>
    <w:rsid w:val="00F222BF"/>
    <w:rsid w:val="00F22D1F"/>
    <w:rsid w:val="00F23BA8"/>
    <w:rsid w:val="00F23CAC"/>
    <w:rsid w:val="00F24A1A"/>
    <w:rsid w:val="00F26346"/>
    <w:rsid w:val="00F2656F"/>
    <w:rsid w:val="00F26794"/>
    <w:rsid w:val="00F26BE9"/>
    <w:rsid w:val="00F2711A"/>
    <w:rsid w:val="00F27CAA"/>
    <w:rsid w:val="00F32962"/>
    <w:rsid w:val="00F34171"/>
    <w:rsid w:val="00F345C3"/>
    <w:rsid w:val="00F34751"/>
    <w:rsid w:val="00F34910"/>
    <w:rsid w:val="00F36CD5"/>
    <w:rsid w:val="00F40381"/>
    <w:rsid w:val="00F4202D"/>
    <w:rsid w:val="00F424CB"/>
    <w:rsid w:val="00F44488"/>
    <w:rsid w:val="00F444A1"/>
    <w:rsid w:val="00F45273"/>
    <w:rsid w:val="00F45557"/>
    <w:rsid w:val="00F4619F"/>
    <w:rsid w:val="00F464B0"/>
    <w:rsid w:val="00F4712E"/>
    <w:rsid w:val="00F50749"/>
    <w:rsid w:val="00F519D1"/>
    <w:rsid w:val="00F51B70"/>
    <w:rsid w:val="00F52BD2"/>
    <w:rsid w:val="00F53CEC"/>
    <w:rsid w:val="00F5410D"/>
    <w:rsid w:val="00F556D6"/>
    <w:rsid w:val="00F55B1F"/>
    <w:rsid w:val="00F55B34"/>
    <w:rsid w:val="00F56305"/>
    <w:rsid w:val="00F56812"/>
    <w:rsid w:val="00F57158"/>
    <w:rsid w:val="00F573E6"/>
    <w:rsid w:val="00F57D68"/>
    <w:rsid w:val="00F606A6"/>
    <w:rsid w:val="00F60759"/>
    <w:rsid w:val="00F614EB"/>
    <w:rsid w:val="00F6158E"/>
    <w:rsid w:val="00F62716"/>
    <w:rsid w:val="00F6330E"/>
    <w:rsid w:val="00F63962"/>
    <w:rsid w:val="00F66C4F"/>
    <w:rsid w:val="00F673C9"/>
    <w:rsid w:val="00F67D8C"/>
    <w:rsid w:val="00F70A43"/>
    <w:rsid w:val="00F70BF4"/>
    <w:rsid w:val="00F71645"/>
    <w:rsid w:val="00F71A07"/>
    <w:rsid w:val="00F71AFE"/>
    <w:rsid w:val="00F71CA4"/>
    <w:rsid w:val="00F725FA"/>
    <w:rsid w:val="00F7305C"/>
    <w:rsid w:val="00F74935"/>
    <w:rsid w:val="00F74CD6"/>
    <w:rsid w:val="00F74CEB"/>
    <w:rsid w:val="00F77A31"/>
    <w:rsid w:val="00F80353"/>
    <w:rsid w:val="00F83B01"/>
    <w:rsid w:val="00F8414A"/>
    <w:rsid w:val="00F84161"/>
    <w:rsid w:val="00F85076"/>
    <w:rsid w:val="00F85849"/>
    <w:rsid w:val="00F86CFF"/>
    <w:rsid w:val="00F8787B"/>
    <w:rsid w:val="00F909E8"/>
    <w:rsid w:val="00F92B07"/>
    <w:rsid w:val="00F937F1"/>
    <w:rsid w:val="00F93B20"/>
    <w:rsid w:val="00F948A0"/>
    <w:rsid w:val="00F95323"/>
    <w:rsid w:val="00FA1A6E"/>
    <w:rsid w:val="00FA2C9A"/>
    <w:rsid w:val="00FA3076"/>
    <w:rsid w:val="00FA47A4"/>
    <w:rsid w:val="00FA4DFF"/>
    <w:rsid w:val="00FA6F65"/>
    <w:rsid w:val="00FA7E59"/>
    <w:rsid w:val="00FB0055"/>
    <w:rsid w:val="00FB04D9"/>
    <w:rsid w:val="00FB1BCC"/>
    <w:rsid w:val="00FB1CB8"/>
    <w:rsid w:val="00FB289A"/>
    <w:rsid w:val="00FB298D"/>
    <w:rsid w:val="00FB39C3"/>
    <w:rsid w:val="00FB3E40"/>
    <w:rsid w:val="00FB42F0"/>
    <w:rsid w:val="00FB456A"/>
    <w:rsid w:val="00FB4886"/>
    <w:rsid w:val="00FB4B5A"/>
    <w:rsid w:val="00FB4DCB"/>
    <w:rsid w:val="00FB61BE"/>
    <w:rsid w:val="00FB6D07"/>
    <w:rsid w:val="00FC0E11"/>
    <w:rsid w:val="00FC1D47"/>
    <w:rsid w:val="00FC20E6"/>
    <w:rsid w:val="00FC2F6A"/>
    <w:rsid w:val="00FC3B5D"/>
    <w:rsid w:val="00FC4EC4"/>
    <w:rsid w:val="00FC65BD"/>
    <w:rsid w:val="00FC6E54"/>
    <w:rsid w:val="00FC7DA2"/>
    <w:rsid w:val="00FC7DB5"/>
    <w:rsid w:val="00FC7E91"/>
    <w:rsid w:val="00FD0FEE"/>
    <w:rsid w:val="00FD1BD5"/>
    <w:rsid w:val="00FD27AA"/>
    <w:rsid w:val="00FD27D7"/>
    <w:rsid w:val="00FD3954"/>
    <w:rsid w:val="00FD5248"/>
    <w:rsid w:val="00FD5D49"/>
    <w:rsid w:val="00FD60D2"/>
    <w:rsid w:val="00FD67DD"/>
    <w:rsid w:val="00FD687D"/>
    <w:rsid w:val="00FD739C"/>
    <w:rsid w:val="00FD7CBB"/>
    <w:rsid w:val="00FE0791"/>
    <w:rsid w:val="00FE1081"/>
    <w:rsid w:val="00FE19AC"/>
    <w:rsid w:val="00FE2244"/>
    <w:rsid w:val="00FE22A1"/>
    <w:rsid w:val="00FE24CE"/>
    <w:rsid w:val="00FE3038"/>
    <w:rsid w:val="00FE5760"/>
    <w:rsid w:val="00FE68C8"/>
    <w:rsid w:val="00FE702E"/>
    <w:rsid w:val="00FE7728"/>
    <w:rsid w:val="00FF05C7"/>
    <w:rsid w:val="00FF0877"/>
    <w:rsid w:val="00FF0C2A"/>
    <w:rsid w:val="00FF13C9"/>
    <w:rsid w:val="00FF1C34"/>
    <w:rsid w:val="00FF1EA7"/>
    <w:rsid w:val="00FF206D"/>
    <w:rsid w:val="00FF2423"/>
    <w:rsid w:val="00FF2DD3"/>
    <w:rsid w:val="00FF4861"/>
    <w:rsid w:val="00FF48D4"/>
    <w:rsid w:val="00FF50AE"/>
    <w:rsid w:val="00FF5516"/>
    <w:rsid w:val="00FF5556"/>
    <w:rsid w:val="00FF561B"/>
    <w:rsid w:val="00FF66D5"/>
    <w:rsid w:val="00FF6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29"/>
    <o:shapelayout v:ext="edit">
      <o:idmap v:ext="edit" data="1"/>
    </o:shapelayout>
  </w:shapeDefaults>
  <w:decimalSymbol w:val="."/>
  <w:listSeparator w:val=","/>
  <w15:docId w15:val="{D3D91F2B-D046-4086-841B-C4B995FBA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바탕" w:hAnsi="Arial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semiHidden="1" w:unhideWhenUsed="1"/>
    <w:lsdException w:name="index heading" w:locked="1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0" w:qFormat="1"/>
    <w:lsdException w:name="Emphasis" w:locked="1" w:uiPriority="0" w:qFormat="1"/>
    <w:lsdException w:name="Document Map" w:locked="1" w:semiHidden="1" w:uiPriority="0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iPriority="0" w:unhideWhenUsed="1"/>
    <w:lsdException w:name="annotation subject" w:locked="1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81A16"/>
    <w:pPr>
      <w:suppressAutoHyphens/>
      <w:spacing w:after="200" w:line="240" w:lineRule="atLeast"/>
    </w:pPr>
    <w:rPr>
      <w:rFonts w:cs="Arial"/>
      <w:kern w:val="32"/>
      <w:lang w:eastAsia="en-US"/>
    </w:rPr>
  </w:style>
  <w:style w:type="paragraph" w:styleId="1">
    <w:name w:val="heading 1"/>
    <w:aliases w:val="H1,Normal + Font: Helvetica,Space Before 12 pt,Not Bold"/>
    <w:basedOn w:val="a0"/>
    <w:next w:val="BodyText10"/>
    <w:link w:val="1Char"/>
    <w:qFormat/>
    <w:rsid w:val="00362186"/>
    <w:pPr>
      <w:pageBreakBefore/>
      <w:widowControl w:val="0"/>
      <w:numPr>
        <w:numId w:val="18"/>
      </w:numPr>
      <w:suppressAutoHyphens w:val="0"/>
      <w:wordWrap w:val="0"/>
      <w:autoSpaceDE w:val="0"/>
      <w:autoSpaceDN w:val="0"/>
      <w:adjustRightInd w:val="0"/>
      <w:snapToGrid w:val="0"/>
      <w:spacing w:after="600"/>
      <w:outlineLvl w:val="0"/>
    </w:pPr>
    <w:rPr>
      <w:rFonts w:eastAsia="바탕체" w:cs="Times New Roman"/>
      <w:b/>
      <w:kern w:val="2"/>
      <w:sz w:val="36"/>
      <w:szCs w:val="28"/>
      <w:lang w:eastAsia="ko-KR"/>
    </w:rPr>
  </w:style>
  <w:style w:type="paragraph" w:styleId="20">
    <w:name w:val="heading 2"/>
    <w:aliases w:val="H2,H21,H22,H211,H23,H212,H24,H213,H25,H214,H26,H215,H27,H216,H28,H217,H221,H2111,H231,H2121,H241,H2131,H251,H2141,H261,H2151,H271,H2161,H29,H218,H222,H2112,H232,H2122,H242,H2132,H252,H2142,H262,H2152,H272,H2162,H210,H219,H223,H2113,H233,H2123"/>
    <w:basedOn w:val="a0"/>
    <w:next w:val="BodyText10"/>
    <w:link w:val="2Char"/>
    <w:qFormat/>
    <w:rsid w:val="008B0311"/>
    <w:pPr>
      <w:keepNext/>
      <w:widowControl w:val="0"/>
      <w:numPr>
        <w:ilvl w:val="1"/>
        <w:numId w:val="18"/>
      </w:numPr>
      <w:suppressAutoHyphens w:val="0"/>
      <w:wordWrap w:val="0"/>
      <w:autoSpaceDE w:val="0"/>
      <w:autoSpaceDN w:val="0"/>
      <w:adjustRightInd w:val="0"/>
      <w:snapToGrid w:val="0"/>
      <w:jc w:val="both"/>
      <w:outlineLvl w:val="1"/>
    </w:pPr>
    <w:rPr>
      <w:rFonts w:eastAsia="바탕체" w:cs="Times New Roman"/>
      <w:b/>
      <w:kern w:val="2"/>
      <w:sz w:val="24"/>
      <w:szCs w:val="22"/>
      <w:lang w:eastAsia="ko-KR"/>
    </w:rPr>
  </w:style>
  <w:style w:type="paragraph" w:styleId="3">
    <w:name w:val="heading 3"/>
    <w:aliases w:val="H3"/>
    <w:basedOn w:val="a0"/>
    <w:next w:val="BodyText10"/>
    <w:link w:val="3Char"/>
    <w:qFormat/>
    <w:rsid w:val="008B0311"/>
    <w:pPr>
      <w:keepNext/>
      <w:widowControl w:val="0"/>
      <w:numPr>
        <w:ilvl w:val="2"/>
        <w:numId w:val="18"/>
      </w:numPr>
      <w:suppressAutoHyphens w:val="0"/>
      <w:wordWrap w:val="0"/>
      <w:autoSpaceDE w:val="0"/>
      <w:autoSpaceDN w:val="0"/>
      <w:adjustRightInd w:val="0"/>
      <w:snapToGrid w:val="0"/>
      <w:jc w:val="both"/>
      <w:outlineLvl w:val="2"/>
    </w:pPr>
    <w:rPr>
      <w:rFonts w:eastAsia="바탕체" w:cs="Times New Roman"/>
      <w:b/>
      <w:kern w:val="2"/>
      <w:szCs w:val="22"/>
      <w:lang w:eastAsia="ko-KR"/>
    </w:rPr>
  </w:style>
  <w:style w:type="paragraph" w:styleId="40">
    <w:name w:val="heading 4"/>
    <w:aliases w:val="H4"/>
    <w:basedOn w:val="a0"/>
    <w:next w:val="BodyText10"/>
    <w:link w:val="4Char"/>
    <w:qFormat/>
    <w:rsid w:val="008B0311"/>
    <w:pPr>
      <w:keepNext/>
      <w:widowControl w:val="0"/>
      <w:numPr>
        <w:ilvl w:val="3"/>
        <w:numId w:val="18"/>
      </w:numPr>
      <w:suppressAutoHyphens w:val="0"/>
      <w:wordWrap w:val="0"/>
      <w:autoSpaceDE w:val="0"/>
      <w:autoSpaceDN w:val="0"/>
      <w:adjustRightInd w:val="0"/>
      <w:snapToGrid w:val="0"/>
      <w:jc w:val="both"/>
      <w:outlineLvl w:val="3"/>
    </w:pPr>
    <w:rPr>
      <w:rFonts w:eastAsia="바탕체" w:cs="Times New Roman"/>
      <w:b/>
      <w:bCs/>
      <w:kern w:val="2"/>
      <w:szCs w:val="22"/>
      <w:lang w:eastAsia="ko-KR"/>
    </w:rPr>
  </w:style>
  <w:style w:type="paragraph" w:styleId="50">
    <w:name w:val="heading 5"/>
    <w:aliases w:val="H5"/>
    <w:basedOn w:val="a0"/>
    <w:next w:val="BodyText10"/>
    <w:link w:val="5Char"/>
    <w:qFormat/>
    <w:rsid w:val="008B0311"/>
    <w:pPr>
      <w:keepNext/>
      <w:widowControl w:val="0"/>
      <w:numPr>
        <w:ilvl w:val="4"/>
        <w:numId w:val="18"/>
      </w:numPr>
      <w:suppressAutoHyphens w:val="0"/>
      <w:wordWrap w:val="0"/>
      <w:autoSpaceDE w:val="0"/>
      <w:autoSpaceDN w:val="0"/>
      <w:adjustRightInd w:val="0"/>
      <w:snapToGrid w:val="0"/>
      <w:jc w:val="both"/>
      <w:outlineLvl w:val="4"/>
    </w:pPr>
    <w:rPr>
      <w:rFonts w:eastAsia="바탕체" w:cs="Times New Roman"/>
      <w:b/>
      <w:kern w:val="2"/>
      <w:szCs w:val="22"/>
      <w:lang w:eastAsia="ko-KR"/>
    </w:rPr>
  </w:style>
  <w:style w:type="paragraph" w:styleId="6">
    <w:name w:val="heading 6"/>
    <w:aliases w:val="H6"/>
    <w:basedOn w:val="a0"/>
    <w:next w:val="BodyText10"/>
    <w:link w:val="6Char"/>
    <w:qFormat/>
    <w:rsid w:val="008B0311"/>
    <w:pPr>
      <w:keepNext/>
      <w:widowControl w:val="0"/>
      <w:numPr>
        <w:ilvl w:val="5"/>
        <w:numId w:val="18"/>
      </w:numPr>
      <w:suppressAutoHyphens w:val="0"/>
      <w:wordWrap w:val="0"/>
      <w:autoSpaceDE w:val="0"/>
      <w:autoSpaceDN w:val="0"/>
      <w:adjustRightInd w:val="0"/>
      <w:snapToGrid w:val="0"/>
      <w:jc w:val="both"/>
      <w:outlineLvl w:val="5"/>
    </w:pPr>
    <w:rPr>
      <w:rFonts w:eastAsia="바탕체" w:cs="Times New Roman"/>
      <w:b/>
      <w:bCs/>
      <w:kern w:val="2"/>
      <w:szCs w:val="22"/>
      <w:lang w:eastAsia="ko-KR"/>
    </w:rPr>
  </w:style>
  <w:style w:type="paragraph" w:styleId="7">
    <w:name w:val="heading 7"/>
    <w:aliases w:val="H7"/>
    <w:basedOn w:val="a0"/>
    <w:next w:val="BodyText10"/>
    <w:link w:val="7Char"/>
    <w:qFormat/>
    <w:rsid w:val="008B0311"/>
    <w:pPr>
      <w:keepNext/>
      <w:widowControl w:val="0"/>
      <w:numPr>
        <w:ilvl w:val="6"/>
        <w:numId w:val="18"/>
      </w:numPr>
      <w:suppressAutoHyphens w:val="0"/>
      <w:wordWrap w:val="0"/>
      <w:autoSpaceDE w:val="0"/>
      <w:autoSpaceDN w:val="0"/>
      <w:adjustRightInd w:val="0"/>
      <w:snapToGrid w:val="0"/>
      <w:jc w:val="both"/>
      <w:outlineLvl w:val="6"/>
    </w:pPr>
    <w:rPr>
      <w:rFonts w:eastAsia="바탕체" w:cs="Times New Roman"/>
      <w:b/>
      <w:kern w:val="2"/>
      <w:szCs w:val="22"/>
      <w:lang w:eastAsia="ko-KR"/>
    </w:rPr>
  </w:style>
  <w:style w:type="paragraph" w:styleId="8">
    <w:name w:val="heading 8"/>
    <w:aliases w:val="H8"/>
    <w:basedOn w:val="a0"/>
    <w:next w:val="BodyText10"/>
    <w:link w:val="8Char"/>
    <w:qFormat/>
    <w:rsid w:val="008B0311"/>
    <w:pPr>
      <w:keepNext/>
      <w:widowControl w:val="0"/>
      <w:numPr>
        <w:ilvl w:val="7"/>
        <w:numId w:val="18"/>
      </w:numPr>
      <w:suppressAutoHyphens w:val="0"/>
      <w:wordWrap w:val="0"/>
      <w:autoSpaceDE w:val="0"/>
      <w:autoSpaceDN w:val="0"/>
      <w:adjustRightInd w:val="0"/>
      <w:snapToGrid w:val="0"/>
      <w:jc w:val="both"/>
      <w:outlineLvl w:val="7"/>
    </w:pPr>
    <w:rPr>
      <w:rFonts w:eastAsia="바탕체" w:cs="Times New Roman"/>
      <w:b/>
      <w:kern w:val="2"/>
      <w:szCs w:val="22"/>
      <w:lang w:eastAsia="ko-KR"/>
    </w:rPr>
  </w:style>
  <w:style w:type="paragraph" w:styleId="9">
    <w:name w:val="heading 9"/>
    <w:aliases w:val="H9"/>
    <w:basedOn w:val="a0"/>
    <w:next w:val="BodyText10"/>
    <w:link w:val="9Char"/>
    <w:qFormat/>
    <w:rsid w:val="008B0311"/>
    <w:pPr>
      <w:keepNext/>
      <w:widowControl w:val="0"/>
      <w:numPr>
        <w:ilvl w:val="8"/>
        <w:numId w:val="18"/>
      </w:numPr>
      <w:suppressAutoHyphens w:val="0"/>
      <w:wordWrap w:val="0"/>
      <w:autoSpaceDE w:val="0"/>
      <w:autoSpaceDN w:val="0"/>
      <w:adjustRightInd w:val="0"/>
      <w:snapToGrid w:val="0"/>
      <w:jc w:val="both"/>
      <w:outlineLvl w:val="8"/>
    </w:pPr>
    <w:rPr>
      <w:rFonts w:eastAsia="바탕체" w:cs="Times New Roman"/>
      <w:b/>
      <w:kern w:val="2"/>
      <w:szCs w:val="22"/>
      <w:lang w:eastAsia="ko-KR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aliases w:val="H1 Char,Normal + Font: Helvetica Char,Space Before 12 pt Char,Not Bold Char"/>
    <w:link w:val="1"/>
    <w:uiPriority w:val="9"/>
    <w:rsid w:val="00351BF4"/>
    <w:rPr>
      <w:rFonts w:eastAsia="바탕체"/>
      <w:b/>
      <w:kern w:val="2"/>
      <w:sz w:val="36"/>
      <w:szCs w:val="28"/>
    </w:rPr>
  </w:style>
  <w:style w:type="character" w:customStyle="1" w:styleId="2Char">
    <w:name w:val="제목 2 Char"/>
    <w:aliases w:val="H2 Char,H21 Char,H22 Char,H211 Char,H23 Char,H212 Char,H24 Char,H213 Char,H25 Char,H214 Char,H26 Char,H215 Char,H27 Char,H216 Char,H28 Char,H217 Char,H221 Char,H2111 Char,H231 Char,H2121 Char,H241 Char,H2131 Char,H251 Char,H2141 Char,H261 Char"/>
    <w:link w:val="20"/>
    <w:uiPriority w:val="9"/>
    <w:locked/>
    <w:rsid w:val="00907584"/>
    <w:rPr>
      <w:rFonts w:eastAsia="바탕체"/>
      <w:b/>
      <w:kern w:val="2"/>
      <w:sz w:val="24"/>
      <w:szCs w:val="22"/>
    </w:rPr>
  </w:style>
  <w:style w:type="character" w:customStyle="1" w:styleId="3Char">
    <w:name w:val="제목 3 Char"/>
    <w:aliases w:val="H3 Char"/>
    <w:link w:val="3"/>
    <w:uiPriority w:val="9"/>
    <w:rsid w:val="0087458B"/>
    <w:rPr>
      <w:rFonts w:eastAsia="바탕체"/>
      <w:b/>
      <w:kern w:val="2"/>
      <w:szCs w:val="22"/>
    </w:rPr>
  </w:style>
  <w:style w:type="character" w:customStyle="1" w:styleId="4Char">
    <w:name w:val="제목 4 Char"/>
    <w:aliases w:val="H4 Char"/>
    <w:link w:val="40"/>
    <w:uiPriority w:val="9"/>
    <w:locked/>
    <w:rsid w:val="00907584"/>
    <w:rPr>
      <w:rFonts w:eastAsia="바탕체"/>
      <w:b/>
      <w:bCs/>
      <w:kern w:val="2"/>
      <w:szCs w:val="22"/>
    </w:rPr>
  </w:style>
  <w:style w:type="character" w:customStyle="1" w:styleId="5Char">
    <w:name w:val="제목 5 Char"/>
    <w:aliases w:val="H5 Char"/>
    <w:basedOn w:val="4Char"/>
    <w:link w:val="50"/>
    <w:uiPriority w:val="9"/>
    <w:locked/>
    <w:rsid w:val="00907584"/>
    <w:rPr>
      <w:rFonts w:eastAsia="바탕체"/>
      <w:b/>
      <w:bCs/>
      <w:kern w:val="2"/>
      <w:szCs w:val="22"/>
    </w:rPr>
  </w:style>
  <w:style w:type="character" w:customStyle="1" w:styleId="6Char">
    <w:name w:val="제목 6 Char"/>
    <w:aliases w:val="H6 Char"/>
    <w:link w:val="6"/>
    <w:uiPriority w:val="9"/>
    <w:rsid w:val="00017B24"/>
    <w:rPr>
      <w:rFonts w:eastAsia="바탕체"/>
      <w:b/>
      <w:bCs/>
      <w:kern w:val="2"/>
      <w:szCs w:val="22"/>
    </w:rPr>
  </w:style>
  <w:style w:type="character" w:customStyle="1" w:styleId="7Char">
    <w:name w:val="제목 7 Char"/>
    <w:aliases w:val="H7 Char"/>
    <w:link w:val="7"/>
    <w:uiPriority w:val="9"/>
    <w:rsid w:val="00017B24"/>
    <w:rPr>
      <w:rFonts w:eastAsia="바탕체"/>
      <w:b/>
      <w:kern w:val="2"/>
      <w:szCs w:val="22"/>
    </w:rPr>
  </w:style>
  <w:style w:type="character" w:customStyle="1" w:styleId="8Char">
    <w:name w:val="제목 8 Char"/>
    <w:aliases w:val="H8 Char"/>
    <w:link w:val="8"/>
    <w:uiPriority w:val="9"/>
    <w:rsid w:val="00017B24"/>
    <w:rPr>
      <w:rFonts w:eastAsia="바탕체"/>
      <w:b/>
      <w:kern w:val="2"/>
      <w:szCs w:val="22"/>
    </w:rPr>
  </w:style>
  <w:style w:type="character" w:customStyle="1" w:styleId="9Char">
    <w:name w:val="제목 9 Char"/>
    <w:aliases w:val="H9 Char"/>
    <w:link w:val="9"/>
    <w:uiPriority w:val="9"/>
    <w:rsid w:val="00017B24"/>
    <w:rPr>
      <w:rFonts w:eastAsia="바탕체"/>
      <w:b/>
      <w:kern w:val="2"/>
      <w:szCs w:val="22"/>
    </w:rPr>
  </w:style>
  <w:style w:type="paragraph" w:styleId="a4">
    <w:name w:val="Balloon Text"/>
    <w:basedOn w:val="a0"/>
    <w:link w:val="Char"/>
    <w:uiPriority w:val="99"/>
    <w:semiHidden/>
    <w:locked/>
    <w:rsid w:val="00705A0E"/>
    <w:pPr>
      <w:spacing w:after="0" w:line="240" w:lineRule="auto"/>
    </w:pPr>
    <w:rPr>
      <w:rFonts w:ascii="맑은 고딕" w:eastAsia="맑은 고딕" w:hAnsi="맑은 고딕" w:cs="맑은 고딕"/>
      <w:sz w:val="18"/>
      <w:szCs w:val="18"/>
    </w:rPr>
  </w:style>
  <w:style w:type="character" w:customStyle="1" w:styleId="Char">
    <w:name w:val="풍선 도움말 텍스트 Char"/>
    <w:link w:val="a4"/>
    <w:uiPriority w:val="99"/>
    <w:locked/>
    <w:rsid w:val="00705A0E"/>
    <w:rPr>
      <w:rFonts w:ascii="맑은 고딕" w:eastAsia="맑은 고딕" w:hAnsi="맑은 고딕" w:cs="맑은 고딕"/>
      <w:kern w:val="32"/>
      <w:sz w:val="18"/>
      <w:szCs w:val="18"/>
      <w:lang w:eastAsia="en-US"/>
    </w:rPr>
  </w:style>
  <w:style w:type="paragraph" w:styleId="a5">
    <w:name w:val="footer"/>
    <w:aliases w:val="f"/>
    <w:basedOn w:val="a0"/>
    <w:link w:val="Char0"/>
    <w:uiPriority w:val="99"/>
    <w:locked/>
    <w:rsid w:val="008B0311"/>
    <w:pPr>
      <w:tabs>
        <w:tab w:val="center" w:pos="4252"/>
        <w:tab w:val="right" w:pos="8504"/>
      </w:tabs>
      <w:adjustRightInd w:val="0"/>
      <w:snapToGrid w:val="0"/>
    </w:pPr>
  </w:style>
  <w:style w:type="character" w:customStyle="1" w:styleId="Char0">
    <w:name w:val="바닥글 Char"/>
    <w:aliases w:val="f Char"/>
    <w:link w:val="a5"/>
    <w:uiPriority w:val="99"/>
    <w:rsid w:val="00017B24"/>
    <w:rPr>
      <w:rFonts w:cs="Arial"/>
      <w:kern w:val="32"/>
      <w:lang w:eastAsia="en-US"/>
    </w:rPr>
  </w:style>
  <w:style w:type="paragraph" w:customStyle="1" w:styleId="Footer1">
    <w:name w:val="Footer1"/>
    <w:aliases w:val="FT1"/>
    <w:basedOn w:val="a0"/>
    <w:rsid w:val="00362186"/>
    <w:pPr>
      <w:widowControl w:val="0"/>
      <w:tabs>
        <w:tab w:val="right" w:pos="5040"/>
        <w:tab w:val="right" w:pos="10080"/>
      </w:tabs>
      <w:suppressAutoHyphens w:val="0"/>
      <w:overflowPunct w:val="0"/>
      <w:autoSpaceDE w:val="0"/>
      <w:autoSpaceDN w:val="0"/>
      <w:adjustRightInd w:val="0"/>
      <w:snapToGrid w:val="0"/>
      <w:spacing w:before="100" w:after="0"/>
      <w:textAlignment w:val="baseline"/>
    </w:pPr>
    <w:rPr>
      <w:color w:val="000000"/>
      <w:kern w:val="0"/>
      <w:sz w:val="18"/>
      <w:szCs w:val="18"/>
      <w:lang w:eastAsia="ko-KR"/>
    </w:rPr>
  </w:style>
  <w:style w:type="character" w:customStyle="1" w:styleId="Bold">
    <w:name w:val="Bold"/>
    <w:aliases w:val="b,bold"/>
    <w:qFormat/>
    <w:rsid w:val="00362186"/>
    <w:rPr>
      <w:rFonts w:ascii="Arial" w:hAnsi="Arial" w:cs="Arial"/>
      <w:b/>
      <w:bCs/>
    </w:rPr>
  </w:style>
  <w:style w:type="paragraph" w:customStyle="1" w:styleId="EquationLeft">
    <w:name w:val="Equation_Left"/>
    <w:aliases w:val="ela"/>
    <w:basedOn w:val="ExampleBox"/>
    <w:next w:val="BodyText10"/>
    <w:rsid w:val="00362186"/>
    <w:rPr>
      <w:b/>
      <w:bCs/>
    </w:rPr>
  </w:style>
  <w:style w:type="character" w:customStyle="1" w:styleId="BoldItalic">
    <w:name w:val="Bold_Italic"/>
    <w:aliases w:val="bi,bold-italic"/>
    <w:rsid w:val="00362186"/>
    <w:rPr>
      <w:rFonts w:ascii="Arial" w:hAnsi="Arial" w:cs="Arial"/>
      <w:b/>
      <w:bCs/>
      <w:i/>
      <w:iCs/>
    </w:rPr>
  </w:style>
  <w:style w:type="paragraph" w:customStyle="1" w:styleId="Caution">
    <w:name w:val="Caution"/>
    <w:basedOn w:val="a0"/>
    <w:next w:val="BodyText10"/>
    <w:rsid w:val="00362186"/>
    <w:pPr>
      <w:widowControl w:val="0"/>
      <w:numPr>
        <w:numId w:val="15"/>
      </w:numPr>
      <w:pBdr>
        <w:top w:val="outset" w:sz="6" w:space="5" w:color="auto"/>
        <w:bottom w:val="outset" w:sz="6" w:space="5" w:color="auto"/>
      </w:pBdr>
      <w:suppressAutoHyphens w:val="0"/>
      <w:overflowPunct w:val="0"/>
      <w:autoSpaceDE w:val="0"/>
      <w:autoSpaceDN w:val="0"/>
      <w:adjustRightInd w:val="0"/>
      <w:snapToGrid w:val="0"/>
      <w:spacing w:before="100" w:after="300"/>
      <w:textAlignment w:val="baseline"/>
    </w:pPr>
    <w:rPr>
      <w:color w:val="000000"/>
      <w:kern w:val="0"/>
      <w:lang w:eastAsia="ko-KR"/>
    </w:rPr>
  </w:style>
  <w:style w:type="character" w:customStyle="1" w:styleId="CodeBlue">
    <w:name w:val="Code_Blue"/>
    <w:aliases w:val="cbh"/>
    <w:rsid w:val="00362186"/>
    <w:rPr>
      <w:rFonts w:ascii="Courier New" w:hAnsi="Courier New" w:cs="Courier New"/>
      <w:color w:val="0000FF"/>
      <w:sz w:val="16"/>
      <w:szCs w:val="16"/>
    </w:rPr>
  </w:style>
  <w:style w:type="paragraph" w:customStyle="1" w:styleId="DocumentName">
    <w:name w:val="Document_Name"/>
    <w:aliases w:val="dn,Document Name"/>
    <w:basedOn w:val="a0"/>
    <w:next w:val="BodyText10"/>
    <w:qFormat/>
    <w:rsid w:val="00362186"/>
    <w:pPr>
      <w:widowControl w:val="0"/>
      <w:suppressAutoHyphens w:val="0"/>
      <w:overflowPunct w:val="0"/>
      <w:autoSpaceDE w:val="0"/>
      <w:autoSpaceDN w:val="0"/>
      <w:adjustRightInd w:val="0"/>
      <w:snapToGrid w:val="0"/>
      <w:spacing w:before="2400" w:after="0"/>
      <w:ind w:left="357"/>
      <w:textAlignment w:val="baseline"/>
    </w:pPr>
    <w:rPr>
      <w:rFonts w:ascii="SamsungImaginationBold" w:eastAsia="산돌광수 L" w:hAnsi="SamsungImaginationBold" w:cs="Times New Roman"/>
      <w:b/>
      <w:shadow/>
      <w:noProof/>
      <w:color w:val="808080"/>
      <w:kern w:val="0"/>
      <w:sz w:val="52"/>
      <w:szCs w:val="72"/>
      <w:lang w:eastAsia="ko-KR"/>
    </w:rPr>
  </w:style>
  <w:style w:type="paragraph" w:customStyle="1" w:styleId="FigureBox">
    <w:name w:val="Figure_Box"/>
    <w:aliases w:val="fb,fb0"/>
    <w:basedOn w:val="a0"/>
    <w:next w:val="FigureCaption"/>
    <w:rsid w:val="00362186"/>
    <w:pPr>
      <w:widowControl w:val="0"/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tabs>
        <w:tab w:val="left" w:pos="3720"/>
      </w:tabs>
      <w:suppressAutoHyphens w:val="0"/>
      <w:overflowPunct w:val="0"/>
      <w:autoSpaceDE w:val="0"/>
      <w:autoSpaceDN w:val="0"/>
      <w:adjustRightInd w:val="0"/>
      <w:snapToGrid w:val="0"/>
      <w:spacing w:after="100"/>
      <w:ind w:left="60" w:right="60"/>
      <w:jc w:val="center"/>
      <w:textAlignment w:val="baseline"/>
    </w:pPr>
    <w:rPr>
      <w:color w:val="000000"/>
      <w:kern w:val="0"/>
      <w:lang w:eastAsia="ko-KR"/>
    </w:rPr>
  </w:style>
  <w:style w:type="paragraph" w:customStyle="1" w:styleId="EquationCenter">
    <w:name w:val="Equation_Center"/>
    <w:aliases w:val="ec"/>
    <w:basedOn w:val="ExampleBox"/>
    <w:next w:val="BodyText10"/>
    <w:rsid w:val="00362186"/>
    <w:p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left" w:pos="3720"/>
      </w:tabs>
      <w:spacing w:after="300"/>
      <w:jc w:val="center"/>
    </w:pPr>
    <w:rPr>
      <w:b/>
      <w:bCs/>
    </w:rPr>
  </w:style>
  <w:style w:type="paragraph" w:customStyle="1" w:styleId="Footer2">
    <w:name w:val="Footer2"/>
    <w:aliases w:val="ft2"/>
    <w:basedOn w:val="a0"/>
    <w:autoRedefine/>
    <w:rsid w:val="00362186"/>
    <w:pPr>
      <w:widowControl w:val="0"/>
      <w:pBdr>
        <w:top w:val="single" w:sz="12" w:space="1" w:color="auto"/>
      </w:pBdr>
      <w:tabs>
        <w:tab w:val="center" w:pos="5040"/>
        <w:tab w:val="right" w:pos="10080"/>
      </w:tabs>
      <w:suppressAutoHyphens w:val="0"/>
      <w:overflowPunct w:val="0"/>
      <w:autoSpaceDE w:val="0"/>
      <w:autoSpaceDN w:val="0"/>
      <w:adjustRightInd w:val="0"/>
      <w:snapToGrid w:val="0"/>
      <w:spacing w:before="100" w:after="0"/>
      <w:textAlignment w:val="baseline"/>
    </w:pPr>
    <w:rPr>
      <w:b/>
      <w:bCs/>
      <w:caps/>
      <w:color w:val="000000"/>
      <w:kern w:val="0"/>
      <w:sz w:val="18"/>
      <w:szCs w:val="18"/>
      <w:lang w:eastAsia="ko-KR"/>
    </w:rPr>
  </w:style>
  <w:style w:type="paragraph" w:customStyle="1" w:styleId="Header2">
    <w:name w:val="Header2"/>
    <w:aliases w:val="HD2"/>
    <w:basedOn w:val="a0"/>
    <w:rsid w:val="00362186"/>
    <w:pPr>
      <w:widowControl w:val="0"/>
      <w:pBdr>
        <w:bottom w:val="single" w:sz="12" w:space="5" w:color="auto"/>
      </w:pBdr>
      <w:tabs>
        <w:tab w:val="right" w:pos="10080"/>
      </w:tabs>
      <w:suppressAutoHyphens w:val="0"/>
      <w:overflowPunct w:val="0"/>
      <w:autoSpaceDE w:val="0"/>
      <w:autoSpaceDN w:val="0"/>
      <w:adjustRightInd w:val="0"/>
      <w:snapToGrid w:val="0"/>
      <w:spacing w:after="100"/>
      <w:textAlignment w:val="baseline"/>
    </w:pPr>
    <w:rPr>
      <w:b/>
      <w:bCs/>
      <w:color w:val="000000"/>
      <w:kern w:val="0"/>
      <w:sz w:val="18"/>
      <w:szCs w:val="18"/>
      <w:lang w:eastAsia="ko-KR"/>
    </w:rPr>
  </w:style>
  <w:style w:type="paragraph" w:customStyle="1" w:styleId="TableCaption">
    <w:name w:val="Table_Caption"/>
    <w:aliases w:val="th"/>
    <w:basedOn w:val="a0"/>
    <w:next w:val="BodyText10"/>
    <w:rsid w:val="008B0311"/>
    <w:pPr>
      <w:widowControl w:val="0"/>
      <w:suppressAutoHyphens w:val="0"/>
      <w:overflowPunct w:val="0"/>
      <w:autoSpaceDE w:val="0"/>
      <w:autoSpaceDN w:val="0"/>
      <w:adjustRightInd w:val="0"/>
      <w:snapToGrid w:val="0"/>
      <w:spacing w:after="100"/>
      <w:jc w:val="center"/>
      <w:textAlignment w:val="baseline"/>
    </w:pPr>
    <w:rPr>
      <w:b/>
      <w:bCs/>
      <w:color w:val="000000"/>
      <w:kern w:val="0"/>
      <w:lang w:eastAsia="ko-KR"/>
    </w:rPr>
  </w:style>
  <w:style w:type="paragraph" w:customStyle="1" w:styleId="ExampleCaption">
    <w:name w:val="Example_Caption"/>
    <w:aliases w:val="eh"/>
    <w:basedOn w:val="a0"/>
    <w:next w:val="BodyText10"/>
    <w:rsid w:val="00362186"/>
    <w:pPr>
      <w:widowControl w:val="0"/>
      <w:suppressAutoHyphens w:val="0"/>
      <w:overflowPunct w:val="0"/>
      <w:autoSpaceDE w:val="0"/>
      <w:autoSpaceDN w:val="0"/>
      <w:adjustRightInd w:val="0"/>
      <w:snapToGrid w:val="0"/>
      <w:spacing w:after="100"/>
      <w:jc w:val="center"/>
      <w:textAlignment w:val="baseline"/>
    </w:pPr>
    <w:rPr>
      <w:b/>
      <w:bCs/>
      <w:color w:val="000000"/>
      <w:kern w:val="0"/>
      <w:lang w:eastAsia="ko-KR"/>
    </w:rPr>
  </w:style>
  <w:style w:type="paragraph" w:customStyle="1" w:styleId="ListMultiLevel1">
    <w:name w:val="List_Multi_Level_1"/>
    <w:aliases w:val="lm"/>
    <w:basedOn w:val="a0"/>
    <w:qFormat/>
    <w:rsid w:val="008B0311"/>
    <w:pPr>
      <w:widowControl w:val="0"/>
      <w:numPr>
        <w:numId w:val="1"/>
      </w:numPr>
      <w:suppressAutoHyphens w:val="0"/>
      <w:overflowPunct w:val="0"/>
      <w:autoSpaceDE w:val="0"/>
      <w:autoSpaceDN w:val="0"/>
      <w:adjustRightInd w:val="0"/>
      <w:snapToGrid w:val="0"/>
      <w:spacing w:after="100"/>
      <w:textAlignment w:val="baseline"/>
    </w:pPr>
    <w:rPr>
      <w:rFonts w:eastAsia="바탕체"/>
      <w:color w:val="000000"/>
      <w:kern w:val="0"/>
      <w:lang w:eastAsia="ko-KR"/>
    </w:rPr>
  </w:style>
  <w:style w:type="paragraph" w:customStyle="1" w:styleId="ListMultiLevel2">
    <w:name w:val="List_Multi_Level_2"/>
    <w:aliases w:val="lm2"/>
    <w:basedOn w:val="ListMultiLevel1"/>
    <w:rsid w:val="008B0311"/>
    <w:pPr>
      <w:numPr>
        <w:numId w:val="3"/>
      </w:numPr>
      <w:spacing w:after="60"/>
    </w:pPr>
  </w:style>
  <w:style w:type="paragraph" w:customStyle="1" w:styleId="ListMultiLevel3">
    <w:name w:val="List_Multi_Level_3"/>
    <w:aliases w:val="lm3"/>
    <w:basedOn w:val="ListMultiLevel2"/>
    <w:rsid w:val="008B0311"/>
    <w:pPr>
      <w:numPr>
        <w:numId w:val="4"/>
      </w:numPr>
    </w:pPr>
  </w:style>
  <w:style w:type="paragraph" w:customStyle="1" w:styleId="ListMultiLevel1End">
    <w:name w:val="List_Multi_Level_1_End"/>
    <w:aliases w:val="lme"/>
    <w:basedOn w:val="a0"/>
    <w:next w:val="BodyText10"/>
    <w:link w:val="ListMultiLevel1EndChar"/>
    <w:rsid w:val="008B0311"/>
    <w:pPr>
      <w:widowControl w:val="0"/>
      <w:numPr>
        <w:numId w:val="2"/>
      </w:numPr>
      <w:suppressAutoHyphens w:val="0"/>
      <w:overflowPunct w:val="0"/>
      <w:autoSpaceDE w:val="0"/>
      <w:autoSpaceDN w:val="0"/>
      <w:adjustRightInd w:val="0"/>
      <w:snapToGrid w:val="0"/>
      <w:spacing w:after="300"/>
      <w:textAlignment w:val="baseline"/>
    </w:pPr>
    <w:rPr>
      <w:color w:val="000000"/>
      <w:kern w:val="0"/>
      <w:lang w:eastAsia="ko-KR"/>
    </w:rPr>
  </w:style>
  <w:style w:type="paragraph" w:customStyle="1" w:styleId="ListofFigures">
    <w:name w:val="List_of_Figures"/>
    <w:aliases w:val="lof"/>
    <w:basedOn w:val="a0"/>
    <w:next w:val="BodyText10"/>
    <w:rsid w:val="008B0311"/>
    <w:pPr>
      <w:tabs>
        <w:tab w:val="left" w:pos="5040"/>
        <w:tab w:val="right" w:pos="10080"/>
      </w:tabs>
      <w:suppressAutoHyphens w:val="0"/>
      <w:overflowPunct w:val="0"/>
      <w:autoSpaceDE w:val="0"/>
      <w:autoSpaceDN w:val="0"/>
      <w:adjustRightInd w:val="0"/>
      <w:snapToGrid w:val="0"/>
      <w:spacing w:after="40" w:line="240" w:lineRule="auto"/>
      <w:textAlignment w:val="baseline"/>
    </w:pPr>
    <w:rPr>
      <w:b/>
      <w:bCs/>
      <w:kern w:val="0"/>
      <w:lang w:val="en-GB" w:eastAsia="ko-KR"/>
    </w:rPr>
  </w:style>
  <w:style w:type="paragraph" w:customStyle="1" w:styleId="BodyText12">
    <w:name w:val="Body_Text_12"/>
    <w:aliases w:val="n12"/>
    <w:basedOn w:val="a0"/>
    <w:next w:val="BodyText10"/>
    <w:rsid w:val="00362186"/>
    <w:pPr>
      <w:widowControl w:val="0"/>
      <w:suppressAutoHyphens w:val="0"/>
      <w:overflowPunct w:val="0"/>
      <w:autoSpaceDE w:val="0"/>
      <w:autoSpaceDN w:val="0"/>
      <w:adjustRightInd w:val="0"/>
      <w:snapToGrid w:val="0"/>
      <w:textAlignment w:val="baseline"/>
    </w:pPr>
    <w:rPr>
      <w:color w:val="000000"/>
      <w:kern w:val="0"/>
      <w:sz w:val="24"/>
      <w:szCs w:val="24"/>
      <w:lang w:val="en-GB" w:eastAsia="ko-KR"/>
    </w:rPr>
  </w:style>
  <w:style w:type="paragraph" w:customStyle="1" w:styleId="BodyText12Center">
    <w:name w:val="Body_Text_12_Center"/>
    <w:aliases w:val="n12c"/>
    <w:basedOn w:val="BodyText12"/>
    <w:next w:val="BodyText10"/>
    <w:rsid w:val="00362186"/>
    <w:pPr>
      <w:jc w:val="center"/>
    </w:pPr>
  </w:style>
  <w:style w:type="paragraph" w:customStyle="1" w:styleId="NoteText">
    <w:name w:val="Note_Text"/>
    <w:basedOn w:val="a0"/>
    <w:link w:val="NoteTextChar"/>
    <w:qFormat/>
    <w:rsid w:val="008B0311"/>
    <w:pPr>
      <w:widowControl w:val="0"/>
      <w:tabs>
        <w:tab w:val="left" w:pos="360"/>
      </w:tabs>
      <w:suppressAutoHyphens w:val="0"/>
      <w:overflowPunct w:val="0"/>
      <w:autoSpaceDE w:val="0"/>
      <w:autoSpaceDN w:val="0"/>
      <w:adjustRightInd w:val="0"/>
      <w:snapToGrid w:val="0"/>
      <w:spacing w:after="40"/>
      <w:textAlignment w:val="baseline"/>
    </w:pPr>
    <w:rPr>
      <w:color w:val="000000"/>
      <w:kern w:val="0"/>
      <w:sz w:val="18"/>
      <w:szCs w:val="18"/>
      <w:lang w:eastAsia="ko-KR"/>
    </w:rPr>
  </w:style>
  <w:style w:type="paragraph" w:customStyle="1" w:styleId="ProductName">
    <w:name w:val="Product_Name"/>
    <w:aliases w:val="pn,Product Name"/>
    <w:basedOn w:val="a0"/>
    <w:qFormat/>
    <w:rsid w:val="008B0311"/>
    <w:pPr>
      <w:widowControl w:val="0"/>
      <w:suppressAutoHyphens w:val="0"/>
      <w:overflowPunct w:val="0"/>
      <w:autoSpaceDE w:val="0"/>
      <w:autoSpaceDN w:val="0"/>
      <w:adjustRightInd w:val="0"/>
      <w:snapToGrid w:val="0"/>
      <w:spacing w:before="800" w:after="300"/>
      <w:ind w:right="357"/>
      <w:jc w:val="right"/>
      <w:textAlignment w:val="baseline"/>
    </w:pPr>
    <w:rPr>
      <w:rFonts w:cs="Times New Roman"/>
      <w:b/>
      <w:color w:val="000000"/>
      <w:kern w:val="0"/>
      <w:sz w:val="88"/>
      <w:szCs w:val="96"/>
      <w:lang w:eastAsia="ko-KR"/>
    </w:rPr>
  </w:style>
  <w:style w:type="paragraph" w:customStyle="1" w:styleId="FigureCaption">
    <w:name w:val="Figure_Caption"/>
    <w:aliases w:val="fn"/>
    <w:basedOn w:val="a0"/>
    <w:next w:val="BodyText10"/>
    <w:rsid w:val="00362186"/>
    <w:pPr>
      <w:widowControl w:val="0"/>
      <w:numPr>
        <w:numId w:val="16"/>
      </w:numPr>
      <w:suppressAutoHyphens w:val="0"/>
      <w:overflowPunct w:val="0"/>
      <w:autoSpaceDE w:val="0"/>
      <w:autoSpaceDN w:val="0"/>
      <w:adjustRightInd w:val="0"/>
      <w:snapToGrid w:val="0"/>
      <w:spacing w:after="300"/>
      <w:jc w:val="center"/>
      <w:textAlignment w:val="baseline"/>
    </w:pPr>
    <w:rPr>
      <w:b/>
      <w:bCs/>
      <w:color w:val="000000"/>
      <w:kern w:val="0"/>
      <w:lang w:eastAsia="ko-KR"/>
    </w:rPr>
  </w:style>
  <w:style w:type="paragraph" w:customStyle="1" w:styleId="RevisionNumber">
    <w:name w:val="Revision_Number"/>
    <w:aliases w:val="rn,Revision Number"/>
    <w:basedOn w:val="a0"/>
    <w:qFormat/>
    <w:rsid w:val="008B0311"/>
    <w:pPr>
      <w:tabs>
        <w:tab w:val="left" w:pos="5280"/>
      </w:tabs>
      <w:suppressAutoHyphens w:val="0"/>
      <w:overflowPunct w:val="0"/>
      <w:autoSpaceDE w:val="0"/>
      <w:autoSpaceDN w:val="0"/>
      <w:adjustRightInd w:val="0"/>
      <w:snapToGrid w:val="0"/>
      <w:spacing w:before="400" w:after="100"/>
      <w:ind w:right="360"/>
      <w:jc w:val="right"/>
      <w:textAlignment w:val="baseline"/>
    </w:pPr>
    <w:rPr>
      <w:b/>
      <w:kern w:val="0"/>
      <w:sz w:val="28"/>
      <w:szCs w:val="28"/>
      <w:lang w:val="en-GB" w:eastAsia="ko-KR"/>
    </w:rPr>
  </w:style>
  <w:style w:type="paragraph" w:customStyle="1" w:styleId="ProductDescription">
    <w:name w:val="Product_Description"/>
    <w:aliases w:val="pd,Product Description"/>
    <w:basedOn w:val="a0"/>
    <w:qFormat/>
    <w:rsid w:val="008B0311"/>
    <w:pPr>
      <w:suppressAutoHyphens w:val="0"/>
      <w:overflowPunct w:val="0"/>
      <w:autoSpaceDE w:val="0"/>
      <w:autoSpaceDN w:val="0"/>
      <w:adjustRightInd w:val="0"/>
      <w:snapToGrid w:val="0"/>
      <w:spacing w:after="0"/>
      <w:ind w:right="360"/>
      <w:jc w:val="right"/>
      <w:textAlignment w:val="baseline"/>
    </w:pPr>
    <w:rPr>
      <w:rFonts w:cs="Times New Roman"/>
      <w:b/>
      <w:kern w:val="0"/>
      <w:sz w:val="44"/>
      <w:szCs w:val="56"/>
      <w:lang w:val="en-GB" w:eastAsia="ko-KR"/>
    </w:rPr>
  </w:style>
  <w:style w:type="paragraph" w:customStyle="1" w:styleId="Year">
    <w:name w:val="Year"/>
    <w:basedOn w:val="a0"/>
    <w:link w:val="YearChar"/>
    <w:rsid w:val="008B0311"/>
    <w:pPr>
      <w:widowControl w:val="0"/>
      <w:tabs>
        <w:tab w:val="left" w:pos="480"/>
      </w:tabs>
      <w:suppressAutoHyphens w:val="0"/>
      <w:overflowPunct w:val="0"/>
      <w:autoSpaceDE w:val="0"/>
      <w:autoSpaceDN w:val="0"/>
      <w:adjustRightInd w:val="0"/>
      <w:snapToGrid w:val="0"/>
      <w:spacing w:before="3600" w:after="0"/>
      <w:ind w:leftChars="63" w:left="63"/>
      <w:textAlignment w:val="baseline"/>
    </w:pPr>
    <w:rPr>
      <w:color w:val="5F5F5F"/>
      <w:kern w:val="0"/>
      <w:sz w:val="12"/>
      <w:szCs w:val="12"/>
      <w:lang w:eastAsia="ko-KR"/>
    </w:rPr>
  </w:style>
  <w:style w:type="paragraph" w:customStyle="1" w:styleId="RevisionDate">
    <w:name w:val="Revision_Date"/>
    <w:aliases w:val="rd,Revision Date"/>
    <w:basedOn w:val="a0"/>
    <w:qFormat/>
    <w:rsid w:val="008B0311"/>
    <w:pPr>
      <w:suppressAutoHyphens w:val="0"/>
      <w:overflowPunct w:val="0"/>
      <w:autoSpaceDE w:val="0"/>
      <w:autoSpaceDN w:val="0"/>
      <w:adjustRightInd w:val="0"/>
      <w:snapToGrid w:val="0"/>
      <w:spacing w:after="100" w:line="240" w:lineRule="auto"/>
      <w:ind w:right="360"/>
      <w:jc w:val="right"/>
      <w:textAlignment w:val="baseline"/>
    </w:pPr>
    <w:rPr>
      <w:b/>
      <w:color w:val="000000"/>
      <w:kern w:val="0"/>
      <w:sz w:val="28"/>
      <w:szCs w:val="28"/>
      <w:lang w:val="en-GB" w:eastAsia="ko-KR"/>
    </w:rPr>
  </w:style>
  <w:style w:type="paragraph" w:styleId="a6">
    <w:name w:val="Document Map"/>
    <w:basedOn w:val="a0"/>
    <w:link w:val="Char1"/>
    <w:locked/>
    <w:rsid w:val="008B0311"/>
    <w:pPr>
      <w:adjustRightInd w:val="0"/>
      <w:snapToGrid w:val="0"/>
    </w:pPr>
    <w:rPr>
      <w:rFonts w:ascii="굴림" w:eastAsia="굴림" w:cs="굴림"/>
      <w:sz w:val="18"/>
      <w:szCs w:val="18"/>
    </w:rPr>
  </w:style>
  <w:style w:type="character" w:customStyle="1" w:styleId="Char1">
    <w:name w:val="문서 구조 Char"/>
    <w:link w:val="a6"/>
    <w:locked/>
    <w:rsid w:val="00705A0E"/>
    <w:rPr>
      <w:rFonts w:ascii="굴림" w:eastAsia="굴림" w:cs="굴림"/>
      <w:kern w:val="32"/>
      <w:sz w:val="18"/>
      <w:szCs w:val="18"/>
      <w:lang w:eastAsia="en-US"/>
    </w:rPr>
  </w:style>
  <w:style w:type="character" w:customStyle="1" w:styleId="10">
    <w:name w:val="스타일1"/>
    <w:uiPriority w:val="99"/>
    <w:locked/>
    <w:rsid w:val="008B0311"/>
    <w:rPr>
      <w:color w:val="auto"/>
    </w:rPr>
  </w:style>
  <w:style w:type="character" w:customStyle="1" w:styleId="Code">
    <w:name w:val="Code"/>
    <w:aliases w:val="c,Program_Code"/>
    <w:rsid w:val="00362186"/>
    <w:rPr>
      <w:rFonts w:ascii="Courier New" w:hAnsi="Courier New" w:cs="Courier New"/>
      <w:sz w:val="16"/>
      <w:szCs w:val="16"/>
    </w:rPr>
  </w:style>
  <w:style w:type="character" w:customStyle="1" w:styleId="CodeBold">
    <w:name w:val="Code_Bold"/>
    <w:aliases w:val="cb,Code Bold"/>
    <w:rsid w:val="00362186"/>
    <w:rPr>
      <w:rFonts w:ascii="Courier New" w:hAnsi="Courier New" w:cs="Courier New"/>
      <w:b/>
      <w:bCs/>
      <w:sz w:val="16"/>
      <w:szCs w:val="16"/>
    </w:rPr>
  </w:style>
  <w:style w:type="character" w:customStyle="1" w:styleId="BodyTextBlack">
    <w:name w:val="Body_Text_Black"/>
    <w:aliases w:val="bb"/>
    <w:rsid w:val="00362186"/>
    <w:rPr>
      <w:color w:val="000000"/>
    </w:rPr>
  </w:style>
  <w:style w:type="character" w:customStyle="1" w:styleId="BodyTextUnderline">
    <w:name w:val="Body_Text_Underline"/>
    <w:aliases w:val="bu"/>
    <w:rsid w:val="00362186"/>
    <w:rPr>
      <w:u w:val="single"/>
    </w:rPr>
  </w:style>
  <w:style w:type="character" w:customStyle="1" w:styleId="CodeRed">
    <w:name w:val="Code_Red"/>
    <w:aliases w:val="crh"/>
    <w:rsid w:val="00362186"/>
    <w:rPr>
      <w:rFonts w:ascii="Courier New" w:hAnsi="Courier New" w:cs="Courier New"/>
      <w:color w:val="FF0000"/>
      <w:sz w:val="16"/>
      <w:szCs w:val="16"/>
    </w:rPr>
  </w:style>
  <w:style w:type="character" w:customStyle="1" w:styleId="BodyTextItalic">
    <w:name w:val="Body_Text_Italic"/>
    <w:aliases w:val="i"/>
    <w:rsid w:val="00362186"/>
    <w:rPr>
      <w:rFonts w:ascii="Arial" w:hAnsi="Arial" w:cs="Arial"/>
      <w:i/>
      <w:iCs/>
    </w:rPr>
  </w:style>
  <w:style w:type="paragraph" w:customStyle="1" w:styleId="BodyText10">
    <w:name w:val="Body_Text_10"/>
    <w:aliases w:val="n10"/>
    <w:basedOn w:val="a0"/>
    <w:link w:val="BodyText10Char"/>
    <w:qFormat/>
    <w:rsid w:val="00362186"/>
    <w:pPr>
      <w:widowControl w:val="0"/>
      <w:tabs>
        <w:tab w:val="left" w:pos="360"/>
        <w:tab w:val="left" w:pos="720"/>
      </w:tabs>
      <w:suppressAutoHyphens w:val="0"/>
      <w:overflowPunct w:val="0"/>
      <w:autoSpaceDE w:val="0"/>
      <w:autoSpaceDN w:val="0"/>
      <w:adjustRightInd w:val="0"/>
      <w:snapToGrid w:val="0"/>
      <w:textAlignment w:val="baseline"/>
    </w:pPr>
    <w:rPr>
      <w:color w:val="000000"/>
      <w:kern w:val="0"/>
      <w:lang w:eastAsia="ko-KR"/>
    </w:rPr>
  </w:style>
  <w:style w:type="character" w:customStyle="1" w:styleId="BodyText9">
    <w:name w:val="Body_Text_9"/>
    <w:aliases w:val="n9"/>
    <w:rsid w:val="00362186"/>
    <w:rPr>
      <w:rFonts w:ascii="Arial" w:hAnsi="Arial" w:cs="Arial"/>
      <w:sz w:val="18"/>
      <w:szCs w:val="18"/>
    </w:rPr>
  </w:style>
  <w:style w:type="character" w:customStyle="1" w:styleId="BodyText8">
    <w:name w:val="Body_Text_8"/>
    <w:aliases w:val="n8"/>
    <w:rsid w:val="00362186"/>
    <w:rPr>
      <w:rFonts w:ascii="Arial" w:hAnsi="Arial" w:cs="Arial"/>
      <w:sz w:val="16"/>
      <w:szCs w:val="16"/>
    </w:rPr>
  </w:style>
  <w:style w:type="character" w:customStyle="1" w:styleId="BodyText7">
    <w:name w:val="Body_Text_7"/>
    <w:aliases w:val="n7"/>
    <w:rsid w:val="00362186"/>
    <w:rPr>
      <w:rFonts w:ascii="Arial" w:hAnsi="Arial" w:cs="Arial"/>
      <w:sz w:val="14"/>
      <w:szCs w:val="14"/>
    </w:rPr>
  </w:style>
  <w:style w:type="paragraph" w:customStyle="1" w:styleId="TOCHeading">
    <w:name w:val="TOC_Heading"/>
    <w:aliases w:val="TOCH"/>
    <w:basedOn w:val="a0"/>
    <w:rsid w:val="008B0311"/>
    <w:pPr>
      <w:pageBreakBefore/>
      <w:adjustRightInd w:val="0"/>
      <w:snapToGrid w:val="0"/>
      <w:spacing w:after="600"/>
      <w:jc w:val="center"/>
      <w:outlineLvl w:val="0"/>
    </w:pPr>
    <w:rPr>
      <w:b/>
      <w:bCs/>
      <w:sz w:val="36"/>
      <w:szCs w:val="36"/>
    </w:rPr>
  </w:style>
  <w:style w:type="paragraph" w:customStyle="1" w:styleId="Warning">
    <w:name w:val="Warning"/>
    <w:basedOn w:val="Caution"/>
    <w:next w:val="BodyText10"/>
    <w:rsid w:val="008B0311"/>
    <w:pPr>
      <w:numPr>
        <w:numId w:val="8"/>
      </w:numPr>
    </w:pPr>
  </w:style>
  <w:style w:type="paragraph" w:styleId="a7">
    <w:name w:val="endnote text"/>
    <w:basedOn w:val="a0"/>
    <w:link w:val="Char2"/>
    <w:uiPriority w:val="99"/>
    <w:semiHidden/>
    <w:locked/>
    <w:rsid w:val="008B0311"/>
    <w:pPr>
      <w:adjustRightInd w:val="0"/>
      <w:snapToGrid w:val="0"/>
    </w:pPr>
  </w:style>
  <w:style w:type="character" w:customStyle="1" w:styleId="Char2">
    <w:name w:val="미주 텍스트 Char"/>
    <w:link w:val="a7"/>
    <w:uiPriority w:val="99"/>
    <w:semiHidden/>
    <w:locked/>
    <w:rsid w:val="00C327E5"/>
    <w:rPr>
      <w:rFonts w:cs="Arial"/>
      <w:kern w:val="32"/>
      <w:lang w:eastAsia="en-US"/>
    </w:rPr>
  </w:style>
  <w:style w:type="paragraph" w:customStyle="1" w:styleId="TableTextCenter">
    <w:name w:val="Table_Text_Center"/>
    <w:aliases w:val="t"/>
    <w:basedOn w:val="a0"/>
    <w:qFormat/>
    <w:rsid w:val="008B0311"/>
    <w:pPr>
      <w:widowControl w:val="0"/>
      <w:suppressAutoHyphens w:val="0"/>
      <w:overflowPunct w:val="0"/>
      <w:autoSpaceDE w:val="0"/>
      <w:autoSpaceDN w:val="0"/>
      <w:adjustRightInd w:val="0"/>
      <w:snapToGrid w:val="0"/>
      <w:spacing w:before="40" w:after="40"/>
      <w:jc w:val="center"/>
      <w:textAlignment w:val="baseline"/>
    </w:pPr>
    <w:rPr>
      <w:color w:val="000000"/>
      <w:kern w:val="0"/>
      <w:lang w:eastAsia="ko-KR"/>
    </w:rPr>
  </w:style>
  <w:style w:type="character" w:styleId="a8">
    <w:name w:val="endnote reference"/>
    <w:uiPriority w:val="99"/>
    <w:semiHidden/>
    <w:locked/>
    <w:rsid w:val="008B0311"/>
    <w:rPr>
      <w:vertAlign w:val="superscript"/>
    </w:rPr>
  </w:style>
  <w:style w:type="paragraph" w:styleId="a9">
    <w:name w:val="footnote text"/>
    <w:basedOn w:val="a0"/>
    <w:link w:val="Char3"/>
    <w:uiPriority w:val="99"/>
    <w:semiHidden/>
    <w:locked/>
    <w:rsid w:val="008B0311"/>
    <w:pPr>
      <w:adjustRightInd w:val="0"/>
      <w:snapToGrid w:val="0"/>
    </w:pPr>
  </w:style>
  <w:style w:type="character" w:customStyle="1" w:styleId="Char3">
    <w:name w:val="각주 텍스트 Char"/>
    <w:link w:val="a9"/>
    <w:uiPriority w:val="99"/>
    <w:semiHidden/>
    <w:locked/>
    <w:rsid w:val="00C327E5"/>
    <w:rPr>
      <w:rFonts w:cs="Arial"/>
      <w:kern w:val="32"/>
      <w:lang w:eastAsia="en-US"/>
    </w:rPr>
  </w:style>
  <w:style w:type="character" w:styleId="aa">
    <w:name w:val="footnote reference"/>
    <w:uiPriority w:val="99"/>
    <w:semiHidden/>
    <w:locked/>
    <w:rsid w:val="008B0311"/>
    <w:rPr>
      <w:vertAlign w:val="superscript"/>
    </w:rPr>
  </w:style>
  <w:style w:type="character" w:customStyle="1" w:styleId="Hyperlinks">
    <w:name w:val="Hyperlinks"/>
    <w:aliases w:val="Hyperlink,hy"/>
    <w:qFormat/>
    <w:rsid w:val="008B0311"/>
    <w:rPr>
      <w:i/>
      <w:color w:val="0000FF"/>
      <w:u w:val="single"/>
    </w:rPr>
  </w:style>
  <w:style w:type="paragraph" w:styleId="11">
    <w:name w:val="toc 1"/>
    <w:aliases w:val="H1_TOC,toc1"/>
    <w:basedOn w:val="BodyText12"/>
    <w:next w:val="BodyText10"/>
    <w:autoRedefine/>
    <w:uiPriority w:val="39"/>
    <w:rsid w:val="008B0311"/>
    <w:pPr>
      <w:tabs>
        <w:tab w:val="left" w:pos="480"/>
        <w:tab w:val="right" w:leader="dot" w:pos="10080"/>
      </w:tabs>
      <w:spacing w:before="200" w:after="100" w:line="240" w:lineRule="auto"/>
    </w:pPr>
    <w:rPr>
      <w:b/>
      <w:bCs/>
      <w:caps/>
      <w:sz w:val="28"/>
      <w:szCs w:val="28"/>
    </w:rPr>
  </w:style>
  <w:style w:type="paragraph" w:styleId="21">
    <w:name w:val="toc 2"/>
    <w:aliases w:val="H2_TOC,toc2"/>
    <w:basedOn w:val="BodyText10"/>
    <w:next w:val="BodyText10"/>
    <w:autoRedefine/>
    <w:uiPriority w:val="39"/>
    <w:rsid w:val="008B0311"/>
    <w:pPr>
      <w:tabs>
        <w:tab w:val="left" w:pos="1080"/>
        <w:tab w:val="right" w:leader="dot" w:pos="10080"/>
      </w:tabs>
      <w:spacing w:after="0"/>
      <w:ind w:left="480"/>
    </w:pPr>
  </w:style>
  <w:style w:type="character" w:customStyle="1" w:styleId="BodyTextRed">
    <w:name w:val="Body_Text_Red"/>
    <w:aliases w:val="hr"/>
    <w:rsid w:val="00362186"/>
    <w:rPr>
      <w:color w:val="FF0000"/>
    </w:rPr>
  </w:style>
  <w:style w:type="paragraph" w:customStyle="1" w:styleId="TableBlue">
    <w:name w:val="Table_Blue"/>
    <w:aliases w:val="tb,Table-Blue"/>
    <w:basedOn w:val="a0"/>
    <w:rsid w:val="008B0311"/>
    <w:pPr>
      <w:shd w:val="solid" w:color="0000FF" w:fill="auto"/>
      <w:suppressAutoHyphens w:val="0"/>
      <w:adjustRightInd w:val="0"/>
      <w:snapToGrid w:val="0"/>
      <w:spacing w:before="40" w:after="40" w:line="240" w:lineRule="auto"/>
      <w:jc w:val="center"/>
    </w:pPr>
    <w:rPr>
      <w:color w:val="000000"/>
      <w:kern w:val="0"/>
      <w:lang w:eastAsia="ko-KR"/>
    </w:rPr>
  </w:style>
  <w:style w:type="table" w:styleId="ab">
    <w:name w:val="Table Theme"/>
    <w:aliases w:val="New_Table,table line,color,NEW_TABLE"/>
    <w:basedOn w:val="a2"/>
    <w:rsid w:val="008B0311"/>
    <w:pPr>
      <w:overflowPunct w:val="0"/>
      <w:autoSpaceDE w:val="0"/>
      <w:autoSpaceDN w:val="0"/>
      <w:adjustRightInd w:val="0"/>
      <w:snapToGrid w:val="0"/>
      <w:spacing w:before="40" w:after="40"/>
      <w:textAlignment w:val="baseline"/>
    </w:pPr>
    <w:rPr>
      <w:rFonts w:cs="Arial"/>
    </w:rPr>
    <w:tblPr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hAnsi="Arial" w:cs="Arial"/>
        <w:b w:val="0"/>
        <w:bCs w:val="0"/>
        <w:i w:val="0"/>
        <w:iCs w:val="0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  <w:tblStylePr w:type="lastRow"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</w:tcPr>
    </w:tblStylePr>
  </w:style>
  <w:style w:type="paragraph" w:styleId="30">
    <w:name w:val="toc 3"/>
    <w:aliases w:val="H3_TOC,toc3"/>
    <w:basedOn w:val="BodyText10"/>
    <w:next w:val="BodyText10"/>
    <w:autoRedefine/>
    <w:uiPriority w:val="39"/>
    <w:rsid w:val="008B0311"/>
    <w:pPr>
      <w:tabs>
        <w:tab w:val="left" w:pos="1200"/>
        <w:tab w:val="right" w:leader="dot" w:pos="10080"/>
      </w:tabs>
      <w:spacing w:after="0"/>
      <w:ind w:left="720"/>
    </w:pPr>
  </w:style>
  <w:style w:type="paragraph" w:styleId="41">
    <w:name w:val="toc 4"/>
    <w:aliases w:val="H4_TOC,toc4"/>
    <w:basedOn w:val="BodyText10"/>
    <w:next w:val="BodyText10"/>
    <w:link w:val="4Char0"/>
    <w:autoRedefine/>
    <w:uiPriority w:val="39"/>
    <w:rsid w:val="008B0311"/>
    <w:pPr>
      <w:tabs>
        <w:tab w:val="left" w:pos="1320"/>
        <w:tab w:val="left" w:pos="1800"/>
        <w:tab w:val="right" w:leader="dot" w:pos="10080"/>
      </w:tabs>
      <w:spacing w:after="0"/>
      <w:ind w:left="1080"/>
    </w:pPr>
    <w:rPr>
      <w:lang w:val="en-GB"/>
    </w:rPr>
  </w:style>
  <w:style w:type="paragraph" w:styleId="51">
    <w:name w:val="toc 5"/>
    <w:aliases w:val="H5_TOC,toc5"/>
    <w:basedOn w:val="a0"/>
    <w:next w:val="a0"/>
    <w:autoRedefine/>
    <w:uiPriority w:val="39"/>
    <w:rsid w:val="008B0311"/>
    <w:pPr>
      <w:widowControl w:val="0"/>
      <w:tabs>
        <w:tab w:val="left" w:pos="1440"/>
        <w:tab w:val="right" w:leader="dot" w:pos="10080"/>
      </w:tabs>
      <w:suppressAutoHyphens w:val="0"/>
      <w:overflowPunct w:val="0"/>
      <w:autoSpaceDE w:val="0"/>
      <w:autoSpaceDN w:val="0"/>
      <w:adjustRightInd w:val="0"/>
      <w:snapToGrid w:val="0"/>
      <w:spacing w:after="0"/>
      <w:textAlignment w:val="baseline"/>
    </w:pPr>
    <w:rPr>
      <w:color w:val="000000"/>
      <w:kern w:val="0"/>
      <w:lang w:eastAsia="ko-KR"/>
    </w:rPr>
  </w:style>
  <w:style w:type="paragraph" w:styleId="60">
    <w:name w:val="toc 6"/>
    <w:aliases w:val="toc6,H5-TOC"/>
    <w:basedOn w:val="a0"/>
    <w:next w:val="a0"/>
    <w:autoRedefine/>
    <w:uiPriority w:val="39"/>
    <w:locked/>
    <w:rsid w:val="008B0311"/>
    <w:pPr>
      <w:tabs>
        <w:tab w:val="right" w:leader="dot" w:pos="10080"/>
      </w:tabs>
      <w:adjustRightInd w:val="0"/>
      <w:snapToGrid w:val="0"/>
      <w:spacing w:after="0"/>
      <w:ind w:left="1440"/>
    </w:pPr>
  </w:style>
  <w:style w:type="paragraph" w:styleId="z-">
    <w:name w:val="HTML Bottom of Form"/>
    <w:basedOn w:val="a0"/>
    <w:next w:val="a0"/>
    <w:link w:val="z-Char"/>
    <w:hidden/>
    <w:rsid w:val="00AA5BB5"/>
    <w:pPr>
      <w:widowControl w:val="0"/>
      <w:pBdr>
        <w:top w:val="single" w:sz="6" w:space="1" w:color="auto"/>
      </w:pBdr>
      <w:spacing w:after="0"/>
      <w:jc w:val="center"/>
    </w:pPr>
    <w:rPr>
      <w:rFonts w:eastAsia="바탕체"/>
      <w:vanish/>
      <w:color w:val="000000"/>
      <w:sz w:val="16"/>
      <w:szCs w:val="16"/>
    </w:rPr>
  </w:style>
  <w:style w:type="character" w:customStyle="1" w:styleId="z-Char">
    <w:name w:val="z-양식의 맨 아래 Char"/>
    <w:link w:val="z-"/>
    <w:uiPriority w:val="99"/>
    <w:semiHidden/>
    <w:rsid w:val="00017B24"/>
    <w:rPr>
      <w:rFonts w:cs="Arial"/>
      <w:vanish/>
      <w:kern w:val="32"/>
      <w:sz w:val="16"/>
      <w:szCs w:val="16"/>
      <w:lang w:eastAsia="en-US"/>
    </w:rPr>
  </w:style>
  <w:style w:type="paragraph" w:styleId="z-0">
    <w:name w:val="HTML Top of Form"/>
    <w:basedOn w:val="a0"/>
    <w:next w:val="a0"/>
    <w:link w:val="z-Char0"/>
    <w:hidden/>
    <w:rsid w:val="00AA5BB5"/>
    <w:pPr>
      <w:widowControl w:val="0"/>
      <w:pBdr>
        <w:bottom w:val="single" w:sz="6" w:space="1" w:color="auto"/>
      </w:pBdr>
      <w:spacing w:after="0"/>
      <w:jc w:val="center"/>
    </w:pPr>
    <w:rPr>
      <w:rFonts w:eastAsia="바탕체"/>
      <w:vanish/>
      <w:color w:val="000000"/>
      <w:sz w:val="16"/>
      <w:szCs w:val="16"/>
    </w:rPr>
  </w:style>
  <w:style w:type="character" w:customStyle="1" w:styleId="z-Char0">
    <w:name w:val="z-양식의 맨 위 Char"/>
    <w:link w:val="z-0"/>
    <w:uiPriority w:val="99"/>
    <w:semiHidden/>
    <w:rsid w:val="00017B24"/>
    <w:rPr>
      <w:rFonts w:cs="Arial"/>
      <w:vanish/>
      <w:kern w:val="32"/>
      <w:sz w:val="16"/>
      <w:szCs w:val="16"/>
      <w:lang w:eastAsia="en-US"/>
    </w:rPr>
  </w:style>
  <w:style w:type="paragraph" w:customStyle="1" w:styleId="TableGray">
    <w:name w:val="Table_Gray"/>
    <w:aliases w:val="tgr"/>
    <w:basedOn w:val="TableBlue"/>
    <w:rsid w:val="008B0311"/>
    <w:pPr>
      <w:shd w:val="solid" w:color="CBCBCB" w:fill="auto"/>
    </w:pPr>
  </w:style>
  <w:style w:type="paragraph" w:customStyle="1" w:styleId="TableGrayLefttgrl">
    <w:name w:val="Table_Gray_Left.tgrl"/>
    <w:basedOn w:val="TableGray"/>
    <w:rsid w:val="008B0311"/>
    <w:pPr>
      <w:spacing w:line="240" w:lineRule="atLeast"/>
      <w:jc w:val="left"/>
    </w:pPr>
  </w:style>
  <w:style w:type="paragraph" w:customStyle="1" w:styleId="TableYellow">
    <w:name w:val="Table_Yellow"/>
    <w:aliases w:val="ty,Table-Yellow"/>
    <w:basedOn w:val="a0"/>
    <w:rsid w:val="008B0311"/>
    <w:pPr>
      <w:shd w:val="solid" w:color="FFFF00" w:fill="auto"/>
      <w:suppressAutoHyphens w:val="0"/>
      <w:adjustRightInd w:val="0"/>
      <w:snapToGrid w:val="0"/>
      <w:spacing w:before="40" w:after="40" w:line="240" w:lineRule="auto"/>
      <w:jc w:val="center"/>
    </w:pPr>
    <w:rPr>
      <w:color w:val="000000"/>
      <w:kern w:val="0"/>
      <w:lang w:eastAsia="ko-KR"/>
    </w:rPr>
  </w:style>
  <w:style w:type="paragraph" w:customStyle="1" w:styleId="TableGreen">
    <w:name w:val="Table_Green"/>
    <w:aliases w:val="tg"/>
    <w:basedOn w:val="TableYellow"/>
    <w:rsid w:val="008B0311"/>
    <w:pPr>
      <w:shd w:val="solid" w:color="00FF00" w:fill="auto"/>
    </w:pPr>
  </w:style>
  <w:style w:type="paragraph" w:customStyle="1" w:styleId="TableRed">
    <w:name w:val="Table_Red"/>
    <w:aliases w:val="tr,Table-Red"/>
    <w:basedOn w:val="TableYellow"/>
    <w:rsid w:val="008B0311"/>
    <w:pPr>
      <w:shd w:val="clear" w:color="FFFF00" w:fill="FF0000"/>
      <w:spacing w:line="240" w:lineRule="atLeast"/>
    </w:pPr>
  </w:style>
  <w:style w:type="character" w:customStyle="1" w:styleId="TableTextWhite">
    <w:name w:val="Table_Text_White"/>
    <w:aliases w:val="tw"/>
    <w:rsid w:val="008B0311"/>
    <w:rPr>
      <w:color w:val="FFFFFF"/>
    </w:rPr>
  </w:style>
  <w:style w:type="paragraph" w:customStyle="1" w:styleId="TableColumn">
    <w:name w:val="Table_Column"/>
    <w:aliases w:val="tc"/>
    <w:basedOn w:val="a0"/>
    <w:qFormat/>
    <w:rsid w:val="008B0311"/>
    <w:pPr>
      <w:widowControl w:val="0"/>
      <w:suppressAutoHyphens w:val="0"/>
      <w:overflowPunct w:val="0"/>
      <w:autoSpaceDE w:val="0"/>
      <w:autoSpaceDN w:val="0"/>
      <w:adjustRightInd w:val="0"/>
      <w:snapToGrid w:val="0"/>
      <w:spacing w:before="40" w:after="40"/>
      <w:jc w:val="center"/>
      <w:textAlignment w:val="baseline"/>
    </w:pPr>
    <w:rPr>
      <w:b/>
      <w:bCs/>
      <w:color w:val="000000"/>
      <w:kern w:val="0"/>
      <w:lang w:eastAsia="ko-KR"/>
    </w:rPr>
  </w:style>
  <w:style w:type="paragraph" w:customStyle="1" w:styleId="TableTextLeft">
    <w:name w:val="Table_Text_Left"/>
    <w:aliases w:val="tla,Table_Cell_Left,Table_Cell_Text (left-aligned),table cell (left-aligned),table-cell1,table cell tla,table-cell1 Char,Table Cell Text (left-aligned),Table Cell (left-aligned),table-cell1 + Arial,앞: 2 pt,단락 뒤: 2 pt,줄 간격:...,9 pt,9,9 "/>
    <w:basedOn w:val="a0"/>
    <w:link w:val="TableTextLeftChar"/>
    <w:qFormat/>
    <w:rsid w:val="008B0311"/>
    <w:pPr>
      <w:widowControl w:val="0"/>
      <w:suppressAutoHyphens w:val="0"/>
      <w:autoSpaceDE w:val="0"/>
      <w:autoSpaceDN w:val="0"/>
      <w:adjustRightInd w:val="0"/>
      <w:snapToGrid w:val="0"/>
      <w:spacing w:before="40" w:after="40"/>
      <w:textAlignment w:val="baseline"/>
    </w:pPr>
    <w:rPr>
      <w:rFonts w:eastAsia="바탕체"/>
      <w:kern w:val="0"/>
      <w:lang w:eastAsia="ko-KR"/>
    </w:rPr>
  </w:style>
  <w:style w:type="character" w:customStyle="1" w:styleId="BodyText10Char">
    <w:name w:val="Body_Text_10 Char"/>
    <w:aliases w:val="n10 Char"/>
    <w:link w:val="BodyText10"/>
    <w:locked/>
    <w:rsid w:val="0087458B"/>
    <w:rPr>
      <w:rFonts w:cs="Arial"/>
      <w:color w:val="000000"/>
      <w:kern w:val="0"/>
    </w:rPr>
  </w:style>
  <w:style w:type="character" w:customStyle="1" w:styleId="NoteTextChar">
    <w:name w:val="Note_Text Char"/>
    <w:aliases w:val="nt Char Char"/>
    <w:link w:val="NoteText"/>
    <w:locked/>
    <w:rsid w:val="00D41B38"/>
    <w:rPr>
      <w:rFonts w:cs="Arial"/>
      <w:color w:val="000000"/>
      <w:kern w:val="0"/>
      <w:sz w:val="18"/>
      <w:szCs w:val="18"/>
    </w:rPr>
  </w:style>
  <w:style w:type="paragraph" w:customStyle="1" w:styleId="NoteHeading">
    <w:name w:val="Note_Heading"/>
    <w:aliases w:val="nh"/>
    <w:basedOn w:val="a0"/>
    <w:next w:val="NoteText"/>
    <w:link w:val="NoteHeadingChar"/>
    <w:rsid w:val="008B0311"/>
    <w:pPr>
      <w:numPr>
        <w:numId w:val="5"/>
      </w:numPr>
      <w:tabs>
        <w:tab w:val="left" w:pos="720"/>
      </w:tabs>
      <w:suppressAutoHyphens w:val="0"/>
      <w:adjustRightInd w:val="0"/>
      <w:snapToGrid w:val="0"/>
      <w:spacing w:before="100" w:after="40"/>
    </w:pPr>
    <w:rPr>
      <w:color w:val="000000"/>
      <w:kern w:val="0"/>
      <w:sz w:val="18"/>
      <w:szCs w:val="18"/>
      <w:lang w:val="en-IE"/>
    </w:rPr>
  </w:style>
  <w:style w:type="character" w:customStyle="1" w:styleId="NoteHeadingChar">
    <w:name w:val="Note_Heading Char"/>
    <w:aliases w:val="nh Char Char"/>
    <w:link w:val="NoteHeading"/>
    <w:locked/>
    <w:rsid w:val="00D41B38"/>
    <w:rPr>
      <w:rFonts w:cs="Arial"/>
      <w:color w:val="000000"/>
      <w:sz w:val="18"/>
      <w:szCs w:val="18"/>
      <w:lang w:val="en-IE" w:eastAsia="en-US"/>
    </w:rPr>
  </w:style>
  <w:style w:type="character" w:customStyle="1" w:styleId="YearChar">
    <w:name w:val="Year Char"/>
    <w:link w:val="Year"/>
    <w:locked/>
    <w:rsid w:val="003A42D0"/>
    <w:rPr>
      <w:rFonts w:cs="Arial"/>
      <w:color w:val="5F5F5F"/>
      <w:kern w:val="0"/>
      <w:sz w:val="12"/>
      <w:szCs w:val="12"/>
    </w:rPr>
  </w:style>
  <w:style w:type="character" w:customStyle="1" w:styleId="ListMultiLevel1EndChar">
    <w:name w:val="List_Multi_Level_1_End Char"/>
    <w:aliases w:val="lme Char"/>
    <w:link w:val="ListMultiLevel1End"/>
    <w:locked/>
    <w:rsid w:val="008414ED"/>
    <w:rPr>
      <w:rFonts w:cs="Arial"/>
      <w:color w:val="000000"/>
    </w:rPr>
  </w:style>
  <w:style w:type="character" w:customStyle="1" w:styleId="4Char0">
    <w:name w:val="목차 4 Char"/>
    <w:aliases w:val="H4_TOC Char,toc4 Char"/>
    <w:link w:val="41"/>
    <w:uiPriority w:val="39"/>
    <w:locked/>
    <w:rsid w:val="00CF3E3D"/>
    <w:rPr>
      <w:rFonts w:cs="Arial"/>
      <w:color w:val="000000"/>
      <w:kern w:val="0"/>
      <w:lang w:val="en-GB"/>
    </w:rPr>
  </w:style>
  <w:style w:type="paragraph" w:customStyle="1" w:styleId="ExampleBox">
    <w:name w:val="Example_Box"/>
    <w:aliases w:val="eb"/>
    <w:basedOn w:val="FigureBox"/>
    <w:next w:val="BodyText10"/>
    <w:rsid w:val="00362186"/>
    <w:pPr>
      <w:pBdr>
        <w:top w:val="single" w:sz="6" w:space="5" w:color="auto"/>
        <w:left w:val="single" w:sz="6" w:space="4" w:color="auto"/>
        <w:bottom w:val="single" w:sz="6" w:space="5" w:color="auto"/>
        <w:right w:val="single" w:sz="6" w:space="4" w:color="auto"/>
      </w:pBdr>
      <w:tabs>
        <w:tab w:val="clear" w:pos="372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</w:tabs>
      <w:spacing w:before="20" w:after="20"/>
      <w:ind w:left="120" w:right="120"/>
      <w:jc w:val="left"/>
    </w:pPr>
    <w:rPr>
      <w:sz w:val="18"/>
      <w:szCs w:val="18"/>
    </w:rPr>
  </w:style>
  <w:style w:type="character" w:customStyle="1" w:styleId="TableTextLeftChar">
    <w:name w:val="Table_Text_Left Char"/>
    <w:aliases w:val="tla Char"/>
    <w:link w:val="TableTextLeft"/>
    <w:locked/>
    <w:rsid w:val="00E7396B"/>
    <w:rPr>
      <w:rFonts w:eastAsia="바탕체" w:cs="Arial"/>
      <w:kern w:val="0"/>
    </w:rPr>
  </w:style>
  <w:style w:type="character" w:customStyle="1" w:styleId="BodyTextLine">
    <w:name w:val="Body_Text_Line"/>
    <w:aliases w:val="btl"/>
    <w:rsid w:val="00362186"/>
    <w:rPr>
      <w:dstrike/>
    </w:rPr>
  </w:style>
  <w:style w:type="paragraph" w:customStyle="1" w:styleId="BodyTextNumbered">
    <w:name w:val="Body_Text_Numbered"/>
    <w:aliases w:val="bn"/>
    <w:rsid w:val="00362186"/>
    <w:pPr>
      <w:numPr>
        <w:numId w:val="14"/>
      </w:numPr>
      <w:overflowPunct w:val="0"/>
      <w:autoSpaceDE w:val="0"/>
      <w:autoSpaceDN w:val="0"/>
      <w:adjustRightInd w:val="0"/>
      <w:snapToGrid w:val="0"/>
      <w:spacing w:after="100" w:line="240" w:lineRule="atLeast"/>
      <w:textAlignment w:val="baseline"/>
    </w:pPr>
    <w:rPr>
      <w:rFonts w:cs="Arial"/>
      <w:lang w:eastAsia="en-US"/>
    </w:rPr>
  </w:style>
  <w:style w:type="character" w:customStyle="1" w:styleId="Hidden">
    <w:name w:val="Hidden"/>
    <w:aliases w:val="hi"/>
    <w:rsid w:val="008B0311"/>
    <w:rPr>
      <w:vanish/>
      <w:color w:val="5F5F5F"/>
    </w:rPr>
  </w:style>
  <w:style w:type="paragraph" w:customStyle="1" w:styleId="Part">
    <w:name w:val="Part"/>
    <w:aliases w:val="p"/>
    <w:basedOn w:val="a0"/>
    <w:rsid w:val="008B0311"/>
    <w:pPr>
      <w:widowControl w:val="0"/>
      <w:suppressAutoHyphens w:val="0"/>
      <w:overflowPunct w:val="0"/>
      <w:autoSpaceDE w:val="0"/>
      <w:autoSpaceDN w:val="0"/>
      <w:adjustRightInd w:val="0"/>
      <w:snapToGrid w:val="0"/>
      <w:spacing w:before="1600"/>
      <w:jc w:val="center"/>
      <w:textAlignment w:val="baseline"/>
    </w:pPr>
    <w:rPr>
      <w:rFonts w:ascii="SamsungImaginationBold" w:eastAsia="산돌광수 L" w:hAnsi="SamsungImaginationBold" w:cs="SamsungImaginationBold"/>
      <w:b/>
      <w:bCs/>
      <w:caps/>
      <w:shadow/>
      <w:noProof/>
      <w:color w:val="808080"/>
      <w:kern w:val="0"/>
      <w:sz w:val="96"/>
      <w:szCs w:val="96"/>
      <w:lang w:eastAsia="ko-KR"/>
    </w:rPr>
  </w:style>
  <w:style w:type="paragraph" w:customStyle="1" w:styleId="SecurityLevel">
    <w:name w:val="Security_Level"/>
    <w:aliases w:val="sl,Security Level"/>
    <w:basedOn w:val="a0"/>
    <w:rsid w:val="008B0311"/>
    <w:pPr>
      <w:suppressAutoHyphens w:val="0"/>
      <w:overflowPunct w:val="0"/>
      <w:autoSpaceDE w:val="0"/>
      <w:autoSpaceDN w:val="0"/>
      <w:adjustRightInd w:val="0"/>
      <w:snapToGrid w:val="0"/>
      <w:spacing w:line="240" w:lineRule="auto"/>
      <w:jc w:val="right"/>
      <w:textAlignment w:val="baseline"/>
    </w:pPr>
    <w:rPr>
      <w:rFonts w:ascii="Times New Roman" w:hAnsi="Times New Roman" w:cs="Times New Roman"/>
      <w:b/>
      <w:bCs/>
      <w:i/>
      <w:iCs/>
      <w:color w:val="FF0000"/>
      <w:kern w:val="0"/>
      <w:sz w:val="28"/>
      <w:szCs w:val="28"/>
      <w:lang w:val="en-GB" w:eastAsia="ko-KR"/>
    </w:rPr>
  </w:style>
  <w:style w:type="paragraph" w:customStyle="1" w:styleId="TableList">
    <w:name w:val="Table_List"/>
    <w:aliases w:val="tlm"/>
    <w:basedOn w:val="TableTextLeft"/>
    <w:rsid w:val="008B0311"/>
    <w:pPr>
      <w:numPr>
        <w:numId w:val="6"/>
      </w:numPr>
      <w:overflowPunct w:val="0"/>
    </w:pPr>
  </w:style>
  <w:style w:type="paragraph" w:customStyle="1" w:styleId="TableList2">
    <w:name w:val="Table_List_2"/>
    <w:aliases w:val="tlm2"/>
    <w:basedOn w:val="TableList"/>
    <w:rsid w:val="008B0311"/>
    <w:pPr>
      <w:numPr>
        <w:numId w:val="7"/>
      </w:numPr>
    </w:pPr>
  </w:style>
  <w:style w:type="character" w:customStyle="1" w:styleId="BodyText6">
    <w:name w:val="Body_Text_6"/>
    <w:aliases w:val="n6"/>
    <w:rsid w:val="00362186"/>
    <w:rPr>
      <w:rFonts w:ascii="Arial" w:hAnsi="Arial" w:cs="Arial"/>
      <w:sz w:val="12"/>
      <w:szCs w:val="12"/>
    </w:rPr>
  </w:style>
  <w:style w:type="character" w:customStyle="1" w:styleId="Superscript">
    <w:name w:val="Superscript"/>
    <w:aliases w:val="sup"/>
    <w:rsid w:val="008B0311"/>
    <w:rPr>
      <w:vertAlign w:val="superscript"/>
      <w:lang w:eastAsia="ko-KR"/>
    </w:rPr>
  </w:style>
  <w:style w:type="character" w:customStyle="1" w:styleId="Subscript">
    <w:name w:val="Subscript"/>
    <w:aliases w:val="sub"/>
    <w:rsid w:val="008B0311"/>
    <w:rPr>
      <w:vertAlign w:val="subscript"/>
    </w:rPr>
  </w:style>
  <w:style w:type="paragraph" w:styleId="ac">
    <w:name w:val="table of figures"/>
    <w:basedOn w:val="a0"/>
    <w:next w:val="a0"/>
    <w:uiPriority w:val="99"/>
    <w:locked/>
    <w:rsid w:val="008B0311"/>
    <w:pPr>
      <w:adjustRightInd w:val="0"/>
      <w:snapToGrid w:val="0"/>
      <w:spacing w:after="0"/>
      <w:ind w:leftChars="400" w:left="600" w:hangingChars="200" w:hanging="200"/>
    </w:pPr>
  </w:style>
  <w:style w:type="table" w:styleId="ad">
    <w:name w:val="Table Grid"/>
    <w:basedOn w:val="a2"/>
    <w:uiPriority w:val="59"/>
    <w:locked/>
    <w:rsid w:val="008B0311"/>
    <w:rPr>
      <w:rFonts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BodyTextBlue">
    <w:name w:val="Body_Text_Blue"/>
    <w:aliases w:val="hb,blue"/>
    <w:rsid w:val="00362186"/>
    <w:rPr>
      <w:color w:val="0000CC"/>
    </w:rPr>
  </w:style>
  <w:style w:type="character" w:customStyle="1" w:styleId="BodyTextGray">
    <w:name w:val="Body_Text_Gray"/>
    <w:aliases w:val="bg,gr"/>
    <w:rsid w:val="00362186"/>
    <w:rPr>
      <w:color w:val="808080"/>
    </w:rPr>
  </w:style>
  <w:style w:type="paragraph" w:styleId="ae">
    <w:name w:val="header"/>
    <w:basedOn w:val="a0"/>
    <w:link w:val="Char4"/>
    <w:uiPriority w:val="99"/>
    <w:semiHidden/>
    <w:unhideWhenUsed/>
    <w:locked/>
    <w:rsid w:val="008B0311"/>
    <w:pPr>
      <w:tabs>
        <w:tab w:val="center" w:pos="4513"/>
        <w:tab w:val="right" w:pos="9026"/>
      </w:tabs>
      <w:adjustRightInd w:val="0"/>
      <w:snapToGrid w:val="0"/>
    </w:pPr>
  </w:style>
  <w:style w:type="character" w:customStyle="1" w:styleId="Char4">
    <w:name w:val="머리글 Char"/>
    <w:link w:val="ae"/>
    <w:uiPriority w:val="99"/>
    <w:semiHidden/>
    <w:rsid w:val="0080654A"/>
    <w:rPr>
      <w:rFonts w:cs="Arial"/>
      <w:kern w:val="32"/>
      <w:lang w:eastAsia="en-US"/>
    </w:rPr>
  </w:style>
  <w:style w:type="paragraph" w:styleId="2">
    <w:name w:val="List Bullet 2"/>
    <w:basedOn w:val="a0"/>
    <w:uiPriority w:val="99"/>
    <w:semiHidden/>
    <w:unhideWhenUsed/>
    <w:locked/>
    <w:rsid w:val="008B0311"/>
    <w:pPr>
      <w:numPr>
        <w:numId w:val="9"/>
      </w:numPr>
      <w:adjustRightInd w:val="0"/>
      <w:snapToGrid w:val="0"/>
      <w:contextualSpacing/>
    </w:pPr>
  </w:style>
  <w:style w:type="paragraph" w:styleId="4">
    <w:name w:val="List Bullet 4"/>
    <w:basedOn w:val="a0"/>
    <w:uiPriority w:val="99"/>
    <w:semiHidden/>
    <w:unhideWhenUsed/>
    <w:locked/>
    <w:rsid w:val="008B0311"/>
    <w:pPr>
      <w:numPr>
        <w:numId w:val="10"/>
      </w:numPr>
      <w:adjustRightInd w:val="0"/>
      <w:snapToGrid w:val="0"/>
      <w:contextualSpacing/>
    </w:pPr>
  </w:style>
  <w:style w:type="paragraph" w:styleId="5">
    <w:name w:val="List Bullet 5"/>
    <w:basedOn w:val="a0"/>
    <w:uiPriority w:val="99"/>
    <w:semiHidden/>
    <w:unhideWhenUsed/>
    <w:locked/>
    <w:rsid w:val="008B0311"/>
    <w:pPr>
      <w:numPr>
        <w:numId w:val="11"/>
      </w:numPr>
      <w:adjustRightInd w:val="0"/>
      <w:snapToGrid w:val="0"/>
      <w:contextualSpacing/>
    </w:pPr>
  </w:style>
  <w:style w:type="paragraph" w:styleId="a">
    <w:name w:val="List Number"/>
    <w:basedOn w:val="a0"/>
    <w:uiPriority w:val="99"/>
    <w:semiHidden/>
    <w:unhideWhenUsed/>
    <w:locked/>
    <w:rsid w:val="008B0311"/>
    <w:pPr>
      <w:numPr>
        <w:numId w:val="12"/>
      </w:numPr>
      <w:adjustRightInd w:val="0"/>
      <w:snapToGrid w:val="0"/>
      <w:contextualSpacing/>
    </w:pPr>
  </w:style>
  <w:style w:type="character" w:customStyle="1" w:styleId="HyperlinkNOTE">
    <w:name w:val="Hyperlink_NOTE"/>
    <w:aliases w:val="hn"/>
    <w:rsid w:val="008B0311"/>
    <w:rPr>
      <w:rFonts w:ascii="Arial" w:hAnsi="Arial"/>
      <w:color w:val="0000FF"/>
      <w:position w:val="6"/>
      <w:sz w:val="16"/>
      <w:u w:val="none"/>
    </w:rPr>
  </w:style>
  <w:style w:type="character" w:styleId="af">
    <w:name w:val="Hyperlink"/>
    <w:uiPriority w:val="99"/>
    <w:locked/>
    <w:rsid w:val="00AE7458"/>
    <w:rPr>
      <w:color w:val="0000FF"/>
      <w:u w:val="single"/>
    </w:rPr>
  </w:style>
  <w:style w:type="paragraph" w:styleId="af0">
    <w:name w:val="Date"/>
    <w:basedOn w:val="a0"/>
    <w:next w:val="a0"/>
    <w:link w:val="Char5"/>
    <w:uiPriority w:val="99"/>
    <w:semiHidden/>
    <w:unhideWhenUsed/>
    <w:locked/>
    <w:rsid w:val="008B0311"/>
    <w:pPr>
      <w:adjustRightInd w:val="0"/>
      <w:snapToGrid w:val="0"/>
    </w:pPr>
  </w:style>
  <w:style w:type="character" w:customStyle="1" w:styleId="Char5">
    <w:name w:val="날짜 Char"/>
    <w:link w:val="af0"/>
    <w:uiPriority w:val="99"/>
    <w:semiHidden/>
    <w:rsid w:val="00E0276F"/>
    <w:rPr>
      <w:rFonts w:cs="Arial"/>
      <w:kern w:val="32"/>
      <w:lang w:eastAsia="en-US"/>
    </w:rPr>
  </w:style>
  <w:style w:type="paragraph" w:customStyle="1" w:styleId="TableOrange">
    <w:name w:val="Table_Orange"/>
    <w:basedOn w:val="TableGreen"/>
    <w:qFormat/>
    <w:rsid w:val="008B0311"/>
    <w:pPr>
      <w:shd w:val="clear" w:color="00FF00" w:fill="FABF8F"/>
      <w:overflowPunct w:val="0"/>
      <w:autoSpaceDE w:val="0"/>
      <w:autoSpaceDN w:val="0"/>
      <w:jc w:val="left"/>
      <w:textAlignment w:val="baseline"/>
    </w:pPr>
  </w:style>
  <w:style w:type="paragraph" w:customStyle="1" w:styleId="TableLime">
    <w:name w:val="Table_Lime"/>
    <w:basedOn w:val="TableOrange"/>
    <w:qFormat/>
    <w:rsid w:val="008B0311"/>
    <w:pPr>
      <w:shd w:val="clear" w:color="00FF00" w:fill="92D050"/>
    </w:pPr>
  </w:style>
  <w:style w:type="paragraph" w:customStyle="1" w:styleId="TableSkyblue">
    <w:name w:val="Table_Skyblue"/>
    <w:basedOn w:val="TableOrange"/>
    <w:qFormat/>
    <w:rsid w:val="008B0311"/>
    <w:pPr>
      <w:shd w:val="clear" w:color="00FF00" w:fill="92CDDC"/>
    </w:pPr>
  </w:style>
  <w:style w:type="character" w:styleId="af1">
    <w:name w:val="Strong"/>
    <w:qFormat/>
    <w:locked/>
    <w:rsid w:val="00AE1412"/>
    <w:rPr>
      <w:b/>
      <w:bCs/>
    </w:rPr>
  </w:style>
  <w:style w:type="paragraph" w:styleId="af2">
    <w:name w:val="caption"/>
    <w:basedOn w:val="a0"/>
    <w:next w:val="a0"/>
    <w:qFormat/>
    <w:locked/>
    <w:rsid w:val="008B0311"/>
    <w:pPr>
      <w:adjustRightInd w:val="0"/>
      <w:snapToGrid w:val="0"/>
    </w:pPr>
    <w:rPr>
      <w:b/>
      <w:bCs/>
    </w:rPr>
  </w:style>
  <w:style w:type="paragraph" w:customStyle="1" w:styleId="CellDescription">
    <w:name w:val="Cell_Description"/>
    <w:basedOn w:val="BodyText10"/>
    <w:qFormat/>
    <w:rsid w:val="00362186"/>
    <w:pPr>
      <w:outlineLvl w:val="1"/>
    </w:pPr>
    <w:rPr>
      <w:b/>
      <w:sz w:val="24"/>
    </w:rPr>
  </w:style>
  <w:style w:type="paragraph" w:customStyle="1" w:styleId="CellName">
    <w:name w:val="Cell_Name"/>
    <w:basedOn w:val="a0"/>
    <w:qFormat/>
    <w:rsid w:val="00362186"/>
    <w:pPr>
      <w:pBdr>
        <w:bottom w:val="thinThickMediumGap" w:sz="24" w:space="6" w:color="auto"/>
      </w:pBdr>
      <w:adjustRightInd w:val="0"/>
      <w:snapToGrid w:val="0"/>
      <w:spacing w:before="100" w:after="600"/>
      <w:outlineLvl w:val="0"/>
    </w:pPr>
    <w:rPr>
      <w:b/>
      <w:sz w:val="36"/>
    </w:rPr>
  </w:style>
  <w:style w:type="paragraph" w:customStyle="1" w:styleId="Guide">
    <w:name w:val="Guide"/>
    <w:aliases w:val="g"/>
    <w:basedOn w:val="Caution"/>
    <w:next w:val="BodyText10"/>
    <w:qFormat/>
    <w:rsid w:val="00362186"/>
    <w:pPr>
      <w:numPr>
        <w:numId w:val="17"/>
      </w:numPr>
      <w:shd w:val="clear" w:color="auto" w:fill="F3F3F3"/>
    </w:pPr>
  </w:style>
  <w:style w:type="paragraph" w:customStyle="1" w:styleId="ReferenceCaption">
    <w:name w:val="Reference_Caption"/>
    <w:aliases w:val="rc"/>
    <w:basedOn w:val="ExampleCaption"/>
    <w:qFormat/>
    <w:rsid w:val="008B0311"/>
  </w:style>
  <w:style w:type="character" w:customStyle="1" w:styleId="H2CharChar">
    <w:name w:val="H2 Char Char"/>
    <w:locked/>
    <w:rsid w:val="00055A75"/>
    <w:rPr>
      <w:rFonts w:eastAsia="바탕체"/>
      <w:b/>
      <w:sz w:val="24"/>
      <w:szCs w:val="22"/>
    </w:rPr>
  </w:style>
  <w:style w:type="paragraph" w:styleId="af3">
    <w:name w:val="Body Text"/>
    <w:basedOn w:val="a0"/>
    <w:locked/>
    <w:rsid w:val="001D663E"/>
    <w:pPr>
      <w:spacing w:after="180"/>
    </w:pPr>
  </w:style>
  <w:style w:type="paragraph" w:styleId="af4">
    <w:name w:val="Normal (Web)"/>
    <w:basedOn w:val="a0"/>
    <w:semiHidden/>
    <w:unhideWhenUsed/>
    <w:locked/>
    <w:rsid w:val="003449B3"/>
    <w:pPr>
      <w:suppressAutoHyphens w:val="0"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  <w:lang w:eastAsia="ko-KR"/>
    </w:rPr>
  </w:style>
  <w:style w:type="character" w:customStyle="1" w:styleId="1Char0">
    <w:name w:val="본문 1 Char"/>
    <w:link w:val="12"/>
    <w:rsid w:val="00136A8D"/>
    <w:rPr>
      <w:rFonts w:ascii="Trebuchet MS" w:eastAsia="굴림" w:hAnsi="Trebuchet MS" w:cs="바탕"/>
    </w:rPr>
  </w:style>
  <w:style w:type="paragraph" w:customStyle="1" w:styleId="12">
    <w:name w:val="본문 1"/>
    <w:basedOn w:val="a0"/>
    <w:link w:val="1Char0"/>
    <w:rsid w:val="00136A8D"/>
    <w:pPr>
      <w:suppressAutoHyphens w:val="0"/>
      <w:spacing w:after="0" w:line="240" w:lineRule="auto"/>
      <w:ind w:leftChars="200" w:left="400"/>
      <w:jc w:val="both"/>
    </w:pPr>
    <w:rPr>
      <w:rFonts w:ascii="Trebuchet MS" w:eastAsia="굴림" w:hAnsi="Trebuchet MS" w:cs="바탕"/>
      <w:kern w:val="0"/>
      <w:lang w:eastAsia="ko-KR"/>
    </w:rPr>
  </w:style>
  <w:style w:type="paragraph" w:customStyle="1" w:styleId="Default">
    <w:name w:val="Default"/>
    <w:rsid w:val="00406C50"/>
    <w:pPr>
      <w:widowControl w:val="0"/>
      <w:autoSpaceDE w:val="0"/>
      <w:autoSpaceDN w:val="0"/>
      <w:adjustRightInd w:val="0"/>
    </w:pPr>
    <w:rPr>
      <w:rFonts w:cs="Arial"/>
      <w:color w:val="000000"/>
      <w:sz w:val="24"/>
      <w:szCs w:val="24"/>
    </w:rPr>
  </w:style>
  <w:style w:type="paragraph" w:styleId="90">
    <w:name w:val="toc 9"/>
    <w:basedOn w:val="a0"/>
    <w:next w:val="a0"/>
    <w:autoRedefine/>
    <w:uiPriority w:val="39"/>
    <w:unhideWhenUsed/>
    <w:locked/>
    <w:rsid w:val="00C3237E"/>
    <w:pPr>
      <w:ind w:leftChars="1600" w:left="3400"/>
    </w:pPr>
  </w:style>
  <w:style w:type="paragraph" w:customStyle="1" w:styleId="22">
    <w:name w:val="스타일2"/>
    <w:basedOn w:val="12"/>
    <w:qFormat/>
    <w:rsid w:val="000B1C93"/>
    <w:pPr>
      <w:ind w:leftChars="0" w:left="567"/>
    </w:pPr>
    <w:rPr>
      <w:rFonts w:asciiTheme="minorHAnsi" w:eastAsiaTheme="minorHAnsi" w:hAnsiTheme="minorHAnsi"/>
    </w:rPr>
  </w:style>
  <w:style w:type="paragraph" w:customStyle="1" w:styleId="31">
    <w:name w:val="스타일3"/>
    <w:basedOn w:val="12"/>
    <w:qFormat/>
    <w:rsid w:val="00B34120"/>
    <w:pPr>
      <w:ind w:leftChars="0" w:left="284"/>
    </w:pPr>
    <w:rPr>
      <w:rFonts w:asciiTheme="minorHAnsi" w:eastAsiaTheme="minorHAnsi" w:hAnsiTheme="minorHAnsi"/>
    </w:rPr>
  </w:style>
  <w:style w:type="paragraph" w:customStyle="1" w:styleId="af5">
    <w:name w:val="바탕글"/>
    <w:basedOn w:val="a0"/>
    <w:rsid w:val="005A0C80"/>
    <w:pPr>
      <w:suppressAutoHyphens w:val="0"/>
      <w:snapToGrid w:val="0"/>
      <w:spacing w:after="0" w:line="384" w:lineRule="auto"/>
      <w:jc w:val="both"/>
    </w:pPr>
    <w:rPr>
      <w:rFonts w:ascii="바탕" w:hAnsi="바탕" w:cs="굴림"/>
      <w:color w:val="000000"/>
      <w:kern w:val="0"/>
      <w:lang w:eastAsia="ko-KR"/>
    </w:rPr>
  </w:style>
  <w:style w:type="paragraph" w:styleId="70">
    <w:name w:val="toc 7"/>
    <w:basedOn w:val="a0"/>
    <w:next w:val="a0"/>
    <w:autoRedefine/>
    <w:uiPriority w:val="39"/>
    <w:unhideWhenUsed/>
    <w:locked/>
    <w:rsid w:val="00F05EF5"/>
    <w:pPr>
      <w:widowControl w:val="0"/>
      <w:suppressAutoHyphens w:val="0"/>
      <w:wordWrap w:val="0"/>
      <w:autoSpaceDE w:val="0"/>
      <w:autoSpaceDN w:val="0"/>
      <w:spacing w:after="160" w:line="259" w:lineRule="auto"/>
      <w:ind w:leftChars="1200" w:left="2550"/>
      <w:jc w:val="both"/>
    </w:pPr>
    <w:rPr>
      <w:rFonts w:asciiTheme="minorHAnsi" w:eastAsiaTheme="minorEastAsia" w:hAnsiTheme="minorHAnsi" w:cstheme="minorBidi"/>
      <w:kern w:val="2"/>
      <w:szCs w:val="22"/>
      <w:lang w:eastAsia="ko-KR"/>
    </w:rPr>
  </w:style>
  <w:style w:type="paragraph" w:styleId="80">
    <w:name w:val="toc 8"/>
    <w:basedOn w:val="a0"/>
    <w:next w:val="a0"/>
    <w:autoRedefine/>
    <w:uiPriority w:val="39"/>
    <w:unhideWhenUsed/>
    <w:locked/>
    <w:rsid w:val="00F05EF5"/>
    <w:pPr>
      <w:widowControl w:val="0"/>
      <w:suppressAutoHyphens w:val="0"/>
      <w:wordWrap w:val="0"/>
      <w:autoSpaceDE w:val="0"/>
      <w:autoSpaceDN w:val="0"/>
      <w:spacing w:after="160" w:line="259" w:lineRule="auto"/>
      <w:ind w:leftChars="1400" w:left="2975"/>
      <w:jc w:val="both"/>
    </w:pPr>
    <w:rPr>
      <w:rFonts w:asciiTheme="minorHAnsi" w:eastAsiaTheme="minorEastAsia" w:hAnsiTheme="minorHAnsi" w:cstheme="minorBidi"/>
      <w:kern w:val="2"/>
      <w:szCs w:val="2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7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0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ct&#51088;&#47308;\NXSC301%20IP%20(SLSI)\&#44277;&#49885;&#47928;&#49436;\S.LSI_Standard_Template_REV1.14_English_20110603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574E31-7DE2-4D84-8DB1-3CB91A1AA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S.LSI_Standard_Template_REV1.14_English_20110603.dotx</Template>
  <TotalTime>7097</TotalTime>
  <Pages>1</Pages>
  <Words>8309</Words>
  <Characters>47364</Characters>
  <Application>Microsoft Office Word</Application>
  <DocSecurity>0</DocSecurity>
  <Lines>394</Lines>
  <Paragraphs>111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CAM_MIXER_UserGuide_REV1.0</vt:lpstr>
    </vt:vector>
  </TitlesOfParts>
  <Company>NexusChips</Company>
  <LinksUpToDate>false</LinksUpToDate>
  <CharactersWithSpaces>55562</CharactersWithSpaces>
  <SharedDoc>false</SharedDoc>
  <HLinks>
    <vt:vector size="180" baseType="variant">
      <vt:variant>
        <vt:i4>1966134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_Toc415677091</vt:lpwstr>
      </vt:variant>
      <vt:variant>
        <vt:i4>1966134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_Toc415677090</vt:lpwstr>
      </vt:variant>
      <vt:variant>
        <vt:i4>2031670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_Toc415677089</vt:lpwstr>
      </vt:variant>
      <vt:variant>
        <vt:i4>2031670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_Toc415677088</vt:lpwstr>
      </vt:variant>
      <vt:variant>
        <vt:i4>2031670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_Toc415677087</vt:lpwstr>
      </vt:variant>
      <vt:variant>
        <vt:i4>2031670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_Toc415677086</vt:lpwstr>
      </vt:variant>
      <vt:variant>
        <vt:i4>2031670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_Toc415677085</vt:lpwstr>
      </vt:variant>
      <vt:variant>
        <vt:i4>2031670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_Toc415677084</vt:lpwstr>
      </vt:variant>
      <vt:variant>
        <vt:i4>2031670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_Toc415677083</vt:lpwstr>
      </vt:variant>
      <vt:variant>
        <vt:i4>2031670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_Toc415677082</vt:lpwstr>
      </vt:variant>
      <vt:variant>
        <vt:i4>2031670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_Toc415677081</vt:lpwstr>
      </vt:variant>
      <vt:variant>
        <vt:i4>2031670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_Toc415677080</vt:lpwstr>
      </vt:variant>
      <vt:variant>
        <vt:i4>1048630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_Toc415677079</vt:lpwstr>
      </vt:variant>
      <vt:variant>
        <vt:i4>1048630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_Toc415677078</vt:lpwstr>
      </vt:variant>
      <vt:variant>
        <vt:i4>1048630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_Toc415677077</vt:lpwstr>
      </vt:variant>
      <vt:variant>
        <vt:i4>1048630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_Toc415677076</vt:lpwstr>
      </vt:variant>
      <vt:variant>
        <vt:i4>1048630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_Toc415677075</vt:lpwstr>
      </vt:variant>
      <vt:variant>
        <vt:i4>1048630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_Toc415677074</vt:lpwstr>
      </vt:variant>
      <vt:variant>
        <vt:i4>1048630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_Toc415677073</vt:lpwstr>
      </vt:variant>
      <vt:variant>
        <vt:i4>1048630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_Toc415677072</vt:lpwstr>
      </vt:variant>
      <vt:variant>
        <vt:i4>1048630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_Toc415677071</vt:lpwstr>
      </vt:variant>
      <vt:variant>
        <vt:i4>1048630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_Toc415677070</vt:lpwstr>
      </vt:variant>
      <vt:variant>
        <vt:i4>1114166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_Toc415677069</vt:lpwstr>
      </vt:variant>
      <vt:variant>
        <vt:i4>1114166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_Toc415677068</vt:lpwstr>
      </vt:variant>
      <vt:variant>
        <vt:i4>3670071</vt:i4>
      </vt:variant>
      <vt:variant>
        <vt:i4>12</vt:i4>
      </vt:variant>
      <vt:variant>
        <vt:i4>0</vt:i4>
      </vt:variant>
      <vt:variant>
        <vt:i4>5</vt:i4>
      </vt:variant>
      <vt:variant>
        <vt:lpwstr>http://www.nexuschips.com/</vt:lpwstr>
      </vt:variant>
      <vt:variant>
        <vt:lpwstr/>
      </vt:variant>
      <vt:variant>
        <vt:i4>1114165</vt:i4>
      </vt:variant>
      <vt:variant>
        <vt:i4>9</vt:i4>
      </vt:variant>
      <vt:variant>
        <vt:i4>0</vt:i4>
      </vt:variant>
      <vt:variant>
        <vt:i4>5</vt:i4>
      </vt:variant>
      <vt:variant>
        <vt:lpwstr>mailto:misko@samsung.com</vt:lpwstr>
      </vt:variant>
      <vt:variant>
        <vt:lpwstr/>
      </vt:variant>
      <vt:variant>
        <vt:i4>6094956</vt:i4>
      </vt:variant>
      <vt:variant>
        <vt:i4>-1</vt:i4>
      </vt:variant>
      <vt:variant>
        <vt:i4>2269</vt:i4>
      </vt:variant>
      <vt:variant>
        <vt:i4>1</vt:i4>
      </vt:variant>
      <vt:variant>
        <vt:lpwstr>http://www.gobizmail.com/images/attaches/hjchoi@nexuschips.com_56332_0.gif</vt:lpwstr>
      </vt:variant>
      <vt:variant>
        <vt:lpwstr/>
      </vt:variant>
      <vt:variant>
        <vt:i4>6094956</vt:i4>
      </vt:variant>
      <vt:variant>
        <vt:i4>-1</vt:i4>
      </vt:variant>
      <vt:variant>
        <vt:i4>2270</vt:i4>
      </vt:variant>
      <vt:variant>
        <vt:i4>1</vt:i4>
      </vt:variant>
      <vt:variant>
        <vt:lpwstr>http://www.gobizmail.com/images/attaches/hjchoi@nexuschips.com_56332_0.gif</vt:lpwstr>
      </vt:variant>
      <vt:variant>
        <vt:lpwstr/>
      </vt:variant>
      <vt:variant>
        <vt:i4>6094956</vt:i4>
      </vt:variant>
      <vt:variant>
        <vt:i4>-1</vt:i4>
      </vt:variant>
      <vt:variant>
        <vt:i4>2271</vt:i4>
      </vt:variant>
      <vt:variant>
        <vt:i4>1</vt:i4>
      </vt:variant>
      <vt:variant>
        <vt:lpwstr>http://www.gobizmail.com/images/attaches/hjchoi@nexuschips.com_56332_0.gif</vt:lpwstr>
      </vt:variant>
      <vt:variant>
        <vt:lpwstr/>
      </vt:variant>
      <vt:variant>
        <vt:i4>6094956</vt:i4>
      </vt:variant>
      <vt:variant>
        <vt:i4>-1</vt:i4>
      </vt:variant>
      <vt:variant>
        <vt:i4>2272</vt:i4>
      </vt:variant>
      <vt:variant>
        <vt:i4>1</vt:i4>
      </vt:variant>
      <vt:variant>
        <vt:lpwstr>http://www.gobizmail.com/images/attaches/hjchoi@nexuschips.com_56332_0.gif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CAM_MIXER_UserGuide_REV1.0</dc:title>
  <dc:creator>Harry</dc:creator>
  <cp:lastModifiedBy>조용호</cp:lastModifiedBy>
  <cp:revision>269</cp:revision>
  <cp:lastPrinted>2017-02-10T07:49:00Z</cp:lastPrinted>
  <dcterms:created xsi:type="dcterms:W3CDTF">2015-04-02T04:52:00Z</dcterms:created>
  <dcterms:modified xsi:type="dcterms:W3CDTF">2017-03-21T05:46:00Z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Year">
    <vt:lpwstr>2011</vt:lpwstr>
  </property>
  <property fmtid="{D5CDD505-2E9C-101B-9397-08002B2CF9AE}" pid="3" name="Part">
    <vt:lpwstr> </vt:lpwstr>
  </property>
  <property fmtid="{D5CDD505-2E9C-101B-9397-08002B2CF9AE}" pid="4" name="Revision_Number">
    <vt:lpwstr>1.11</vt:lpwstr>
  </property>
  <property fmtid="{D5CDD505-2E9C-101B-9397-08002B2CF9AE}" pid="5" name="Product_Description">
    <vt:lpwstr>Product Description (Sub-Title)</vt:lpwstr>
  </property>
  <property fmtid="{D5CDD505-2E9C-101B-9397-08002B2CF9AE}" pid="6" name="Product_Name">
    <vt:lpwstr>Product Name</vt:lpwstr>
  </property>
  <property fmtid="{D5CDD505-2E9C-101B-9397-08002B2CF9AE}" pid="7" name="Document_Type">
    <vt:lpwstr>UM</vt:lpwstr>
  </property>
  <property fmtid="{D5CDD505-2E9C-101B-9397-08002B2CF9AE}" pid="8" name="Document_Name">
    <vt:lpwstr>Document Name (ex: User's Manual)</vt:lpwstr>
  </property>
  <property fmtid="{D5CDD505-2E9C-101B-9397-08002B2CF9AE}" pid="9" name="Revision_Date">
    <vt:lpwstr>February 2011</vt:lpwstr>
  </property>
  <property fmtid="{D5CDD505-2E9C-101B-9397-08002B2CF9AE}" pid="10" name="Security_Level">
    <vt:lpwstr>Samsung Confidential</vt:lpwstr>
  </property>
</Properties>
</file>